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A1264E" w:rsidRDefault="00A1264E"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A1264E" w:rsidRDefault="00A1264E"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A1264E" w:rsidRDefault="00A1264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A1264E" w:rsidRDefault="00A1264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A1264E" w:rsidRDefault="00A1264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A1264E" w:rsidRDefault="00A1264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hint="cs"/>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B77FE4" w:rsidRDefault="00E50A27" w:rsidP="006D63C0">
          <w:pPr>
            <w:jc w:val="center"/>
            <w:rPr>
              <w:rStyle w:val="Char3"/>
              <w:color w:val="000000" w:themeColor="text1"/>
              <w:rtl/>
            </w:rPr>
          </w:pPr>
          <w:r>
            <w:rPr>
              <w:rStyle w:val="Char3"/>
              <w:color w:val="000000" w:themeColor="text1"/>
              <w:rtl/>
            </w:rPr>
            <w:t>عنوان المشروع</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E46C53F" w14:textId="77777777" w:rsidR="00857D11" w:rsidRPr="00B77FE4" w:rsidRDefault="00857D11" w:rsidP="006D63C0">
      <w:pPr>
        <w:jc w:val="center"/>
        <w:rPr>
          <w:rFonts w:ascii="Simplified Arabic" w:hAnsi="Simplified Arabic" w:cs="Simplified Arabic"/>
          <w:color w:val="000000" w:themeColor="text1"/>
          <w:rtl/>
        </w:rPr>
      </w:pPr>
    </w:p>
    <w:p w14:paraId="1C09C2DA" w14:textId="77777777" w:rsidR="002E0F5D" w:rsidRPr="00B77FE4" w:rsidRDefault="002E0F5D" w:rsidP="006D63C0">
      <w:pPr>
        <w:jc w:val="cente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lastRenderedPageBreak/>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A1264E" w:rsidRDefault="00A1264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A1264E" w:rsidRDefault="00A1264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A1264E" w:rsidRDefault="00A1264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A1264E" w:rsidRDefault="00A1264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A1264E" w:rsidRPr="00D27578" w:rsidRDefault="00A1264E"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A1264E" w:rsidRPr="00D27578" w:rsidRDefault="00A1264E"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B77FE4" w:rsidRDefault="00E50A27" w:rsidP="006D63C0">
                    <w:pPr>
                      <w:pStyle w:val="a6"/>
                      <w:spacing w:line="360" w:lineRule="auto"/>
                      <w:rPr>
                        <w:color w:val="000000" w:themeColor="text1"/>
                        <w:sz w:val="80"/>
                        <w:szCs w:val="80"/>
                      </w:rPr>
                    </w:pPr>
                    <w:r>
                      <w:rPr>
                        <w:rStyle w:val="Char3"/>
                        <w:color w:val="000000" w:themeColor="text1"/>
                        <w:rtl/>
                      </w:rPr>
                      <w:t>عنوان المشروع</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E50A27" w:rsidP="006D63C0">
                    <w:pPr>
                      <w:pStyle w:val="a6"/>
                      <w:spacing w:line="360" w:lineRule="auto"/>
                      <w:rPr>
                        <w:color w:val="000000" w:themeColor="text1"/>
                        <w:sz w:val="44"/>
                        <w:szCs w:val="44"/>
                      </w:rPr>
                    </w:pPr>
                    <w:r>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4E189879" w14:textId="19C0EE17" w:rsidR="00857D11" w:rsidRPr="00B77FE4" w:rsidRDefault="00857D11" w:rsidP="006D63C0">
                <w:pPr>
                  <w:pStyle w:val="a6"/>
                  <w:spacing w:line="360" w:lineRule="auto"/>
                  <w:rPr>
                    <w:color w:val="000000" w:themeColor="text1"/>
                    <w:sz w:val="20"/>
                    <w:szCs w:val="20"/>
                    <w:rtl/>
                    <w:lang w:bidi="ar-LY"/>
                  </w:rPr>
                </w:pPr>
                <w:r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77777777" w:rsidR="00857D11" w:rsidRPr="00B77FE4" w:rsidRDefault="00857D11" w:rsidP="006D63C0">
                <w:pPr>
                  <w:pStyle w:val="a6"/>
                  <w:spacing w:line="360" w:lineRule="auto"/>
                  <w:rPr>
                    <w:color w:val="000000" w:themeColor="text1"/>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260CEA01" w:rsidR="00A1264E" w:rsidRPr="00083F43" w:rsidRDefault="00A1264E"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260CEA01" w:rsidR="00A1264E" w:rsidRPr="00083F43" w:rsidRDefault="00A1264E"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2296877B" w:rsidR="00A1264E" w:rsidRPr="002E0F5D" w:rsidRDefault="00A1264E" w:rsidP="000D0B3D">
                                <w:pPr>
                                  <w:pStyle w:val="NormalText"/>
                                  <w:jc w:val="center"/>
                                  <w:rPr>
                                    <w:sz w:val="36"/>
                                    <w:szCs w:val="32"/>
                                    <w:rtl/>
                                  </w:rPr>
                                </w:pPr>
                                <w:r w:rsidRPr="002E0F5D">
                                  <w:rPr>
                                    <w:rFonts w:hint="cs"/>
                                    <w:sz w:val="36"/>
                                    <w:szCs w:val="32"/>
                                    <w:rtl/>
                                  </w:rPr>
                                  <w:t>إعداد:</w:t>
                                </w:r>
                              </w:p>
                              <w:p w14:paraId="04C3D437" w14:textId="77777777" w:rsidR="00A1264E" w:rsidRDefault="00A1264E"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A1264E" w:rsidRPr="004F74CF" w:rsidRDefault="00A1264E"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A1264E" w:rsidRPr="009066BF" w:rsidRDefault="00A1264E"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2296877B" w:rsidR="00A1264E" w:rsidRPr="002E0F5D" w:rsidRDefault="00A1264E" w:rsidP="000D0B3D">
                          <w:pPr>
                            <w:pStyle w:val="NormalText"/>
                            <w:jc w:val="center"/>
                            <w:rPr>
                              <w:sz w:val="36"/>
                              <w:szCs w:val="32"/>
                              <w:rtl/>
                            </w:rPr>
                          </w:pPr>
                          <w:r w:rsidRPr="002E0F5D">
                            <w:rPr>
                              <w:rFonts w:hint="cs"/>
                              <w:sz w:val="36"/>
                              <w:szCs w:val="32"/>
                              <w:rtl/>
                            </w:rPr>
                            <w:t>إعداد:</w:t>
                          </w:r>
                        </w:p>
                        <w:p w14:paraId="04C3D437" w14:textId="77777777" w:rsidR="00A1264E" w:rsidRDefault="00A1264E"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A1264E" w:rsidRPr="004F74CF" w:rsidRDefault="00A1264E"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A1264E" w:rsidRPr="009066BF" w:rsidRDefault="00A1264E" w:rsidP="009066BF">
                          <w:pPr>
                            <w:pStyle w:val="NormalText"/>
                            <w:jc w:val="center"/>
                            <w:rPr>
                              <w:sz w:val="36"/>
                              <w:szCs w:val="32"/>
                            </w:rPr>
                          </w:pPr>
                        </w:p>
                      </w:txbxContent>
                    </v:textbox>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5EE626BE" w:rsidR="00857D11" w:rsidRPr="00B77FE4" w:rsidRDefault="009066BF"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A1264E" w:rsidRPr="00083F43" w:rsidRDefault="00A1264E"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A1264E" w:rsidRPr="00083F43" w:rsidRDefault="00A1264E"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A1264E" w:rsidRPr="00083F43" w:rsidRDefault="00A1264E"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174C2F71" w:rsidR="00A1264E" w:rsidRPr="00083F43" w:rsidRDefault="00A1264E"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A1264E" w:rsidRPr="00083F43" w:rsidRDefault="00A1264E"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A1264E" w:rsidRPr="00083F43" w:rsidRDefault="00A1264E" w:rsidP="009066BF">
                          <w:pPr>
                            <w:jc w:val="center"/>
                            <w:rPr>
                              <w:rFonts w:ascii="Simplified Arabic" w:hAnsi="Simplified Arabic" w:cs="Simplified Arabic"/>
                              <w:sz w:val="32"/>
                              <w:szCs w:val="32"/>
                              <w:lang w:bidi="ar-LY"/>
                            </w:rPr>
                          </w:pPr>
                        </w:p>
                      </w:txbxContent>
                    </v:textbox>
                    <w10:wrap anchorx="page"/>
                  </v:shape>
                </w:pict>
              </mc:Fallback>
            </mc:AlternateContent>
          </w: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A1264E" w:rsidRDefault="00A1264E"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A1264E" w:rsidRPr="00083F43" w:rsidRDefault="00A1264E"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A1264E" w:rsidRDefault="00A1264E"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A1264E" w:rsidRPr="00083F43" w:rsidRDefault="00A1264E" w:rsidP="00857D11">
                          <w:pPr>
                            <w:jc w:val="center"/>
                            <w:rPr>
                              <w:rFonts w:ascii="Simplified Arabic" w:hAnsi="Simplified Arabic" w:cs="Simplified Arabic"/>
                              <w:sz w:val="32"/>
                              <w:szCs w:val="32"/>
                              <w:lang w:bidi="ar-LY"/>
                            </w:rPr>
                          </w:pPr>
                        </w:p>
                      </w:txbxContent>
                    </v:textbox>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122B180B" w14:textId="77777777" w:rsidR="00DC6DA3" w:rsidRPr="00B77FE4" w:rsidRDefault="00DC6DA3" w:rsidP="006D63C0">
      <w:pPr>
        <w:jc w:val="center"/>
        <w:rPr>
          <w:rFonts w:ascii="Simplified Arabic" w:hAnsi="Simplified Arabic" w:cs="Simplified Arabic"/>
          <w:color w:val="000000" w:themeColor="text1"/>
          <w:rtl/>
        </w:rPr>
      </w:pPr>
    </w:p>
    <w:p w14:paraId="1A461D3D" w14:textId="77777777" w:rsidR="00807224" w:rsidRPr="00B77FE4" w:rsidRDefault="00807224" w:rsidP="006D63C0">
      <w:pPr>
        <w:jc w:val="center"/>
        <w:rPr>
          <w:rFonts w:ascii="Simplified Arabic" w:hAnsi="Simplified Arabic" w:cs="Simplified Arabic"/>
          <w:color w:val="000000" w:themeColor="text1"/>
          <w:rtl/>
        </w:rPr>
        <w:sectPr w:rsidR="00807224" w:rsidRPr="00B77FE4" w:rsidSect="00D27578">
          <w:headerReference w:type="default" r:id="rId11"/>
          <w:footerReference w:type="default" r:id="rId12"/>
          <w:pgSz w:w="11906" w:h="16838"/>
          <w:pgMar w:top="1417" w:right="1984" w:bottom="1417" w:left="1417" w:header="706" w:footer="706" w:gutter="0"/>
          <w:cols w:space="708"/>
          <w:bidi/>
          <w:rtlGutter/>
          <w:docGrid w:linePitch="360"/>
        </w:sectPr>
      </w:pP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77777777" w:rsidR="00E41F94" w:rsidRPr="00B77FE4" w:rsidRDefault="00E41F94"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0C66840C"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22040">
          <w:rPr>
            <w:webHidden/>
            <w:color w:val="000000" w:themeColor="text1"/>
            <w:rtl/>
          </w:rPr>
          <w:t>8</w:t>
        </w:r>
        <w:r w:rsidRPr="00B77FE4">
          <w:rPr>
            <w:rStyle w:val="Hyperlink"/>
            <w:color w:val="000000" w:themeColor="text1"/>
            <w:rtl/>
          </w:rPr>
          <w:fldChar w:fldCharType="end"/>
        </w:r>
      </w:hyperlink>
    </w:p>
    <w:p w14:paraId="06352033" w14:textId="4E3649C7" w:rsidR="00D87100" w:rsidRPr="00B77FE4" w:rsidRDefault="00A1264E"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5E040FCE" w:rsidR="00D87100" w:rsidRPr="00B77FE4" w:rsidRDefault="00A1264E"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40303EE2" w:rsidR="00D87100" w:rsidRPr="00B77FE4" w:rsidRDefault="00A1264E"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5FA7A9EA" w:rsidR="00D87100" w:rsidRPr="00B77FE4" w:rsidRDefault="00A1264E"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13CAF1B6" w:rsidR="00D87100" w:rsidRPr="00B77FE4" w:rsidRDefault="00A1264E"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17</w:t>
        </w:r>
        <w:r w:rsidR="00D87100" w:rsidRPr="00B77FE4">
          <w:rPr>
            <w:rStyle w:val="Hyperlink"/>
            <w:color w:val="000000" w:themeColor="text1"/>
            <w:rtl/>
          </w:rPr>
          <w:fldChar w:fldCharType="end"/>
        </w:r>
      </w:hyperlink>
    </w:p>
    <w:p w14:paraId="22F0998B" w14:textId="58DD53AF" w:rsidR="00D87100" w:rsidRPr="00B77FE4" w:rsidRDefault="00A1264E"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5F24FB0E" w:rsidR="00D87100" w:rsidRPr="00B77FE4" w:rsidRDefault="00A1264E"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19</w:t>
        </w:r>
        <w:r w:rsidR="00D87100" w:rsidRPr="00B77FE4">
          <w:rPr>
            <w:rStyle w:val="Hyperlink"/>
            <w:color w:val="000000" w:themeColor="text1"/>
            <w:rtl/>
          </w:rPr>
          <w:fldChar w:fldCharType="end"/>
        </w:r>
      </w:hyperlink>
    </w:p>
    <w:p w14:paraId="2CC4EEE4" w14:textId="7232211B" w:rsidR="00D87100" w:rsidRPr="00B77FE4" w:rsidRDefault="00A1264E"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19</w:t>
        </w:r>
        <w:r w:rsidR="00D87100" w:rsidRPr="00B77FE4">
          <w:rPr>
            <w:rStyle w:val="Hyperlink"/>
            <w:color w:val="000000" w:themeColor="text1"/>
            <w:rtl/>
          </w:rPr>
          <w:fldChar w:fldCharType="end"/>
        </w:r>
      </w:hyperlink>
    </w:p>
    <w:p w14:paraId="1A0D65EB" w14:textId="413E5B2B" w:rsidR="00D87100" w:rsidRPr="00B77FE4" w:rsidRDefault="00A1264E"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20</w:t>
        </w:r>
        <w:r w:rsidR="00D87100" w:rsidRPr="00B77FE4">
          <w:rPr>
            <w:rStyle w:val="Hyperlink"/>
            <w:color w:val="000000" w:themeColor="text1"/>
            <w:rtl/>
          </w:rPr>
          <w:fldChar w:fldCharType="end"/>
        </w:r>
      </w:hyperlink>
    </w:p>
    <w:p w14:paraId="0F0B9E9F" w14:textId="05CF52D7" w:rsidR="00D87100" w:rsidRPr="00B77FE4" w:rsidRDefault="00A1264E"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1A6AEFEB" w:rsidR="00D87100" w:rsidRPr="00B77FE4" w:rsidRDefault="00A1264E"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120E9887" w:rsidR="00D87100" w:rsidRPr="00B77FE4" w:rsidRDefault="00A1264E"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384BC922" w:rsidR="00D87100" w:rsidRPr="00B77FE4" w:rsidRDefault="00A1264E"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33</w:t>
        </w:r>
        <w:r w:rsidR="00D87100" w:rsidRPr="00B77FE4">
          <w:rPr>
            <w:rStyle w:val="Hyperlink"/>
            <w:color w:val="000000" w:themeColor="text1"/>
            <w:rtl/>
          </w:rPr>
          <w:fldChar w:fldCharType="end"/>
        </w:r>
      </w:hyperlink>
    </w:p>
    <w:p w14:paraId="4961FA83" w14:textId="3E2DC678" w:rsidR="00D87100" w:rsidRPr="00B77FE4" w:rsidRDefault="00A1264E"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609FE466" w:rsidR="00D87100" w:rsidRPr="00B77FE4" w:rsidRDefault="00A1264E"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36</w:t>
        </w:r>
        <w:r w:rsidR="00D87100" w:rsidRPr="00B77FE4">
          <w:rPr>
            <w:rStyle w:val="Hyperlink"/>
            <w:color w:val="000000" w:themeColor="text1"/>
            <w:rtl/>
          </w:rPr>
          <w:fldChar w:fldCharType="end"/>
        </w:r>
      </w:hyperlink>
    </w:p>
    <w:p w14:paraId="40525627" w14:textId="29429EFB" w:rsidR="00D87100" w:rsidRPr="00B77FE4" w:rsidRDefault="00A1264E"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37</w:t>
        </w:r>
        <w:r w:rsidR="00D87100" w:rsidRPr="00B77FE4">
          <w:rPr>
            <w:rStyle w:val="Hyperlink"/>
            <w:color w:val="000000" w:themeColor="text1"/>
            <w:rtl/>
          </w:rPr>
          <w:fldChar w:fldCharType="end"/>
        </w:r>
      </w:hyperlink>
    </w:p>
    <w:p w14:paraId="31BFEB5D" w14:textId="6F1B0B32" w:rsidR="00D87100" w:rsidRPr="00B77FE4" w:rsidRDefault="00A1264E"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48</w:t>
        </w:r>
        <w:r w:rsidR="00D87100" w:rsidRPr="00B77FE4">
          <w:rPr>
            <w:rStyle w:val="Hyperlink"/>
            <w:color w:val="000000" w:themeColor="text1"/>
            <w:rtl/>
          </w:rPr>
          <w:fldChar w:fldCharType="end"/>
        </w:r>
      </w:hyperlink>
    </w:p>
    <w:p w14:paraId="2AB5166B" w14:textId="195EFD37" w:rsidR="00D87100" w:rsidRPr="00B77FE4" w:rsidRDefault="00A1264E"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5CD7CC6F" w:rsidR="00D87100" w:rsidRPr="00B77FE4" w:rsidRDefault="00A1264E"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72</w:t>
        </w:r>
        <w:r w:rsidR="00D87100" w:rsidRPr="00B77FE4">
          <w:rPr>
            <w:rStyle w:val="Hyperlink"/>
            <w:color w:val="000000" w:themeColor="text1"/>
            <w:rtl/>
          </w:rPr>
          <w:fldChar w:fldCharType="end"/>
        </w:r>
      </w:hyperlink>
    </w:p>
    <w:p w14:paraId="5F990F11" w14:textId="4167477B" w:rsidR="00D87100" w:rsidRPr="00B77FE4" w:rsidRDefault="00A1264E"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webHidden/>
            <w:color w:val="000000" w:themeColor="text1"/>
            <w:rtl/>
          </w:rPr>
          <w:t>73</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4DDE8CCB"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01C938CE" w:rsidR="00D87100" w:rsidRPr="00B77FE4" w:rsidRDefault="00A1264E"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lang w:bidi="ar-LY"/>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54AEE16A" w:rsidR="00D87100" w:rsidRPr="00B77FE4" w:rsidRDefault="00A1264E" w:rsidP="006D63C0">
      <w:pPr>
        <w:pStyle w:val="10"/>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22040">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3"/>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5873F8">
      <w:pPr>
        <w:pStyle w:val="NormalText"/>
        <w:jc w:val="center"/>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6BB9A96F"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w:t>
      </w:r>
      <w:r w:rsidR="008862ED">
        <w:rPr>
          <w:rFonts w:ascii="Simplified Arabic" w:hAnsi="Simplified Arabic" w:cs="Simplified Arabic" w:hint="cs"/>
          <w:color w:val="000000" w:themeColor="text1"/>
          <w:rtl/>
        </w:rPr>
        <w:t>(1.1)</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703538">
      <w:pPr>
        <w:pStyle w:val="a0"/>
        <w:numPr>
          <w:ilvl w:val="0"/>
          <w:numId w:val="3"/>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703538">
      <w:pPr>
        <w:pStyle w:val="a0"/>
        <w:numPr>
          <w:ilvl w:val="0"/>
          <w:numId w:val="3"/>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lastRenderedPageBreak/>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703538">
      <w:pPr>
        <w:pStyle w:val="a0"/>
        <w:numPr>
          <w:ilvl w:val="0"/>
          <w:numId w:val="4"/>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703538">
      <w:pPr>
        <w:pStyle w:val="a0"/>
        <w:numPr>
          <w:ilvl w:val="0"/>
          <w:numId w:val="4"/>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703538">
      <w:pPr>
        <w:pStyle w:val="a0"/>
        <w:numPr>
          <w:ilvl w:val="0"/>
          <w:numId w:val="5"/>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703538">
      <w:pPr>
        <w:pStyle w:val="a0"/>
        <w:numPr>
          <w:ilvl w:val="0"/>
          <w:numId w:val="5"/>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703538">
      <w:pPr>
        <w:pStyle w:val="a0"/>
        <w:numPr>
          <w:ilvl w:val="0"/>
          <w:numId w:val="5"/>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703538">
      <w:pPr>
        <w:pStyle w:val="a0"/>
        <w:numPr>
          <w:ilvl w:val="0"/>
          <w:numId w:val="5"/>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lastRenderedPageBreak/>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3E9041B2" w:rsidR="0090063A" w:rsidRDefault="0090063A" w:rsidP="006D63C0">
      <w:pPr>
        <w:pStyle w:val="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66829194" w14:textId="3A17B8CD" w:rsidR="004C7C97" w:rsidRDefault="004C7C97" w:rsidP="004C7C97">
      <w:pPr>
        <w:rPr>
          <w:rtl/>
          <w:lang w:bidi="ar-LY"/>
        </w:rPr>
      </w:pPr>
    </w:p>
    <w:p w14:paraId="3B1968BD" w14:textId="58D3F373" w:rsidR="004C7C97" w:rsidRDefault="004C7C97" w:rsidP="004C7C97">
      <w:pPr>
        <w:rPr>
          <w:rtl/>
          <w:lang w:bidi="ar-LY"/>
        </w:rPr>
      </w:pPr>
    </w:p>
    <w:p w14:paraId="562F65FB" w14:textId="73683AE7" w:rsidR="004C7C97" w:rsidRDefault="004C7C97" w:rsidP="004C7C97">
      <w:pPr>
        <w:rPr>
          <w:rtl/>
          <w:lang w:bidi="ar-LY"/>
        </w:rPr>
      </w:pPr>
    </w:p>
    <w:p w14:paraId="00A89F44" w14:textId="5FF2A42E" w:rsidR="004C7C97" w:rsidRDefault="004C7C97" w:rsidP="004C7C97">
      <w:pPr>
        <w:rPr>
          <w:rtl/>
          <w:lang w:bidi="ar-LY"/>
        </w:rPr>
      </w:pPr>
    </w:p>
    <w:p w14:paraId="7A91668E" w14:textId="371845D4" w:rsidR="004C7C97" w:rsidRDefault="004C7C97" w:rsidP="004C7C97">
      <w:pPr>
        <w:rPr>
          <w:rtl/>
          <w:lang w:bidi="ar-LY"/>
        </w:rPr>
      </w:pPr>
    </w:p>
    <w:p w14:paraId="393BB3C0" w14:textId="426BAF81"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542C18D2" w14:textId="77777777" w:rsidR="00D822BF" w:rsidRPr="00B77FE4" w:rsidRDefault="00D822BF" w:rsidP="006D63C0">
      <w:pPr>
        <w:pStyle w:val="NormalText"/>
        <w:rPr>
          <w:b/>
          <w:bCs/>
          <w:color w:val="000000" w:themeColor="text1"/>
          <w:sz w:val="36"/>
          <w:szCs w:val="36"/>
          <w:rtl/>
        </w:rPr>
      </w:pPr>
    </w:p>
    <w:p w14:paraId="3AC12328" w14:textId="77777777" w:rsidR="00D822BF" w:rsidRPr="00B77FE4" w:rsidRDefault="00D822BF" w:rsidP="006D63C0">
      <w:pPr>
        <w:pStyle w:val="NormalText"/>
        <w:rPr>
          <w:b/>
          <w:bCs/>
          <w:color w:val="000000" w:themeColor="text1"/>
          <w:sz w:val="36"/>
          <w:szCs w:val="36"/>
          <w:rtl/>
        </w:rPr>
      </w:pPr>
    </w:p>
    <w:p w14:paraId="1E6E7A78" w14:textId="087E03AB" w:rsidR="00857D11" w:rsidRDefault="00857D11" w:rsidP="006D63C0">
      <w:pPr>
        <w:pStyle w:val="NormalText"/>
        <w:rPr>
          <w:b/>
          <w:bCs/>
          <w:color w:val="000000" w:themeColor="text1"/>
          <w:sz w:val="36"/>
          <w:szCs w:val="36"/>
          <w:rtl/>
        </w:rPr>
      </w:pPr>
    </w:p>
    <w:p w14:paraId="655F686C" w14:textId="77777777"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5873F8">
          <w:pgSz w:w="11906" w:h="16838"/>
          <w:pgMar w:top="1417" w:right="1983" w:bottom="1417" w:left="1417" w:header="706" w:footer="706" w:gutter="0"/>
          <w:pgNumType w:chapStyle="5" w:chapSep="enDash"/>
          <w:cols w:space="708"/>
          <w:bidi/>
          <w:rtlGutter/>
          <w:docGrid w:linePitch="381"/>
        </w:sectPr>
      </w:pPr>
    </w:p>
    <w:p w14:paraId="12F71BDC" w14:textId="74C5CA2C" w:rsidR="00D822BF" w:rsidRPr="004B72A4" w:rsidRDefault="00614E59" w:rsidP="00703538">
      <w:pPr>
        <w:pStyle w:val="1"/>
        <w:numPr>
          <w:ilvl w:val="0"/>
          <w:numId w:val="10"/>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703538">
      <w:pPr>
        <w:pStyle w:val="Table-Figure"/>
        <w:numPr>
          <w:ilvl w:val="0"/>
          <w:numId w:val="17"/>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703538">
      <w:pPr>
        <w:pStyle w:val="Table-Figure"/>
        <w:numPr>
          <w:ilvl w:val="0"/>
          <w:numId w:val="17"/>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703538">
      <w:pPr>
        <w:pStyle w:val="a0"/>
        <w:numPr>
          <w:ilvl w:val="0"/>
          <w:numId w:val="20"/>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703538">
      <w:pPr>
        <w:pStyle w:val="a0"/>
        <w:numPr>
          <w:ilvl w:val="0"/>
          <w:numId w:val="20"/>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703538">
      <w:pPr>
        <w:pStyle w:val="a0"/>
        <w:numPr>
          <w:ilvl w:val="0"/>
          <w:numId w:val="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703538">
      <w:pPr>
        <w:pStyle w:val="a0"/>
        <w:numPr>
          <w:ilvl w:val="0"/>
          <w:numId w:val="5"/>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703538">
      <w:pPr>
        <w:pStyle w:val="a0"/>
        <w:numPr>
          <w:ilvl w:val="0"/>
          <w:numId w:val="5"/>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703538">
      <w:pPr>
        <w:pStyle w:val="a0"/>
        <w:numPr>
          <w:ilvl w:val="0"/>
          <w:numId w:val="5"/>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703538">
      <w:pPr>
        <w:pStyle w:val="a0"/>
        <w:numPr>
          <w:ilvl w:val="0"/>
          <w:numId w:val="5"/>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703538">
      <w:pPr>
        <w:pStyle w:val="a0"/>
        <w:numPr>
          <w:ilvl w:val="0"/>
          <w:numId w:val="5"/>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53750917" w14:textId="21C15662" w:rsidR="0062502B" w:rsidRDefault="008E4881" w:rsidP="00C53EDA">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56EEC9D2" w14:textId="77777777" w:rsidR="00530CB2" w:rsidRPr="00B77FE4" w:rsidRDefault="00530CB2" w:rsidP="00C53EDA">
      <w:pPr>
        <w:pStyle w:val="NormalText"/>
        <w:rPr>
          <w:color w:val="000000" w:themeColor="text1"/>
          <w:rtl/>
          <w:lang w:bidi="ar-SA"/>
        </w:rPr>
      </w:pPr>
    </w:p>
    <w:p w14:paraId="7B48428C" w14:textId="100FB2A1" w:rsidR="00797D12" w:rsidRPr="00B77FE4" w:rsidRDefault="00220AD2" w:rsidP="006D63C0">
      <w:pPr>
        <w:pStyle w:val="NormalText"/>
        <w:jc w:val="center"/>
        <w:rPr>
          <w:color w:val="000000" w:themeColor="text1"/>
          <w:rtl/>
        </w:rPr>
      </w:pPr>
      <w:r w:rsidRPr="00B77FE4">
        <w:rPr>
          <w:color w:val="000000" w:themeColor="text1"/>
          <w:rtl/>
          <w:lang w:bidi="ar-SA"/>
        </w:rPr>
        <w:lastRenderedPageBreak/>
        <w:t xml:space="preserve">جدول </w:t>
      </w:r>
      <w:r w:rsidR="008E68F1" w:rsidRPr="00B77FE4">
        <w:rPr>
          <w:color w:val="000000" w:themeColor="text1"/>
          <w:rtl/>
          <w:lang w:bidi="ar-SA"/>
        </w:rPr>
        <w:t>1:</w:t>
      </w:r>
      <w:r w:rsidR="00170DC1" w:rsidRPr="00B77FE4">
        <w:rPr>
          <w:color w:val="000000" w:themeColor="text1"/>
          <w:rtl/>
          <w:lang w:bidi="ar-SA"/>
        </w:rPr>
        <w:t xml:space="preserve"> تحليل مخاطر المشروع </w:t>
      </w: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3EADE8EF" w:rsidR="00720B57" w:rsidRPr="00530CB2" w:rsidRDefault="00720B57" w:rsidP="00530CB2">
      <w:pPr>
        <w:pStyle w:val="NormalText"/>
        <w:rPr>
          <w:color w:val="000000" w:themeColor="text1"/>
          <w:rtl/>
          <w:lang w:bidi="ar-SA"/>
        </w:rPr>
      </w:pP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0985D1EF" w:rsidR="006D63C0" w:rsidRPr="00B77FE4" w:rsidRDefault="000237D2" w:rsidP="000E7F3A">
      <w:pPr>
        <w:pStyle w:val="NormalText"/>
        <w:jc w:val="center"/>
        <w:rPr>
          <w:color w:val="000000" w:themeColor="text1"/>
          <w:rtl/>
        </w:rPr>
      </w:pPr>
      <w:r w:rsidRPr="00B77FE4">
        <w:rPr>
          <w:rFonts w:hint="cs"/>
          <w:color w:val="000000" w:themeColor="text1"/>
          <w:rtl/>
          <w:lang w:bidi="ar-SA"/>
        </w:rPr>
        <w:t>الشكل</w:t>
      </w:r>
      <w:r>
        <w:rPr>
          <w:rFonts w:hint="cs"/>
          <w:color w:val="000000" w:themeColor="text1"/>
          <w:rtl/>
          <w:lang w:bidi="ar-SA"/>
        </w:rPr>
        <w:t xml:space="preserve"> </w:t>
      </w:r>
      <w:r>
        <w:rPr>
          <w:color w:val="000000" w:themeColor="text1"/>
          <w:rtl/>
          <w:lang w:bidi="ar-SA"/>
        </w:rPr>
        <w:t>(</w:t>
      </w:r>
      <w:r w:rsidR="00332939">
        <w:rPr>
          <w:rFonts w:hint="cs"/>
          <w:color w:val="000000" w:themeColor="text1"/>
          <w:rtl/>
          <w:lang w:bidi="ar-SA"/>
        </w:rPr>
        <w:t>1</w:t>
      </w:r>
      <w:r w:rsidR="008862ED">
        <w:rPr>
          <w:rFonts w:hint="cs"/>
          <w:color w:val="000000" w:themeColor="text1"/>
          <w:rtl/>
          <w:lang w:bidi="ar-SA"/>
        </w:rPr>
        <w:t>.</w:t>
      </w:r>
      <w:r w:rsidR="00425FC2" w:rsidRPr="00B77FE4">
        <w:rPr>
          <w:color w:val="000000" w:themeColor="text1"/>
          <w:rtl/>
          <w:lang w:bidi="ar-SA"/>
        </w:rPr>
        <w:t>2</w:t>
      </w:r>
      <w:r w:rsidR="008862ED">
        <w:rPr>
          <w:rFonts w:hint="cs"/>
          <w:color w:val="000000" w:themeColor="text1"/>
          <w:rtl/>
          <w:lang w:bidi="ar-SA"/>
        </w:rPr>
        <w:t>)</w:t>
      </w:r>
      <w:r w:rsidR="000C243E" w:rsidRPr="00B77FE4">
        <w:rPr>
          <w:color w:val="000000" w:themeColor="text1"/>
          <w:rtl/>
          <w:lang w:bidi="ar-SA"/>
        </w:rPr>
        <w:t>:</w:t>
      </w:r>
      <w:r w:rsidR="001C7327" w:rsidRPr="00B77FE4">
        <w:rPr>
          <w:color w:val="000000" w:themeColor="text1"/>
          <w:rtl/>
          <w:lang w:bidi="ar-SA"/>
        </w:rPr>
        <w:t xml:space="preserve"> </w:t>
      </w:r>
      <w:r w:rsidR="000C243E" w:rsidRPr="00B77FE4">
        <w:rPr>
          <w:color w:val="000000" w:themeColor="text1"/>
          <w:rtl/>
          <w:lang w:bidi="ar-SA"/>
        </w:rPr>
        <w:t>نموذج</w:t>
      </w:r>
      <w:r w:rsidR="001C7327" w:rsidRPr="00B77FE4">
        <w:rPr>
          <w:color w:val="000000" w:themeColor="text1"/>
          <w:rtl/>
          <w:lang w:bidi="ar-SA"/>
        </w:rPr>
        <w:t xml:space="preserve"> الشلال المعدل</w:t>
      </w:r>
    </w:p>
    <w:p w14:paraId="66940DEC" w14:textId="1D4C78B9" w:rsidR="002D7591" w:rsidRDefault="002D7591" w:rsidP="006D63C0">
      <w:pPr>
        <w:pStyle w:val="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52760D">
        <w:rPr>
          <w:rStyle w:val="af5"/>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262D9611"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w:t>
      </w:r>
      <w:r w:rsidR="00332939">
        <w:rPr>
          <w:rFonts w:ascii="Simplified Arabic" w:hAnsi="Simplified Arabic" w:cs="Simplified Arabic" w:hint="cs"/>
          <w:color w:val="000000" w:themeColor="text1"/>
          <w:rtl/>
        </w:rPr>
        <w:t>2</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54F72FAE"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r w:rsidR="001E4A16">
        <w:rPr>
          <w:rFonts w:ascii="Simplified Arabic" w:hAnsi="Simplified Arabic" w:cs="Simplified Arabic" w:hint="cs"/>
          <w:color w:val="000000" w:themeColor="text1"/>
          <w:rtl/>
        </w:rPr>
        <w:t>(</w:t>
      </w:r>
      <w:r w:rsidR="000237D2">
        <w:rPr>
          <w:rFonts w:ascii="Simplified Arabic" w:hAnsi="Simplified Arabic" w:cs="Simplified Arabic" w:hint="cs"/>
          <w:color w:val="000000" w:themeColor="text1"/>
          <w:rtl/>
        </w:rPr>
        <w:t>3.2) الجدول</w:t>
      </w:r>
      <w:r>
        <w:rPr>
          <w:rFonts w:ascii="Simplified Arabic" w:hAnsi="Simplified Arabic" w:cs="Simplified Arabic" w:hint="cs"/>
          <w:color w:val="000000" w:themeColor="text1"/>
          <w:rtl/>
        </w:rPr>
        <w:t xml:space="preserve">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4667E2">
          <w:pgSz w:w="11906" w:h="16838"/>
          <w:pgMar w:top="1417" w:right="1983" w:bottom="1417" w:left="1417" w:header="706" w:footer="706" w:gutter="0"/>
          <w:pgNumType w:start="16"/>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114A3F41" w:rsidR="00055A33" w:rsidRPr="00B77FE4" w:rsidRDefault="00055A33" w:rsidP="00F4497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و </w:t>
      </w:r>
      <w:r w:rsidR="00417FFB" w:rsidRPr="00B77FE4">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لأهداف الأساسية للنظام و </w:t>
      </w:r>
      <w:r w:rsidR="00D138CC" w:rsidRPr="00B77FE4">
        <w:rPr>
          <w:rFonts w:ascii="Simplified Arabic" w:hAnsi="Simplified Arabic" w:cs="Simplified Arabic"/>
          <w:color w:val="000000" w:themeColor="text1"/>
          <w:rtl/>
        </w:rPr>
        <w:t>الانتهاء</w:t>
      </w:r>
      <w:r w:rsidR="00592396">
        <w:rPr>
          <w:rFonts w:ascii="Simplified Arabic" w:hAnsi="Simplified Arabic" w:cs="Simplified Arabic"/>
          <w:color w:val="000000" w:themeColor="text1"/>
          <w:rtl/>
        </w:rPr>
        <w:t xml:space="preserve"> من مرحلة التخطيط سنحتاج الان </w:t>
      </w:r>
      <w:r w:rsidRPr="00B77FE4">
        <w:rPr>
          <w:rFonts w:ascii="Simplified Arabic" w:hAnsi="Simplified Arabic" w:cs="Simplified Arabic"/>
          <w:color w:val="000000" w:themeColor="text1"/>
          <w:rtl/>
        </w:rPr>
        <w:t>ل</w:t>
      </w:r>
      <w:r w:rsidR="00F44977">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دخول إلى مرحلة اكثر تفصيلا وهي مرحلة التحليل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حيث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و تحديد وظائفه وخصائصه</w:t>
      </w:r>
      <w:r w:rsidR="00F44977">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إذ يتم مراجعة كل من لهم صلة بالنظام و التعرف عل</w:t>
      </w:r>
      <w:r w:rsidR="00684C27">
        <w:rPr>
          <w:rFonts w:ascii="Simplified Arabic" w:hAnsi="Simplified Arabic" w:cs="Simplified Arabic" w:hint="cs"/>
          <w:color w:val="000000" w:themeColor="text1"/>
          <w:rtl/>
        </w:rPr>
        <w:t>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و يتم تحديد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w:t>
      </w:r>
      <w:r w:rsidR="00592396">
        <w:rPr>
          <w:rFonts w:ascii="Simplified Arabic" w:hAnsi="Simplified Arabic" w:cs="Simplified Arabic" w:hint="cs"/>
          <w:color w:val="000000" w:themeColor="text1"/>
          <w:rtl/>
        </w:rPr>
        <w:t>يت</w:t>
      </w:r>
      <w:r w:rsidR="002C1234" w:rsidRPr="00B77FE4">
        <w:rPr>
          <w:rFonts w:ascii="Simplified Arabic" w:hAnsi="Simplified Arabic" w:cs="Simplified Arabic"/>
          <w:color w:val="000000" w:themeColor="text1"/>
          <w:rtl/>
        </w:rPr>
        <w:t xml:space="preserve">م استخدمها في مرحلة التحليل مثل حالات الاستخدام ،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16DF249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592396">
        <w:rPr>
          <w:color w:val="000000" w:themeColor="text1"/>
          <w:rtl/>
        </w:rPr>
        <w:t>استخدم</w:t>
      </w:r>
      <w:r w:rsidR="00592396">
        <w:rPr>
          <w:rFonts w:hint="cs"/>
          <w:color w:val="000000" w:themeColor="text1"/>
          <w:rtl/>
        </w:rPr>
        <w:t>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af5"/>
          <w:rFonts w:ascii="Simplified Arabic" w:hAnsi="Simplified Arabic" w:cs="Simplified Arabic"/>
          <w:b w:val="0"/>
          <w:bCs w:val="0"/>
          <w:color w:val="000000" w:themeColor="text1"/>
          <w:shd w:val="clear" w:color="auto" w:fill="FFFFFF"/>
          <w:rtl/>
        </w:rPr>
        <w:t>[</w:t>
      </w:r>
      <w:r w:rsidR="00661D5F" w:rsidRPr="00412009">
        <w:rPr>
          <w:rStyle w:val="af5"/>
          <w:rFonts w:ascii="Simplified Arabic" w:hAnsi="Simplified Arabic" w:cs="Simplified Arabic"/>
          <w:b w:val="0"/>
          <w:bCs w:val="0"/>
          <w:color w:val="000000" w:themeColor="text1"/>
          <w:shd w:val="clear" w:color="auto" w:fill="FFFFFF"/>
        </w:rPr>
        <w:t>16</w:t>
      </w:r>
      <w:r w:rsidR="00661D5F" w:rsidRPr="00412009">
        <w:rPr>
          <w:rStyle w:val="af5"/>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08293B92"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 xml:space="preserve">ما </w:t>
      </w:r>
      <w:r w:rsidR="000237D2" w:rsidRPr="00684C27">
        <w:rPr>
          <w:rFonts w:ascii="Simplified Arabic" w:hAnsi="Simplified Arabic" w:cs="Simplified Arabic" w:hint="cs"/>
          <w:color w:val="000000" w:themeColor="text1"/>
          <w:rtl/>
        </w:rPr>
        <w:t>يلي</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1906667A" w:rsidR="007055F6" w:rsidRPr="00B77FE4" w:rsidRDefault="00F25EEB" w:rsidP="00703538">
      <w:pPr>
        <w:pStyle w:val="a0"/>
        <w:numPr>
          <w:ilvl w:val="0"/>
          <w:numId w:val="15"/>
        </w:numPr>
        <w:tabs>
          <w:tab w:val="left" w:pos="582"/>
          <w:tab w:val="left" w:pos="1275"/>
        </w:tabs>
        <w:ind w:left="283" w:hanging="283"/>
        <w:rPr>
          <w:rStyle w:val="af5"/>
          <w:rFonts w:ascii="Simplified Arabic" w:hAnsi="Simplified Arabic" w:cs="Simplified Arabic"/>
          <w:b w:val="0"/>
          <w:bCs w:val="0"/>
          <w:color w:val="000000" w:themeColor="text1"/>
          <w:shd w:val="clear" w:color="auto" w:fill="FFFFFF"/>
          <w:rtl/>
          <w:lang w:bidi="ar-LY"/>
        </w:rPr>
      </w:pPr>
      <w:r w:rsidRPr="00684C27">
        <w:rPr>
          <w:rStyle w:val="af5"/>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Pr>
        <w:t xml:space="preserve"> (</w:t>
      </w:r>
      <w:r w:rsidR="00684C27" w:rsidRPr="00684C27">
        <w:rPr>
          <w:rStyle w:val="af5"/>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af2"/>
          <w:rFonts w:ascii="Simplified Arabic" w:hAnsi="Simplified Arabic" w:cs="Simplified Arabic"/>
          <w:i w:val="0"/>
          <w:iCs w:val="0"/>
          <w:color w:val="000000" w:themeColor="text1"/>
          <w:shd w:val="clear" w:color="auto" w:fill="FFFFFF"/>
        </w:rPr>
        <w:t xml:space="preserve"> Mass Index</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tl/>
        </w:rPr>
        <w:t>:</w:t>
      </w:r>
      <w:r w:rsidRPr="00684C27">
        <w:rPr>
          <w:rStyle w:val="af5"/>
          <w:rFonts w:ascii="Simplified Arabic" w:hAnsi="Simplified Arabic" w:cs="Simplified Arabic"/>
          <w:b w:val="0"/>
          <w:bCs w:val="0"/>
          <w:color w:val="000000" w:themeColor="text1"/>
          <w:shd w:val="clear" w:color="auto" w:fill="FFFFFF"/>
        </w:rPr>
        <w:t> </w:t>
      </w:r>
      <w:r w:rsidR="00592396">
        <w:rPr>
          <w:rStyle w:val="af5"/>
          <w:rFonts w:ascii="Simplified Arabic" w:hAnsi="Simplified Arabic" w:cs="Simplified Arabic"/>
          <w:b w:val="0"/>
          <w:bCs w:val="0"/>
          <w:color w:val="000000" w:themeColor="text1"/>
          <w:shd w:val="clear" w:color="auto" w:fill="FFFFFF"/>
          <w:rtl/>
        </w:rPr>
        <w:t xml:space="preserve">هو أفضل </w:t>
      </w:r>
      <w:r w:rsidR="00CA1072">
        <w:rPr>
          <w:rStyle w:val="af5"/>
          <w:rFonts w:ascii="Simplified Arabic" w:hAnsi="Simplified Arabic" w:cs="Simplified Arabic" w:hint="cs"/>
          <w:b w:val="0"/>
          <w:bCs w:val="0"/>
          <w:color w:val="000000" w:themeColor="text1"/>
          <w:shd w:val="clear" w:color="auto" w:fill="FFFFFF"/>
          <w:rtl/>
        </w:rPr>
        <w:t>المقاي</w:t>
      </w:r>
      <w:r w:rsidR="00CA1072" w:rsidRPr="00684C27">
        <w:rPr>
          <w:rStyle w:val="af5"/>
          <w:rFonts w:ascii="Simplified Arabic" w:hAnsi="Simplified Arabic" w:cs="Simplified Arabic" w:hint="cs"/>
          <w:b w:val="0"/>
          <w:bCs w:val="0"/>
          <w:color w:val="000000" w:themeColor="text1"/>
          <w:shd w:val="clear" w:color="auto" w:fill="FFFFFF"/>
          <w:rtl/>
        </w:rPr>
        <w:t>يس</w:t>
      </w:r>
      <w:r w:rsidRPr="00684C27">
        <w:rPr>
          <w:rStyle w:val="af5"/>
          <w:rFonts w:ascii="Simplified Arabic" w:hAnsi="Simplified Arabic" w:cs="Simplified Arabic"/>
          <w:b w:val="0"/>
          <w:bCs w:val="0"/>
          <w:color w:val="000000" w:themeColor="text1"/>
          <w:shd w:val="clear" w:color="auto" w:fill="FFFFFF"/>
          <w:rtl/>
        </w:rPr>
        <w:t xml:space="preserve"> المتعارف عليه عالميا في القياسات الجسمية (</w:t>
      </w:r>
      <w:r w:rsidRPr="00684C27">
        <w:rPr>
          <w:rStyle w:val="af5"/>
          <w:rFonts w:ascii="Simplified Arabic" w:hAnsi="Simplified Arabic" w:cs="Simplified Arabic"/>
          <w:b w:val="0"/>
          <w:bCs w:val="0"/>
          <w:color w:val="000000" w:themeColor="text1"/>
          <w:shd w:val="clear" w:color="auto" w:fill="FFFFFF"/>
        </w:rPr>
        <w:t>Anthropometric measurement</w:t>
      </w:r>
      <w:r w:rsidRPr="00684C27">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af5"/>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af5"/>
          <w:rFonts w:ascii="Simplified Arabic" w:hAnsi="Simplified Arabic" w:cs="Simplified Arabic" w:hint="cs"/>
          <w:b w:val="0"/>
          <w:bCs w:val="0"/>
          <w:color w:val="000000" w:themeColor="text1"/>
          <w:shd w:val="clear" w:color="auto" w:fill="FFFFFF"/>
          <w:rtl/>
        </w:rPr>
        <w:t xml:space="preserve"> </w:t>
      </w:r>
      <w:r w:rsidR="00684C27" w:rsidRPr="00B77FE4">
        <w:rPr>
          <w:rStyle w:val="af5"/>
          <w:rFonts w:ascii="Simplified Arabic" w:hAnsi="Simplified Arabic" w:cs="Simplified Arabic"/>
          <w:b w:val="0"/>
          <w:bCs w:val="0"/>
          <w:color w:val="000000" w:themeColor="text1"/>
          <w:shd w:val="clear" w:color="auto" w:fill="FFFFFF"/>
          <w:rtl/>
        </w:rPr>
        <w:t>مربع</w:t>
      </w:r>
      <w:r w:rsidRPr="00B77FE4">
        <w:rPr>
          <w:rStyle w:val="af5"/>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w:t>
      </w:r>
      <w:r w:rsidRPr="00412009">
        <w:rPr>
          <w:rStyle w:val="af5"/>
          <w:rFonts w:ascii="Simplified Arabic" w:hAnsi="Simplified Arabic" w:cs="Simplified Arabic"/>
          <w:b w:val="0"/>
          <w:bCs w:val="0"/>
          <w:color w:val="000000" w:themeColor="text1"/>
          <w:shd w:val="clear" w:color="auto" w:fill="FFFFFF"/>
          <w:rtl/>
        </w:rPr>
        <w:t>[</w:t>
      </w:r>
      <w:r w:rsidR="0067127A" w:rsidRPr="00412009">
        <w:rPr>
          <w:rStyle w:val="af5"/>
          <w:rFonts w:ascii="Simplified Arabic" w:hAnsi="Simplified Arabic" w:cs="Simplified Arabic"/>
          <w:b w:val="0"/>
          <w:bCs w:val="0"/>
          <w:color w:val="000000" w:themeColor="text1"/>
          <w:shd w:val="clear" w:color="auto" w:fill="FFFFFF"/>
        </w:rPr>
        <w:t>1</w:t>
      </w:r>
      <w:r w:rsidR="00397067" w:rsidRPr="00412009">
        <w:rPr>
          <w:rStyle w:val="af5"/>
          <w:rFonts w:ascii="Simplified Arabic" w:hAnsi="Simplified Arabic" w:cs="Simplified Arabic"/>
          <w:b w:val="0"/>
          <w:bCs w:val="0"/>
          <w:color w:val="000000" w:themeColor="text1"/>
          <w:shd w:val="clear" w:color="auto" w:fill="FFFFFF"/>
        </w:rPr>
        <w:t>7</w:t>
      </w:r>
      <w:r w:rsidRPr="00412009">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A89F00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00332939">
        <w:rPr>
          <w:rFonts w:ascii="Simplified Arabic" w:hAnsi="Simplified Arabic" w:cs="Simplified Arabic" w:hint="cs"/>
          <w:color w:val="000000" w:themeColor="text1"/>
          <w:rtl/>
          <w:lang w:bidi="ar-LY"/>
        </w:rPr>
        <w:t>1</w:t>
      </w:r>
      <w:r w:rsidR="00052C32" w:rsidRPr="00B77FE4">
        <w:rPr>
          <w:rFonts w:ascii="Simplified Arabic" w:hAnsi="Simplified Arabic" w:cs="Simplified Arabic" w:hint="cs"/>
          <w:color w:val="000000" w:themeColor="text1"/>
          <w:rtl/>
          <w:lang w:bidi="ar-LY"/>
        </w:rPr>
        <w:t>.</w:t>
      </w:r>
      <w:r w:rsidR="001E4A16">
        <w:rPr>
          <w:rFonts w:ascii="Simplified Arabic" w:hAnsi="Simplified Arabic" w:cs="Simplified Arabic" w:hint="cs"/>
          <w:color w:val="000000" w:themeColor="text1"/>
          <w:rtl/>
          <w:lang w:bidi="ar-LY"/>
        </w:rPr>
        <w:t>3</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890FFFD" w:rsidR="00E35690" w:rsidRPr="00F44977" w:rsidRDefault="00E35690" w:rsidP="00703538">
      <w:pPr>
        <w:pStyle w:val="a0"/>
        <w:numPr>
          <w:ilvl w:val="0"/>
          <w:numId w:val="15"/>
        </w:numPr>
        <w:ind w:left="283" w:hanging="283"/>
        <w:jc w:val="left"/>
        <w:rPr>
          <w:rStyle w:val="namesChar"/>
          <w:color w:val="000000" w:themeColor="text1"/>
          <w:sz w:val="28"/>
          <w:szCs w:val="28"/>
          <w:rtl/>
        </w:rPr>
      </w:pPr>
      <w:r w:rsidRPr="00F44977">
        <w:rPr>
          <w:rFonts w:ascii="Simplified Arabic" w:hAnsi="Simplified Arabic" w:cs="Simplified Arabic"/>
          <w:color w:val="000000" w:themeColor="text1"/>
          <w:shd w:val="clear" w:color="auto" w:fill="FFFFFF"/>
          <w:rtl/>
        </w:rPr>
        <w:t xml:space="preserve">معدل الأيض </w:t>
      </w:r>
      <w:r w:rsidR="009560EE" w:rsidRPr="00F44977">
        <w:rPr>
          <w:rFonts w:ascii="Simplified Arabic" w:hAnsi="Simplified Arabic" w:cs="Simplified Arabic" w:hint="cs"/>
          <w:color w:val="000000" w:themeColor="text1"/>
          <w:shd w:val="clear" w:color="auto" w:fill="FFFFFF"/>
          <w:rtl/>
        </w:rPr>
        <w:t>الأساسي</w:t>
      </w:r>
      <w:r w:rsidR="0078156C" w:rsidRPr="00F44977">
        <w:rPr>
          <w:rStyle w:val="namesChar"/>
          <w:rFonts w:hint="cs"/>
          <w:color w:val="000000" w:themeColor="text1"/>
          <w:sz w:val="28"/>
          <w:szCs w:val="28"/>
          <w:rtl/>
        </w:rPr>
        <w:t xml:space="preserve">" </w:t>
      </w:r>
      <w:r w:rsidR="0078156C" w:rsidRPr="00F44977">
        <w:rPr>
          <w:rFonts w:ascii="Simplified Arabic" w:hAnsi="Simplified Arabic" w:cs="Simplified Arabic"/>
          <w:color w:val="000000" w:themeColor="text1"/>
          <w:shd w:val="clear" w:color="auto" w:fill="FFFFFF"/>
        </w:rPr>
        <w:t>Basal metabolic rate</w:t>
      </w:r>
      <w:r w:rsidR="0078156C" w:rsidRPr="00F44977">
        <w:rPr>
          <w:rStyle w:val="namesChar"/>
          <w:rFonts w:hint="cs"/>
          <w:color w:val="000000" w:themeColor="text1"/>
          <w:sz w:val="28"/>
          <w:szCs w:val="28"/>
          <w:rtl/>
        </w:rPr>
        <w:t xml:space="preserve"> (</w:t>
      </w:r>
      <w:r w:rsidR="0078156C" w:rsidRPr="00F44977">
        <w:rPr>
          <w:rStyle w:val="namesChar"/>
          <w:rFonts w:hint="cs"/>
          <w:color w:val="000000" w:themeColor="text1"/>
          <w:sz w:val="28"/>
          <w:szCs w:val="28"/>
        </w:rPr>
        <w:t>BMR</w:t>
      </w:r>
      <w:r w:rsidR="0078156C" w:rsidRPr="00F44977">
        <w:rPr>
          <w:rStyle w:val="namesChar"/>
          <w:rFonts w:hint="cs"/>
          <w:color w:val="000000" w:themeColor="text1"/>
          <w:sz w:val="28"/>
          <w:szCs w:val="28"/>
          <w:rtl/>
        </w:rPr>
        <w:t>)"</w:t>
      </w:r>
      <w:r w:rsidR="00684C27" w:rsidRPr="00F44977">
        <w:rPr>
          <w:rStyle w:val="namesChar"/>
          <w:rFonts w:hint="cs"/>
          <w:color w:val="000000" w:themeColor="text1"/>
          <w:sz w:val="28"/>
          <w:szCs w:val="28"/>
          <w:rtl/>
        </w:rPr>
        <w:t>: هو</w:t>
      </w:r>
      <w:r w:rsidRPr="00F44977">
        <w:rPr>
          <w:rStyle w:val="namesChar"/>
          <w:color w:val="000000" w:themeColor="text1"/>
          <w:sz w:val="28"/>
          <w:szCs w:val="28"/>
          <w:rtl/>
        </w:rPr>
        <w:t xml:space="preserve"> السعرات الحرارية التي يحتاجها الجسم ويحرقها يومياً لأداء الوظائف الحيوية</w:t>
      </w:r>
      <w:r w:rsidRPr="00F44977">
        <w:rPr>
          <w:rStyle w:val="namesChar"/>
          <w:color w:val="000000" w:themeColor="text1"/>
          <w:sz w:val="28"/>
          <w:szCs w:val="28"/>
        </w:rPr>
        <w:t xml:space="preserve"> [1</w:t>
      </w:r>
      <w:r w:rsidR="00397067" w:rsidRPr="00F44977">
        <w:rPr>
          <w:rStyle w:val="namesChar"/>
          <w:color w:val="000000" w:themeColor="text1"/>
          <w:sz w:val="28"/>
          <w:szCs w:val="28"/>
        </w:rPr>
        <w:t>8</w:t>
      </w:r>
      <w:r w:rsidRPr="00F44977">
        <w:rPr>
          <w:rStyle w:val="namesChar"/>
          <w:color w:val="000000" w:themeColor="text1"/>
          <w:sz w:val="28"/>
          <w:szCs w:val="28"/>
        </w:rPr>
        <w:t>]</w:t>
      </w:r>
      <w:r w:rsidR="00B84E2B" w:rsidRPr="00F44977">
        <w:rPr>
          <w:rStyle w:val="namesChar"/>
          <w:rFonts w:hint="cs"/>
          <w:color w:val="000000" w:themeColor="text1"/>
          <w:sz w:val="28"/>
          <w:szCs w:val="28"/>
          <w:rtl/>
          <w:lang w:bidi="ar-SA"/>
        </w:rPr>
        <w:t>.</w:t>
      </w:r>
    </w:p>
    <w:p w14:paraId="11E81C4E" w14:textId="2B8672CE" w:rsidR="00DC5107" w:rsidRPr="00B77FE4" w:rsidRDefault="00E35690" w:rsidP="00DC5107">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B71852">
        <w:rPr>
          <w:rStyle w:val="namesChar"/>
          <w:rFonts w:hint="cs"/>
          <w:color w:val="000000" w:themeColor="text1"/>
          <w:sz w:val="28"/>
          <w:szCs w:val="28"/>
          <w:rtl/>
        </w:rPr>
        <w:t xml:space="preserve"> </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38E206C4">
            <wp:extent cx="5400675" cy="352425"/>
            <wp:effectExtent l="0" t="0" r="9525" b="9525"/>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52425"/>
                    </a:xfrm>
                    <a:prstGeom prst="rect">
                      <a:avLst/>
                    </a:prstGeom>
                    <a:noFill/>
                    <a:ln>
                      <a:noFill/>
                    </a:ln>
                  </pic:spPr>
                </pic:pic>
              </a:graphicData>
            </a:graphic>
          </wp:inline>
        </w:drawing>
      </w:r>
    </w:p>
    <w:p w14:paraId="5D13370E" w14:textId="77777777" w:rsidR="00DC5107" w:rsidRDefault="00EC3F2B" w:rsidP="00EC3F2B">
      <w:pPr>
        <w:tabs>
          <w:tab w:val="left" w:pos="141"/>
        </w:tabs>
        <w:rPr>
          <w:rStyle w:val="namesChar"/>
          <w:color w:val="000000" w:themeColor="text1"/>
          <w:sz w:val="28"/>
          <w:szCs w:val="28"/>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DC5107">
        <w:rPr>
          <w:rStyle w:val="namesChar"/>
          <w:color w:val="000000" w:themeColor="text1"/>
          <w:sz w:val="28"/>
          <w:szCs w:val="28"/>
        </w:rPr>
        <w:t xml:space="preserve"> </w:t>
      </w:r>
    </w:p>
    <w:p w14:paraId="5A8A08E5" w14:textId="435633EF" w:rsidR="00E35690" w:rsidRPr="00B77FE4" w:rsidRDefault="00AC278F" w:rsidP="00DC5107">
      <w:pPr>
        <w:tabs>
          <w:tab w:val="left" w:pos="141"/>
        </w:tabs>
        <w:jc w:val="center"/>
        <w:rPr>
          <w:rStyle w:val="af5"/>
          <w:rFonts w:ascii="Simplified Arabic" w:hAnsi="Simplified Arabic" w:cs="Simplified Arabic"/>
          <w:b w:val="0"/>
          <w:bCs w:val="0"/>
          <w:color w:val="000000" w:themeColor="text1"/>
          <w:rtl/>
          <w:lang w:bidi="ar-LY"/>
        </w:rPr>
      </w:pPr>
      <w:r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299368EB" w:rsidR="009560EE" w:rsidRPr="00B77FE4" w:rsidRDefault="00B354CD" w:rsidP="00703538">
      <w:pPr>
        <w:pStyle w:val="a0"/>
        <w:numPr>
          <w:ilvl w:val="0"/>
          <w:numId w:val="15"/>
        </w:numPr>
        <w:tabs>
          <w:tab w:val="left" w:pos="141"/>
        </w:tabs>
        <w:ind w:left="-45" w:firstLine="0"/>
        <w:rPr>
          <w:rStyle w:val="namesChar"/>
          <w:color w:val="000000" w:themeColor="text1"/>
          <w:sz w:val="28"/>
          <w:szCs w:val="28"/>
          <w:rtl/>
        </w:rPr>
      </w:pPr>
      <w:r>
        <w:rPr>
          <w:rStyle w:val="namesChar"/>
          <w:color w:val="000000" w:themeColor="text1"/>
          <w:sz w:val="28"/>
          <w:szCs w:val="28"/>
          <w:lang w:bidi="ar-SA"/>
        </w:rPr>
        <w:t xml:space="preserve"> </w:t>
      </w:r>
      <w:r w:rsidR="009560EE" w:rsidRPr="00B77FE4">
        <w:rPr>
          <w:rStyle w:val="namesChar"/>
          <w:color w:val="000000" w:themeColor="text1"/>
          <w:sz w:val="28"/>
          <w:szCs w:val="28"/>
          <w:rtl/>
          <w:lang w:bidi="ar-SA"/>
        </w:rPr>
        <w:t xml:space="preserve">مستوى </w:t>
      </w:r>
      <w:r w:rsidR="009560EE"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009560EE"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009560EE" w:rsidRPr="00B77FE4">
        <w:rPr>
          <w:rStyle w:val="namesChar"/>
          <w:color w:val="000000" w:themeColor="text1"/>
          <w:sz w:val="28"/>
          <w:szCs w:val="28"/>
        </w:rPr>
        <w:t xml:space="preserve"> </w:t>
      </w:r>
      <w:r w:rsidR="009560EE" w:rsidRPr="00412009">
        <w:rPr>
          <w:rStyle w:val="namesChar"/>
          <w:color w:val="000000" w:themeColor="text1"/>
          <w:sz w:val="28"/>
          <w:szCs w:val="28"/>
        </w:rPr>
        <w:t>[</w:t>
      </w:r>
      <w:r w:rsidR="007054E6" w:rsidRPr="00412009">
        <w:rPr>
          <w:rStyle w:val="namesChar"/>
          <w:color w:val="000000" w:themeColor="text1"/>
          <w:sz w:val="28"/>
          <w:szCs w:val="28"/>
        </w:rPr>
        <w:t>20</w:t>
      </w:r>
      <w:r w:rsidR="009560EE" w:rsidRPr="00412009">
        <w:rPr>
          <w:rStyle w:val="namesChar"/>
          <w:color w:val="000000" w:themeColor="text1"/>
          <w:sz w:val="28"/>
          <w:szCs w:val="28"/>
        </w:rPr>
        <w:t>]</w:t>
      </w:r>
      <w:r w:rsidR="009560EE"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009560EE"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009560EE" w:rsidRPr="00412009">
        <w:rPr>
          <w:rStyle w:val="namesChar"/>
          <w:color w:val="000000" w:themeColor="text1"/>
          <w:sz w:val="28"/>
          <w:szCs w:val="28"/>
        </w:rPr>
        <w:t>1</w:t>
      </w:r>
      <w:r w:rsidR="007054E6" w:rsidRPr="00412009">
        <w:rPr>
          <w:rStyle w:val="namesChar"/>
          <w:color w:val="000000" w:themeColor="text1"/>
          <w:sz w:val="28"/>
          <w:szCs w:val="28"/>
        </w:rPr>
        <w:t>9</w:t>
      </w:r>
      <w:r w:rsidR="009560EE" w:rsidRPr="00412009">
        <w:rPr>
          <w:rStyle w:val="namesChar"/>
          <w:color w:val="000000" w:themeColor="text1"/>
          <w:sz w:val="28"/>
          <w:szCs w:val="28"/>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lastRenderedPageBreak/>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b w:val="0"/>
          <w:bCs w:val="0"/>
          <w:color w:val="000000" w:themeColor="text1"/>
          <w:shd w:val="clear" w:color="auto" w:fill="FFFFFF"/>
          <w:lang w:bidi="ar-LY"/>
        </w:rPr>
      </w:pPr>
    </w:p>
    <w:p w14:paraId="50F5FF66" w14:textId="7A8E3F6B" w:rsidR="00745567" w:rsidRPr="00B77FE4" w:rsidRDefault="004E734C" w:rsidP="00703538">
      <w:pPr>
        <w:pStyle w:val="a0"/>
        <w:numPr>
          <w:ilvl w:val="0"/>
          <w:numId w:val="15"/>
        </w:numPr>
        <w:tabs>
          <w:tab w:val="left" w:pos="141"/>
        </w:tabs>
        <w:ind w:left="0" w:firstLine="0"/>
        <w:rPr>
          <w:rStyle w:val="a7"/>
          <w:rFonts w:ascii="Simplified Arabic" w:hAnsi="Simplified Arabic" w:cs="Simplified Arabic"/>
          <w:i w:val="0"/>
          <w:iCs w:val="0"/>
          <w:sz w:val="28"/>
          <w:szCs w:val="28"/>
        </w:rPr>
      </w:pPr>
      <w:r>
        <w:rPr>
          <w:rStyle w:val="a7"/>
          <w:rFonts w:ascii="Simplified Arabic" w:hAnsi="Simplified Arabic" w:cs="Simplified Arabic"/>
          <w:i w:val="0"/>
          <w:iCs w:val="0"/>
          <w:sz w:val="28"/>
          <w:szCs w:val="28"/>
        </w:rPr>
        <w:t xml:space="preserve"> </w:t>
      </w:r>
      <w:r w:rsidR="00C4000E" w:rsidRPr="00B77FE4">
        <w:rPr>
          <w:rStyle w:val="a7"/>
          <w:rFonts w:ascii="Simplified Arabic" w:hAnsi="Simplified Arabic" w:cs="Simplified Arabic"/>
          <w:i w:val="0"/>
          <w:iCs w:val="0"/>
          <w:sz w:val="28"/>
          <w:szCs w:val="28"/>
          <w:rtl/>
        </w:rPr>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3376A3">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00C4000E" w:rsidRPr="00B77FE4">
        <w:rPr>
          <w:rStyle w:val="a7"/>
          <w:rFonts w:ascii="Simplified Arabic" w:hAnsi="Simplified Arabic" w:cs="Simplified Arabic"/>
          <w:i w:val="0"/>
          <w:iCs w:val="0"/>
          <w:sz w:val="28"/>
          <w:szCs w:val="28"/>
          <w:rtl/>
        </w:rPr>
        <w:t xml:space="preserve"> </w:t>
      </w:r>
      <w:r w:rsidR="00C4000E" w:rsidRPr="00B77FE4">
        <w:rPr>
          <w:rStyle w:val="a7"/>
          <w:rFonts w:ascii="Simplified Arabic" w:hAnsi="Simplified Arabic" w:cs="Simplified Arabic"/>
          <w:i w:val="0"/>
          <w:iCs w:val="0"/>
          <w:sz w:val="28"/>
          <w:szCs w:val="28"/>
        </w:rPr>
        <w:t>EAR</w:t>
      </w:r>
      <w:r w:rsidR="003376A3">
        <w:rPr>
          <w:rStyle w:val="a7"/>
          <w:rFonts w:ascii="Simplified Arabic" w:hAnsi="Simplified Arabic" w:cs="Simplified Arabic"/>
          <w:i w:val="0"/>
          <w:iCs w:val="0"/>
          <w:sz w:val="28"/>
          <w:szCs w:val="28"/>
        </w:rPr>
        <w:t>)</w:t>
      </w:r>
      <w:r w:rsidR="003376A3">
        <w:rPr>
          <w:rStyle w:val="a7"/>
          <w:rFonts w:ascii="Simplified Arabic" w:hAnsi="Simplified Arabic" w:cs="Simplified Arabic" w:hint="cs"/>
          <w:i w:val="0"/>
          <w:iCs w:val="0"/>
          <w:sz w:val="28"/>
          <w:szCs w:val="28"/>
          <w:rtl/>
        </w:rPr>
        <w:t>)"</w:t>
      </w:r>
      <w:r w:rsidR="003376A3">
        <w:rPr>
          <w:rStyle w:val="a7"/>
          <w:rFonts w:ascii="Simplified Arabic" w:hAnsi="Simplified Arabic" w:cs="Simplified Arabic" w:hint="cs"/>
          <w:i w:val="0"/>
          <w:iCs w:val="0"/>
          <w:sz w:val="28"/>
          <w:szCs w:val="28"/>
          <w:rtl/>
          <w:lang w:bidi="ar-LY"/>
        </w:rPr>
        <w:t>:</w:t>
      </w:r>
      <w:r w:rsidR="003376A3" w:rsidRPr="00B77FE4">
        <w:rPr>
          <w:rStyle w:val="a7"/>
          <w:rFonts w:ascii="Simplified Arabic" w:hAnsi="Simplified Arabic" w:cs="Simplified Arabic" w:hint="cs"/>
          <w:i w:val="0"/>
          <w:iCs w:val="0"/>
          <w:sz w:val="28"/>
          <w:szCs w:val="28"/>
          <w:rtl/>
        </w:rPr>
        <w:t xml:space="preserve"> هو</w:t>
      </w:r>
      <w:r w:rsidR="00C4000E" w:rsidRPr="00B77FE4">
        <w:rPr>
          <w:rStyle w:val="a7"/>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3C12A0"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8</w:t>
      </w:r>
      <w:r w:rsidR="003C12A0" w:rsidRPr="00412009">
        <w:rPr>
          <w:rStyle w:val="a7"/>
          <w:rFonts w:ascii="Simplified Arabic" w:hAnsi="Simplified Arabic" w:cs="Simplified Arabic"/>
          <w:i w:val="0"/>
          <w:iCs w:val="0"/>
          <w:sz w:val="28"/>
          <w:szCs w:val="28"/>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B44D9B"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9</w:t>
      </w:r>
      <w:r w:rsidR="00B44D9B" w:rsidRPr="00412009">
        <w:rPr>
          <w:rStyle w:val="a7"/>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0AC031B" w:rsidR="00565E7E" w:rsidRPr="00B77FE4" w:rsidRDefault="00844485" w:rsidP="00703538">
      <w:pPr>
        <w:pStyle w:val="a0"/>
        <w:numPr>
          <w:ilvl w:val="0"/>
          <w:numId w:val="16"/>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lastRenderedPageBreak/>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t>دراسة الأنظمة المشابهة</w:t>
      </w:r>
    </w:p>
    <w:p w14:paraId="680C1AC2" w14:textId="6D994BB0" w:rsidR="00D218FA" w:rsidRPr="00D218FA" w:rsidRDefault="00681F80" w:rsidP="003E2B18">
      <w:pPr>
        <w:pStyle w:val="a6"/>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703538">
      <w:pPr>
        <w:pStyle w:val="a6"/>
        <w:numPr>
          <w:ilvl w:val="0"/>
          <w:numId w:val="13"/>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7DEB0A60" w14:textId="4E5AC9BC" w:rsidR="003E2B18" w:rsidRPr="00B77FE4" w:rsidRDefault="00FE7670" w:rsidP="00022040">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5400E2B4">
            <wp:extent cx="5353050" cy="155257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r w:rsidR="00D11A35" w:rsidRPr="00B77FE4">
        <w:rPr>
          <w:rFonts w:hint="cs"/>
          <w:color w:val="000000" w:themeColor="text1"/>
          <w:sz w:val="28"/>
          <w:szCs w:val="28"/>
          <w:rtl/>
          <w:lang w:bidi="ar-LY"/>
        </w:rPr>
        <w:t>الشكل (</w:t>
      </w:r>
      <w:r w:rsidR="00332939">
        <w:rPr>
          <w:rFonts w:hint="cs"/>
          <w:color w:val="000000" w:themeColor="text1"/>
          <w:sz w:val="28"/>
          <w:szCs w:val="28"/>
          <w:rtl/>
          <w:lang w:bidi="ar-LY"/>
        </w:rPr>
        <w:t>2</w:t>
      </w:r>
      <w:r w:rsidR="00D11A35" w:rsidRPr="00B77FE4">
        <w:rPr>
          <w:rFonts w:hint="cs"/>
          <w:color w:val="000000" w:themeColor="text1"/>
          <w:sz w:val="28"/>
          <w:szCs w:val="28"/>
          <w:rtl/>
          <w:lang w:bidi="ar-LY"/>
        </w:rPr>
        <w:t>.</w:t>
      </w:r>
      <w:r w:rsidR="001E4A16">
        <w:rPr>
          <w:rFonts w:hint="cs"/>
          <w:color w:val="000000" w:themeColor="text1"/>
          <w:sz w:val="28"/>
          <w:szCs w:val="28"/>
          <w:rtl/>
          <w:lang w:bidi="ar-LY"/>
        </w:rPr>
        <w:t>3</w:t>
      </w:r>
      <w:r w:rsidR="00D11A35" w:rsidRPr="00B77FE4">
        <w:rPr>
          <w:rFonts w:hint="cs"/>
          <w:color w:val="000000" w:themeColor="text1"/>
          <w:sz w:val="28"/>
          <w:szCs w:val="28"/>
          <w:rtl/>
          <w:lang w:bidi="ar-LY"/>
        </w:rPr>
        <w:t xml:space="preserve">)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4BB110A7" w14:textId="076D8BA6" w:rsidR="001818CC" w:rsidRPr="00B77FE4" w:rsidRDefault="00D11A35" w:rsidP="00703538">
      <w:pPr>
        <w:pStyle w:val="a6"/>
        <w:numPr>
          <w:ilvl w:val="0"/>
          <w:numId w:val="13"/>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64109253" w14:textId="2FED457A" w:rsidR="00C53EDA" w:rsidRDefault="008C71D9" w:rsidP="00022040">
      <w:pPr>
        <w:pStyle w:val="a6"/>
        <w:spacing w:line="360" w:lineRule="auto"/>
        <w:jc w:val="both"/>
        <w:rPr>
          <w:color w:val="000000" w:themeColor="text1"/>
          <w:sz w:val="28"/>
          <w:szCs w:val="28"/>
          <w:rtl/>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r w:rsidR="00C53EDA"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7BA7567B"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r w:rsidR="000237D2" w:rsidRPr="00B77FE4">
        <w:rPr>
          <w:rFonts w:hint="cs"/>
          <w:color w:val="000000" w:themeColor="text1"/>
          <w:sz w:val="28"/>
          <w:szCs w:val="28"/>
          <w:rtl/>
          <w:lang w:bidi="ar-LY"/>
        </w:rPr>
        <w:t>(3.3)</w:t>
      </w:r>
      <w:r w:rsidRPr="00B77FE4">
        <w:rPr>
          <w:rFonts w:hint="cs"/>
          <w:color w:val="000000" w:themeColor="text1"/>
          <w:sz w:val="28"/>
          <w:szCs w:val="28"/>
          <w:rtl/>
          <w:lang w:bidi="ar-LY"/>
        </w:rPr>
        <w:t xml:space="preserve">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21375E25"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w:t>
      </w:r>
      <w:r w:rsidR="00766DB9">
        <w:rPr>
          <w:rFonts w:hint="cs"/>
          <w:color w:val="000000" w:themeColor="text1"/>
          <w:sz w:val="28"/>
          <w:szCs w:val="28"/>
          <w:rtl/>
          <w:lang w:bidi="ar-LY"/>
        </w:rPr>
        <w:t>4</w:t>
      </w:r>
      <w:r w:rsidR="001818CC" w:rsidRPr="00B77FE4">
        <w:rPr>
          <w:rFonts w:hint="cs"/>
          <w:color w:val="000000" w:themeColor="text1"/>
          <w:sz w:val="28"/>
          <w:szCs w:val="28"/>
          <w:rtl/>
          <w:lang w:bidi="ar-LY"/>
        </w:rPr>
        <w:t>.</w:t>
      </w:r>
      <w:r w:rsidR="001E4A16">
        <w:rPr>
          <w:rFonts w:hint="cs"/>
          <w:color w:val="000000" w:themeColor="text1"/>
          <w:sz w:val="28"/>
          <w:szCs w:val="28"/>
          <w:rtl/>
          <w:lang w:bidi="ar-LY"/>
        </w:rPr>
        <w:t>3</w:t>
      </w:r>
      <w:r w:rsidR="001818CC" w:rsidRPr="00B77FE4">
        <w:rPr>
          <w:rFonts w:hint="cs"/>
          <w:color w:val="000000" w:themeColor="text1"/>
          <w:sz w:val="28"/>
          <w:szCs w:val="28"/>
          <w:rtl/>
          <w:lang w:bidi="ar-LY"/>
        </w:rPr>
        <w:t>)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348216B2" w14:textId="77777777" w:rsidR="005C7AB5" w:rsidRDefault="005C7AB5" w:rsidP="005C7AB5">
      <w:pPr>
        <w:pStyle w:val="a6"/>
        <w:tabs>
          <w:tab w:val="left" w:pos="283"/>
        </w:tabs>
        <w:jc w:val="left"/>
        <w:rPr>
          <w:color w:val="000000" w:themeColor="text1"/>
          <w:sz w:val="28"/>
          <w:szCs w:val="28"/>
          <w:rtl/>
        </w:rPr>
      </w:pPr>
    </w:p>
    <w:p w14:paraId="66707902" w14:textId="75BB7B9C" w:rsidR="00B22F89" w:rsidRPr="00B77FE4" w:rsidRDefault="00B22F89" w:rsidP="00703538">
      <w:pPr>
        <w:pStyle w:val="a6"/>
        <w:numPr>
          <w:ilvl w:val="0"/>
          <w:numId w:val="15"/>
        </w:numPr>
        <w:tabs>
          <w:tab w:val="left" w:pos="283"/>
        </w:tabs>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41C0050C"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5</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377A73FD"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6</w:t>
      </w:r>
      <w:r w:rsidR="00040A84">
        <w:rPr>
          <w:rFonts w:hint="cs"/>
          <w:color w:val="000000" w:themeColor="text1"/>
          <w:sz w:val="28"/>
          <w:szCs w:val="28"/>
          <w:rtl/>
          <w:lang w:bidi="ar-LY"/>
        </w:rPr>
        <w:t>.3</w:t>
      </w:r>
      <w:r w:rsidRPr="00B77FE4">
        <w:rPr>
          <w:rFonts w:hint="cs"/>
          <w:color w:val="000000" w:themeColor="text1"/>
          <w:sz w:val="28"/>
          <w:szCs w:val="28"/>
          <w:rtl/>
          <w:lang w:bidi="ar-LY"/>
        </w:rPr>
        <w:t xml:space="preserve">)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703538">
      <w:pPr>
        <w:pStyle w:val="a0"/>
        <w:numPr>
          <w:ilvl w:val="0"/>
          <w:numId w:val="6"/>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77777777" w:rsidR="00161EF7" w:rsidRPr="00161EF7" w:rsidRDefault="00161EF7"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92F67F8" w:rsidR="00824860"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0AB47FB8" w14:textId="432C80D4" w:rsidR="00CF2B5D" w:rsidRPr="00B77FE4" w:rsidRDefault="00CF2B5D" w:rsidP="00CF2B5D">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وفيما يلي وصف لبعض الحالات التي تم التواصل معها ومراقبتها عن كثب:</w:t>
      </w:r>
    </w:p>
    <w:p w14:paraId="275E0629" w14:textId="4DD12F2E" w:rsidR="001818CC" w:rsidRPr="00B77FE4" w:rsidRDefault="00683407"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لم يتبع نظام غذائي صحي</w:t>
      </w:r>
      <w:r w:rsidR="00CF2B5D">
        <w:rPr>
          <w:rFonts w:ascii="Simplified Arabic" w:hAnsi="Simplified Arabic" w:cs="Simplified Arabic" w:hint="cs"/>
          <w:color w:val="000000" w:themeColor="text1"/>
          <w:rtl/>
          <w:lang w:bidi="ar-LY"/>
        </w:rPr>
        <w:t>:</w:t>
      </w:r>
      <w:r w:rsidRPr="00B77FE4">
        <w:rPr>
          <w:rFonts w:ascii="Simplified Arabic" w:hAnsi="Simplified Arabic" w:cs="Simplified Arabic" w:hint="cs"/>
          <w:color w:val="000000" w:themeColor="text1"/>
          <w:rtl/>
          <w:lang w:bidi="ar-LY"/>
        </w:rPr>
        <w:t xml:space="preserve">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7F52B442" w14:textId="146CB016" w:rsidR="00467235" w:rsidRDefault="00E2408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في مقابلة معا </w:t>
      </w:r>
      <w:r w:rsidR="001818CC" w:rsidRPr="00B77FE4">
        <w:rPr>
          <w:rFonts w:ascii="Simplified Arabic" w:hAnsi="Simplified Arabic" w:cs="Simplified Arabic" w:hint="cs"/>
          <w:color w:val="000000" w:themeColor="text1"/>
          <w:rtl/>
          <w:lang w:bidi="ar-LY"/>
        </w:rPr>
        <w:t>مريض اتبع نظام غذائي صحي</w:t>
      </w:r>
      <w:r>
        <w:rPr>
          <w:rFonts w:ascii="Simplified Arabic" w:hAnsi="Simplified Arabic" w:cs="Simplified Arabic" w:hint="cs"/>
          <w:color w:val="000000" w:themeColor="text1"/>
          <w:rtl/>
          <w:lang w:bidi="ar-LY"/>
        </w:rPr>
        <w:t xml:space="preserve"> قال:</w:t>
      </w:r>
    </w:p>
    <w:p w14:paraId="0D1DF060" w14:textId="6F09F761" w:rsidR="00467235" w:rsidRDefault="00467235" w:rsidP="00E2408A">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حاولت فيما سبق اتباع نظام غدائي من تلقاء نفسي ولكن لم ينجح ذلك بسبب عدم القدرة على الالتزام</w:t>
      </w:r>
      <w:r w:rsidR="00E2408A">
        <w:rPr>
          <w:rFonts w:ascii="Simplified Arabic" w:hAnsi="Simplified Arabic" w:cs="Simplified Arabic" w:hint="cs"/>
          <w:color w:val="000000" w:themeColor="text1"/>
          <w:rtl/>
          <w:lang w:bidi="ar-LY"/>
        </w:rPr>
        <w:t xml:space="preserve"> وتعرض لبعض المضاعفات</w:t>
      </w:r>
      <w:r>
        <w:rPr>
          <w:rFonts w:ascii="Simplified Arabic" w:hAnsi="Simplified Arabic" w:cs="Simplified Arabic" w:hint="cs"/>
          <w:color w:val="000000" w:themeColor="text1"/>
          <w:rtl/>
          <w:lang w:bidi="ar-LY"/>
        </w:rPr>
        <w:t xml:space="preserve"> ولكن بعد نصحي من قبل صديق بزيارة اخصائي تغدية واتباع جدول معين.</w:t>
      </w:r>
    </w:p>
    <w:p w14:paraId="0202A3D9" w14:textId="5C571367" w:rsidR="002B5A24" w:rsidRPr="002B5A24" w:rsidRDefault="00CF2B5D" w:rsidP="00CF2B5D">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بعد تحديد</w:t>
      </w:r>
      <w:r w:rsidR="00E2408A">
        <w:rPr>
          <w:rFonts w:ascii="Simplified Arabic" w:hAnsi="Simplified Arabic" w:cs="Simplified Arabic" w:hint="cs"/>
          <w:color w:val="000000" w:themeColor="text1"/>
          <w:rtl/>
          <w:lang w:bidi="ar-LY"/>
        </w:rPr>
        <w:t xml:space="preserve"> موعد لل</w:t>
      </w:r>
      <w:r w:rsidR="009257C6">
        <w:rPr>
          <w:rFonts w:ascii="Simplified Arabic" w:hAnsi="Simplified Arabic" w:cs="Simplified Arabic" w:hint="cs"/>
          <w:color w:val="000000" w:themeColor="text1"/>
          <w:rtl/>
          <w:lang w:bidi="ar-LY"/>
        </w:rPr>
        <w:t>قاء</w:t>
      </w:r>
      <w:r w:rsidR="00E2408A">
        <w:rPr>
          <w:rFonts w:ascii="Simplified Arabic" w:hAnsi="Simplified Arabic" w:cs="Simplified Arabic" w:hint="cs"/>
          <w:color w:val="000000" w:themeColor="text1"/>
          <w:rtl/>
          <w:lang w:bidi="ar-LY"/>
        </w:rPr>
        <w:t xml:space="preserve"> مع الاخصائي وعند</w:t>
      </w:r>
      <w:r w:rsidR="009257C6">
        <w:rPr>
          <w:rFonts w:ascii="Simplified Arabic" w:hAnsi="Simplified Arabic" w:cs="Simplified Arabic" w:hint="cs"/>
          <w:color w:val="000000" w:themeColor="text1"/>
          <w:rtl/>
          <w:lang w:bidi="ar-LY"/>
        </w:rPr>
        <w:t xml:space="preserve"> </w:t>
      </w:r>
      <w:r w:rsidR="00E2408A">
        <w:rPr>
          <w:rFonts w:ascii="Simplified Arabic" w:hAnsi="Simplified Arabic" w:cs="Simplified Arabic" w:hint="cs"/>
          <w:color w:val="000000" w:themeColor="text1"/>
          <w:rtl/>
          <w:lang w:bidi="ar-LY"/>
        </w:rPr>
        <w:t>زيارة الاخصائي واستلام النظام الغذ</w:t>
      </w:r>
      <w:r w:rsidR="00467235">
        <w:rPr>
          <w:rFonts w:ascii="Simplified Arabic" w:hAnsi="Simplified Arabic" w:cs="Simplified Arabic" w:hint="cs"/>
          <w:color w:val="000000" w:themeColor="text1"/>
          <w:rtl/>
          <w:lang w:bidi="ar-LY"/>
        </w:rPr>
        <w:t>ائي والالتزام به مع التم</w:t>
      </w:r>
      <w:r w:rsidR="009257C6">
        <w:rPr>
          <w:rFonts w:ascii="Simplified Arabic" w:hAnsi="Simplified Arabic" w:cs="Simplified Arabic" w:hint="cs"/>
          <w:color w:val="000000" w:themeColor="text1"/>
          <w:rtl/>
          <w:lang w:bidi="ar-LY"/>
        </w:rPr>
        <w:t>ا</w:t>
      </w:r>
      <w:r w:rsidR="00467235">
        <w:rPr>
          <w:rFonts w:ascii="Simplified Arabic" w:hAnsi="Simplified Arabic" w:cs="Simplified Arabic" w:hint="cs"/>
          <w:color w:val="000000" w:themeColor="text1"/>
          <w:rtl/>
          <w:lang w:bidi="ar-LY"/>
        </w:rPr>
        <w:t>رين الرياضية وج</w:t>
      </w:r>
      <w:r w:rsidR="009257C6">
        <w:rPr>
          <w:rFonts w:ascii="Simplified Arabic" w:hAnsi="Simplified Arabic" w:cs="Simplified Arabic" w:hint="cs"/>
          <w:color w:val="000000" w:themeColor="text1"/>
          <w:rtl/>
          <w:lang w:bidi="ar-LY"/>
        </w:rPr>
        <w:t>د</w:t>
      </w:r>
      <w:r w:rsidR="00467235">
        <w:rPr>
          <w:rFonts w:ascii="Simplified Arabic" w:hAnsi="Simplified Arabic" w:cs="Simplified Arabic" w:hint="cs"/>
          <w:color w:val="000000" w:themeColor="text1"/>
          <w:rtl/>
          <w:lang w:bidi="ar-LY"/>
        </w:rPr>
        <w:t>ت تغير ملحوظ والنتيجة كانت مرضية</w:t>
      </w:r>
      <w:r w:rsidR="00DB6EFB">
        <w:rPr>
          <w:rFonts w:ascii="Simplified Arabic" w:hAnsi="Simplified Arabic" w:cs="Simplified Arabic" w:hint="cs"/>
          <w:color w:val="000000" w:themeColor="text1"/>
          <w:rtl/>
          <w:lang w:bidi="ar-LY"/>
        </w:rPr>
        <w:t xml:space="preserve"> بدون أي مضاعفات ولكن</w:t>
      </w:r>
      <w:r w:rsidR="00CF161C">
        <w:rPr>
          <w:rFonts w:ascii="Simplified Arabic" w:hAnsi="Simplified Arabic" w:cs="Simplified Arabic" w:hint="cs"/>
          <w:color w:val="000000" w:themeColor="text1"/>
          <w:rtl/>
          <w:lang w:bidi="ar-LY"/>
        </w:rPr>
        <w:t xml:space="preserve"> كانت هناك بعض الصعوبات التي وجهتني </w:t>
      </w:r>
      <w:r w:rsidR="009257C6">
        <w:rPr>
          <w:rFonts w:ascii="Simplified Arabic" w:hAnsi="Simplified Arabic" w:cs="Simplified Arabic" w:hint="cs"/>
          <w:color w:val="000000" w:themeColor="text1"/>
          <w:rtl/>
          <w:lang w:bidi="ar-LY"/>
        </w:rPr>
        <w:t>أ</w:t>
      </w:r>
      <w:r>
        <w:rPr>
          <w:rFonts w:ascii="Simplified Arabic" w:hAnsi="Simplified Arabic" w:cs="Simplified Arabic" w:hint="cs"/>
          <w:color w:val="000000" w:themeColor="text1"/>
          <w:rtl/>
          <w:lang w:bidi="ar-LY"/>
        </w:rPr>
        <w:t>لا وهي</w:t>
      </w:r>
      <w:r w:rsidR="00CF161C">
        <w:rPr>
          <w:rFonts w:ascii="Simplified Arabic" w:hAnsi="Simplified Arabic" w:cs="Simplified Arabic" w:hint="cs"/>
          <w:color w:val="000000" w:themeColor="text1"/>
          <w:rtl/>
          <w:lang w:bidi="ar-LY"/>
        </w:rPr>
        <w:t xml:space="preserve"> كيفية</w:t>
      </w:r>
      <w:r w:rsidR="009257C6">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الالتزام بمواعيد مراجعة</w:t>
      </w:r>
      <w:r w:rsidR="00CF161C">
        <w:rPr>
          <w:rFonts w:ascii="Simplified Arabic" w:hAnsi="Simplified Arabic" w:cs="Simplified Arabic" w:hint="cs"/>
          <w:color w:val="000000" w:themeColor="text1"/>
          <w:rtl/>
          <w:lang w:bidi="ar-LY"/>
        </w:rPr>
        <w:t xml:space="preserve"> الأخصائي </w:t>
      </w:r>
      <w:r w:rsidR="009257C6">
        <w:rPr>
          <w:rFonts w:ascii="Simplified Arabic" w:hAnsi="Simplified Arabic" w:cs="Simplified Arabic" w:hint="cs"/>
          <w:color w:val="000000" w:themeColor="text1"/>
          <w:rtl/>
          <w:lang w:bidi="ar-LY"/>
        </w:rPr>
        <w:t>علما</w:t>
      </w:r>
      <w:r w:rsidR="00E41F60">
        <w:rPr>
          <w:rFonts w:ascii="Simplified Arabic" w:hAnsi="Simplified Arabic" w:cs="Simplified Arabic" w:hint="cs"/>
          <w:color w:val="000000" w:themeColor="text1"/>
          <w:rtl/>
          <w:lang w:bidi="ar-LY"/>
        </w:rPr>
        <w:t xml:space="preserve"> انني اقطن في أحد المدن الداخلية وهذا سبب لي التعب والمشقة في الوصول للأخصائي.</w:t>
      </w:r>
    </w:p>
    <w:p w14:paraId="3F4FB674" w14:textId="0CC75B67" w:rsidR="00D020AC" w:rsidRPr="00A1264E" w:rsidRDefault="00DC47E8" w:rsidP="00A1264E">
      <w:pPr>
        <w:pStyle w:val="2"/>
        <w:ind w:left="0" w:firstLine="0"/>
        <w:rPr>
          <w:color w:val="000000" w:themeColor="text1"/>
          <w:rtl/>
          <w:lang w:bidi="ar-LY"/>
        </w:rPr>
      </w:pPr>
      <w:r w:rsidRPr="00B77FE4">
        <w:rPr>
          <w:color w:val="000000" w:themeColor="text1"/>
          <w:rtl/>
          <w:lang w:bidi="ar-LY"/>
        </w:rPr>
        <w:t>وصف عام للنظام</w:t>
      </w:r>
      <w:r w:rsidR="00CF2B5D">
        <w:rPr>
          <w:rFonts w:hint="cs"/>
          <w:color w:val="000000" w:themeColor="text1"/>
          <w:rtl/>
          <w:lang w:bidi="ar-LY"/>
        </w:rPr>
        <w:t xml:space="preserve"> المقترح</w:t>
      </w:r>
    </w:p>
    <w:p w14:paraId="3D82D5C2" w14:textId="3C296F6A" w:rsidR="00632BDC" w:rsidRDefault="00A1264E" w:rsidP="0005353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وبعد تعمق في المشاكل التي تواجه المرضى </w:t>
      </w:r>
      <w:r w:rsidR="00053530">
        <w:rPr>
          <w:rFonts w:ascii="Simplified Arabic" w:hAnsi="Simplified Arabic" w:cs="Simplified Arabic" w:hint="cs"/>
          <w:color w:val="000000" w:themeColor="text1"/>
          <w:rtl/>
          <w:lang w:bidi="ar-LY"/>
        </w:rPr>
        <w:t xml:space="preserve">وجمع المتطلبات استوحينا </w:t>
      </w:r>
      <w:r w:rsidR="00632BDC" w:rsidRPr="00B77FE4">
        <w:rPr>
          <w:rFonts w:ascii="Simplified Arabic" w:hAnsi="Simplified Arabic" w:cs="Simplified Arabic"/>
          <w:color w:val="000000" w:themeColor="text1"/>
          <w:rtl/>
          <w:lang w:bidi="ar-LY"/>
        </w:rPr>
        <w:t>هذا النظام</w:t>
      </w:r>
      <w:r w:rsidR="00053530">
        <w:rPr>
          <w:rFonts w:ascii="Simplified Arabic" w:hAnsi="Simplified Arabic" w:cs="Simplified Arabic" w:hint="cs"/>
          <w:color w:val="000000" w:themeColor="text1"/>
          <w:rtl/>
          <w:lang w:bidi="ar-LY"/>
        </w:rPr>
        <w:t xml:space="preserve"> المتكون من </w:t>
      </w:r>
      <w:r w:rsidR="00C60EA5">
        <w:rPr>
          <w:rFonts w:ascii="Simplified Arabic" w:hAnsi="Simplified Arabic" w:cs="Simplified Arabic" w:hint="cs"/>
          <w:color w:val="000000" w:themeColor="text1"/>
          <w:rtl/>
          <w:lang w:bidi="ar-LY"/>
        </w:rPr>
        <w:t>أربعة</w:t>
      </w:r>
      <w:r w:rsidR="005C2CCF" w:rsidRPr="00B77FE4">
        <w:rPr>
          <w:rFonts w:ascii="Simplified Arabic" w:hAnsi="Simplified Arabic" w:cs="Simplified Arabic" w:hint="cs"/>
          <w:color w:val="000000" w:themeColor="text1"/>
          <w:rtl/>
          <w:lang w:bidi="ar-LY"/>
        </w:rPr>
        <w:t xml:space="preserve"> </w:t>
      </w:r>
      <w:r w:rsidR="00EB17A2">
        <w:rPr>
          <w:rFonts w:ascii="Simplified Arabic" w:hAnsi="Simplified Arabic" w:cs="Simplified Arabic" w:hint="cs"/>
          <w:color w:val="000000" w:themeColor="text1"/>
          <w:rtl/>
          <w:lang w:bidi="ar-LY"/>
        </w:rPr>
        <w:t>أ</w:t>
      </w:r>
      <w:r w:rsidR="005C2CCF" w:rsidRPr="00B77FE4">
        <w:rPr>
          <w:rFonts w:ascii="Simplified Arabic" w:hAnsi="Simplified Arabic" w:cs="Simplified Arabic" w:hint="cs"/>
          <w:color w:val="000000" w:themeColor="text1"/>
          <w:rtl/>
          <w:lang w:bidi="ar-LY"/>
        </w:rPr>
        <w:t>نواع</w:t>
      </w:r>
      <w:r w:rsidR="00485E03">
        <w:rPr>
          <w:rFonts w:ascii="Simplified Arabic" w:hAnsi="Simplified Arabic" w:cs="Simplified Arabic"/>
          <w:color w:val="000000" w:themeColor="text1"/>
          <w:rtl/>
          <w:lang w:bidi="ar-LY"/>
        </w:rPr>
        <w:t xml:space="preserve"> من المستخدمين وهم</w:t>
      </w:r>
      <w:r w:rsidR="009F5E7F">
        <w:rPr>
          <w:rFonts w:ascii="Simplified Arabic" w:hAnsi="Simplified Arabic" w:cs="Simplified Arabic" w:hint="cs"/>
          <w:color w:val="000000" w:themeColor="text1"/>
          <w:rtl/>
          <w:lang w:bidi="ar-LY"/>
        </w:rPr>
        <w:t xml:space="preserve"> المدير</w:t>
      </w:r>
      <w:r w:rsidR="00485E03">
        <w:rPr>
          <w:rFonts w:ascii="Simplified Arabic" w:hAnsi="Simplified Arabic" w:cs="Simplified Arabic"/>
          <w:color w:val="000000" w:themeColor="text1"/>
          <w:rtl/>
          <w:lang w:bidi="ar-LY"/>
        </w:rPr>
        <w:t xml:space="preserve"> </w:t>
      </w:r>
      <w:r w:rsidR="009F5E7F">
        <w:rPr>
          <w:rFonts w:ascii="Simplified Arabic" w:hAnsi="Simplified Arabic" w:cs="Simplified Arabic" w:hint="cs"/>
          <w:color w:val="000000" w:themeColor="text1"/>
          <w:rtl/>
          <w:lang w:bidi="ar-LY"/>
        </w:rPr>
        <w:t>وأخصائيين</w:t>
      </w:r>
      <w:r w:rsidR="00485E03">
        <w:rPr>
          <w:rFonts w:ascii="Simplified Arabic" w:hAnsi="Simplified Arabic" w:cs="Simplified Arabic" w:hint="cs"/>
          <w:color w:val="000000" w:themeColor="text1"/>
          <w:rtl/>
          <w:lang w:bidi="ar-LY"/>
        </w:rPr>
        <w:t xml:space="preserve">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w:t>
      </w:r>
      <w:r w:rsidR="009F5E7F">
        <w:rPr>
          <w:rFonts w:ascii="Simplified Arabic" w:hAnsi="Simplified Arabic" w:cs="Simplified Arabic" w:hint="cs"/>
          <w:color w:val="000000" w:themeColor="text1"/>
          <w:rtl/>
          <w:lang w:bidi="ar-LY"/>
        </w:rPr>
        <w:t>الاطباء</w:t>
      </w:r>
      <w:r w:rsidR="00632BDC"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00632BDC"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00632BDC" w:rsidRPr="00B77FE4">
        <w:rPr>
          <w:rFonts w:ascii="Simplified Arabic" w:hAnsi="Simplified Arabic" w:cs="Simplified Arabic"/>
          <w:color w:val="000000" w:themeColor="text1"/>
          <w:rtl/>
          <w:lang w:bidi="ar-LY"/>
        </w:rPr>
        <w:t xml:space="preserve"> محددة يمكن وصفها كالاْتي:</w:t>
      </w:r>
    </w:p>
    <w:p w14:paraId="6AAEF38A" w14:textId="53EDB56E" w:rsidR="00640EF7" w:rsidRDefault="00640EF7" w:rsidP="00703538">
      <w:pPr>
        <w:pStyle w:val="a0"/>
        <w:numPr>
          <w:ilvl w:val="0"/>
          <w:numId w:val="23"/>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المدير</w:t>
      </w:r>
    </w:p>
    <w:p w14:paraId="61562E7A" w14:textId="3B964E9B"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r>
        <w:rPr>
          <w:rFonts w:ascii="Simplified Arabic" w:hAnsi="Simplified Arabic" w:cs="Simplified Arabic" w:hint="cs"/>
          <w:color w:val="000000" w:themeColor="text1"/>
          <w:rtl/>
          <w:lang w:bidi="ar-LY"/>
        </w:rPr>
        <w:t>.</w:t>
      </w:r>
    </w:p>
    <w:p w14:paraId="415579D8" w14:textId="6696379D"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Pr>
          <w:rFonts w:ascii="Simplified Arabic" w:hAnsi="Simplified Arabic" w:cs="Simplified Arabic" w:hint="cs"/>
          <w:color w:val="000000" w:themeColor="text1"/>
          <w:rtl/>
          <w:lang w:bidi="ar-LY"/>
        </w:rPr>
        <w:t>طبيب.</w:t>
      </w:r>
    </w:p>
    <w:p w14:paraId="055DD267" w14:textId="3CF246AC"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FC6E0AC" w14:textId="66F96043" w:rsidR="00640EF7" w:rsidRDefault="00640EF7" w:rsidP="00703538">
      <w:pPr>
        <w:pStyle w:val="a0"/>
        <w:numPr>
          <w:ilvl w:val="0"/>
          <w:numId w:val="24"/>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أماكن توفر الوجبات الصحية.</w:t>
      </w:r>
    </w:p>
    <w:p w14:paraId="75ABB992" w14:textId="138B2941" w:rsidR="00640EF7" w:rsidRPr="00640EF7" w:rsidRDefault="00640EF7" w:rsidP="00703538">
      <w:pPr>
        <w:pStyle w:val="a0"/>
        <w:numPr>
          <w:ilvl w:val="0"/>
          <w:numId w:val="24"/>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إدارة المستخدمين.</w:t>
      </w:r>
    </w:p>
    <w:p w14:paraId="6A81F1F9" w14:textId="4FBF36AD" w:rsidR="00632BDC" w:rsidRPr="00B77FE4" w:rsidRDefault="00632BD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318CDACA" w:rsidR="005C2CCF" w:rsidRDefault="005C2CCF"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sidR="004E734C">
        <w:rPr>
          <w:rFonts w:ascii="Simplified Arabic" w:hAnsi="Simplified Arabic" w:cs="Simplified Arabic" w:hint="cs"/>
          <w:color w:val="000000" w:themeColor="text1"/>
          <w:rtl/>
          <w:lang w:bidi="ar-LY"/>
        </w:rPr>
        <w:t>طبيب</w:t>
      </w:r>
      <w:r w:rsidRPr="00B77FE4">
        <w:rPr>
          <w:rFonts w:ascii="Simplified Arabic" w:hAnsi="Simplified Arabic" w:cs="Simplified Arabic" w:hint="cs"/>
          <w:color w:val="000000" w:themeColor="text1"/>
          <w:rtl/>
          <w:lang w:bidi="ar-LY"/>
        </w:rPr>
        <w:t>.</w:t>
      </w:r>
    </w:p>
    <w:p w14:paraId="2221A07E" w14:textId="18FCF3AF" w:rsidR="000E1300" w:rsidRPr="00B77FE4"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p>
    <w:p w14:paraId="08EE8ED5" w14:textId="0DF913B9" w:rsidR="00F100D1"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انشاء </w:t>
      </w:r>
      <w:r w:rsidR="00F100D1"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w:t>
      </w:r>
      <w:r>
        <w:rPr>
          <w:rFonts w:ascii="Simplified Arabic" w:hAnsi="Simplified Arabic" w:cs="Simplified Arabic" w:hint="cs"/>
          <w:color w:val="000000" w:themeColor="text1"/>
          <w:rtl/>
          <w:lang w:bidi="ar-LY"/>
        </w:rPr>
        <w:t>ا</w:t>
      </w:r>
      <w:r w:rsidR="008E68F1" w:rsidRPr="00B77FE4">
        <w:rPr>
          <w:rFonts w:ascii="Simplified Arabic" w:hAnsi="Simplified Arabic" w:cs="Simplified Arabic"/>
          <w:color w:val="000000" w:themeColor="text1"/>
          <w:rtl/>
          <w:lang w:bidi="ar-LY"/>
        </w:rPr>
        <w:t>ول</w:t>
      </w:r>
      <w:r w:rsidR="00A57FFD" w:rsidRPr="00B77FE4">
        <w:rPr>
          <w:rFonts w:ascii="Simplified Arabic" w:hAnsi="Simplified Arabic" w:cs="Simplified Arabic"/>
          <w:color w:val="000000" w:themeColor="text1"/>
          <w:rtl/>
          <w:lang w:bidi="ar-LY"/>
        </w:rPr>
        <w:t xml:space="preserve"> الغذائي</w:t>
      </w:r>
      <w:r>
        <w:rPr>
          <w:rFonts w:ascii="Simplified Arabic" w:hAnsi="Simplified Arabic" w:cs="Simplified Arabic" w:hint="cs"/>
          <w:color w:val="000000" w:themeColor="text1"/>
          <w:rtl/>
          <w:lang w:bidi="ar-LY"/>
        </w:rPr>
        <w:t>ة</w:t>
      </w:r>
      <w:r>
        <w:rPr>
          <w:rFonts w:ascii="Simplified Arabic" w:hAnsi="Simplified Arabic" w:cs="Simplified Arabic"/>
          <w:color w:val="000000" w:themeColor="text1"/>
          <w:rtl/>
          <w:lang w:bidi="ar-LY"/>
        </w:rPr>
        <w:t xml:space="preserve"> الخاص بالمر</w:t>
      </w:r>
      <w:r w:rsidR="00A57FFD" w:rsidRPr="00B77FE4">
        <w:rPr>
          <w:rFonts w:ascii="Simplified Arabic" w:hAnsi="Simplified Arabic" w:cs="Simplified Arabic"/>
          <w:color w:val="000000" w:themeColor="text1"/>
          <w:rtl/>
          <w:lang w:bidi="ar-LY"/>
        </w:rPr>
        <w:t>ض</w:t>
      </w:r>
      <w:r>
        <w:rPr>
          <w:rFonts w:ascii="Simplified Arabic" w:hAnsi="Simplified Arabic" w:cs="Simplified Arabic" w:hint="cs"/>
          <w:color w:val="000000" w:themeColor="text1"/>
          <w:rtl/>
          <w:lang w:bidi="ar-LY"/>
        </w:rPr>
        <w:t>ى</w:t>
      </w:r>
      <w:r w:rsidR="00A57FFD" w:rsidRPr="00B77FE4">
        <w:rPr>
          <w:rFonts w:ascii="Simplified Arabic" w:hAnsi="Simplified Arabic" w:cs="Simplified Arabic"/>
          <w:color w:val="000000" w:themeColor="text1"/>
          <w:rtl/>
          <w:lang w:bidi="ar-LY"/>
        </w:rPr>
        <w:t>.</w:t>
      </w:r>
    </w:p>
    <w:p w14:paraId="3AA829D8" w14:textId="3EE5EABB" w:rsidR="000E1300" w:rsidRPr="000E1300"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إدارة الوصفات الصحية.</w:t>
      </w:r>
    </w:p>
    <w:p w14:paraId="2C62A4B8" w14:textId="4BBFE59A" w:rsidR="005C2CCF" w:rsidRPr="00B77FE4" w:rsidRDefault="004E734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الطبيب</w:t>
      </w:r>
    </w:p>
    <w:p w14:paraId="6B299ED8" w14:textId="55CEBB68" w:rsidR="005C2CCF" w:rsidRDefault="005C2CCF"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48144F45" w14:textId="49711FA8" w:rsidR="000E1300" w:rsidRDefault="000E1300"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hint="cs"/>
          <w:color w:val="000000" w:themeColor="text1"/>
          <w:rtl/>
          <w:lang w:bidi="ar-LY"/>
        </w:rPr>
        <w:t>.</w:t>
      </w:r>
    </w:p>
    <w:p w14:paraId="56C0077E" w14:textId="63B554D4" w:rsidR="00A57FFD" w:rsidRDefault="00A57FFD" w:rsidP="00703538">
      <w:pPr>
        <w:pStyle w:val="a0"/>
        <w:numPr>
          <w:ilvl w:val="0"/>
          <w:numId w:val="8"/>
        </w:numPr>
        <w:tabs>
          <w:tab w:val="left" w:pos="283"/>
        </w:tabs>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05ED1365" w14:textId="77777777" w:rsid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3E842B52" w14:textId="00711BEA" w:rsidR="00C82879" w:rsidRP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01F52C56" w14:textId="77777777" w:rsidR="00536232" w:rsidRDefault="00536232"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تعبئة نموذج </w:t>
      </w:r>
      <w:r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lang w:bidi="ar-LY"/>
        </w:rPr>
        <w:t>ADIME</w:t>
      </w:r>
      <w:r w:rsidRPr="00B77FE4">
        <w:rPr>
          <w:rFonts w:ascii="Simplified Arabic" w:hAnsi="Simplified Arabic" w:cs="Simplified Arabic" w:hint="cs"/>
          <w:color w:val="000000" w:themeColor="text1"/>
          <w:rtl/>
          <w:lang w:bidi="ar-LY"/>
        </w:rPr>
        <w:t>)</w:t>
      </w:r>
      <w:r>
        <w:rPr>
          <w:rFonts w:ascii="Simplified Arabic" w:hAnsi="Simplified Arabic" w:cs="Simplified Arabic" w:hint="cs"/>
          <w:color w:val="000000" w:themeColor="text1"/>
          <w:rtl/>
          <w:lang w:bidi="ar-LY"/>
        </w:rPr>
        <w:t xml:space="preserve"> الخاص بالمريض.</w:t>
      </w:r>
    </w:p>
    <w:p w14:paraId="1FEC402C" w14:textId="0A9CC319" w:rsidR="00A57FFD"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AF55F83" w14:textId="77A10D43" w:rsidR="000E1300"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التواصل مع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color w:val="000000" w:themeColor="text1"/>
          <w:rtl/>
          <w:lang w:bidi="ar-LY"/>
        </w:rPr>
        <w:t>.</w:t>
      </w:r>
    </w:p>
    <w:p w14:paraId="57EA86CB" w14:textId="70BEA5CB"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10275F4D" w:rsidR="00A57FFD"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DAF02F9" w14:textId="74D270A4" w:rsidR="00A60AD4" w:rsidRPr="00B77FE4" w:rsidRDefault="00A60AD4"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تعديل البيانات الشخصية</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3EA9C8B2" w14:textId="55E5AAD0" w:rsidR="00043271" w:rsidRPr="00B77FE4" w:rsidRDefault="00A41FA8" w:rsidP="00536232">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w:t>
      </w:r>
      <w:r w:rsidRPr="00B77FE4">
        <w:rPr>
          <w:color w:val="000000" w:themeColor="text1"/>
          <w:rtl/>
        </w:rPr>
        <w:lastRenderedPageBreak/>
        <w:t xml:space="preserve">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518382DB" w14:textId="585723E4" w:rsidR="004E32E9" w:rsidRPr="00300F26" w:rsidRDefault="004E32E9" w:rsidP="0053623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المتطلبات الوظيفية </w:t>
      </w:r>
      <w:r>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w:t>
      </w:r>
      <w:r w:rsidR="00536232">
        <w:rPr>
          <w:rFonts w:ascii="Simplified Arabic" w:hAnsi="Simplified Arabic" w:cs="Simplified Arabic" w:hint="cs"/>
          <w:color w:val="000000" w:themeColor="text1"/>
          <w:rtl/>
        </w:rPr>
        <w:t>يقوم النظام بتنفيذها</w:t>
      </w:r>
      <w:r w:rsidRPr="00B77FE4">
        <w:rPr>
          <w:rFonts w:ascii="Simplified Arabic" w:hAnsi="Simplified Arabic" w:cs="Simplified Arabic"/>
          <w:color w:val="000000" w:themeColor="text1"/>
          <w:rtl/>
        </w:rPr>
        <w:t xml:space="preserve">، حيث ترتبط هذه المتطلبات بأدوات معينة داخل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[24]</w:t>
      </w:r>
      <w:r w:rsidRPr="00B77FE4">
        <w:rPr>
          <w:rFonts w:ascii="Simplified Arabic" w:hAnsi="Simplified Arabic" w:cs="Simplified Arabic"/>
          <w:color w:val="000000" w:themeColor="text1"/>
          <w:rtl/>
        </w:rPr>
        <w:t>، وسيتم شرح هذه المتطلبات</w:t>
      </w:r>
      <w:r w:rsidR="00536232">
        <w:rPr>
          <w:rFonts w:ascii="Simplified Arabic" w:hAnsi="Simplified Arabic" w:cs="Simplified Arabic" w:hint="cs"/>
          <w:color w:val="000000" w:themeColor="text1"/>
          <w:rtl/>
        </w:rPr>
        <w:t xml:space="preserve"> </w:t>
      </w:r>
      <w:r w:rsidRPr="00B77FE4">
        <w:rPr>
          <w:rFonts w:ascii="Simplified Arabic" w:hAnsi="Simplified Arabic" w:cs="Simplified Arabic"/>
          <w:color w:val="000000" w:themeColor="text1"/>
          <w:rtl/>
        </w:rPr>
        <w:t>كالتالي:</w:t>
      </w:r>
    </w:p>
    <w:p w14:paraId="3D3FDF7B" w14:textId="77777777" w:rsidR="004E32E9" w:rsidRPr="003A1A58" w:rsidRDefault="004E32E9" w:rsidP="00703538">
      <w:pPr>
        <w:pStyle w:val="a0"/>
        <w:numPr>
          <w:ilvl w:val="0"/>
          <w:numId w:val="18"/>
        </w:numPr>
        <w:ind w:left="283" w:hanging="283"/>
        <w:rPr>
          <w:rFonts w:ascii="Simplified Arabic" w:hAnsi="Simplified Arabic" w:cs="Simplified Arabic"/>
          <w:b/>
          <w:bCs/>
          <w:color w:val="000000" w:themeColor="text1"/>
        </w:rPr>
      </w:pPr>
      <w:r w:rsidRPr="003A1A58">
        <w:rPr>
          <w:rFonts w:ascii="Simplified Arabic" w:hAnsi="Simplified Arabic" w:cs="Simplified Arabic"/>
          <w:b/>
          <w:bCs/>
          <w:color w:val="000000" w:themeColor="text1"/>
          <w:rtl/>
          <w:lang w:bidi="ar-LY"/>
        </w:rPr>
        <w:t xml:space="preserve">المتطلبات </w:t>
      </w:r>
      <w:r w:rsidRPr="003A1A58">
        <w:rPr>
          <w:rFonts w:ascii="Simplified Arabic" w:hAnsi="Simplified Arabic" w:cs="Simplified Arabic"/>
          <w:b/>
          <w:bCs/>
          <w:color w:val="000000" w:themeColor="text1"/>
          <w:rtl/>
        </w:rPr>
        <w:t>الوظيفية</w:t>
      </w:r>
      <w:r w:rsidRPr="003A1A58">
        <w:rPr>
          <w:rFonts w:ascii="Simplified Arabic" w:hAnsi="Simplified Arabic" w:cs="Simplified Arabic"/>
          <w:b/>
          <w:bCs/>
          <w:color w:val="000000" w:themeColor="text1"/>
          <w:rtl/>
          <w:lang w:bidi="ar-LY"/>
        </w:rPr>
        <w:t xml:space="preserve"> التي يوفرها الموقع الالكتروني</w:t>
      </w:r>
      <w:r w:rsidRPr="003A1A58">
        <w:rPr>
          <w:rFonts w:ascii="Simplified Arabic" w:hAnsi="Simplified Arabic" w:cs="Simplified Arabic" w:hint="cs"/>
          <w:b/>
          <w:bCs/>
          <w:color w:val="000000" w:themeColor="text1"/>
          <w:rtl/>
          <w:lang w:bidi="ar-LY"/>
        </w:rPr>
        <w:t xml:space="preserve"> للمدير</w:t>
      </w:r>
      <w:r w:rsidRPr="003A1A58">
        <w:rPr>
          <w:rFonts w:ascii="Simplified Arabic" w:hAnsi="Simplified Arabic" w:cs="Simplified Arabic"/>
          <w:b/>
          <w:bCs/>
          <w:color w:val="000000" w:themeColor="text1"/>
          <w:rtl/>
          <w:lang w:bidi="ar-LY"/>
        </w:rPr>
        <w:t>:</w:t>
      </w:r>
    </w:p>
    <w:p w14:paraId="566D35F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w:t>
      </w:r>
      <w:r w:rsidRPr="00300F26">
        <w:rPr>
          <w:rFonts w:ascii="Simplified Arabic" w:hAnsi="Simplified Arabic" w:cs="Simplified Arabic"/>
          <w:rtl/>
          <w:lang w:bidi="ar-LY"/>
        </w:rPr>
        <w:t xml:space="preserve"> المستخدمين.</w:t>
      </w:r>
    </w:p>
    <w:tbl>
      <w:tblPr>
        <w:tblStyle w:val="ac"/>
        <w:bidiVisual/>
        <w:tblW w:w="0" w:type="auto"/>
        <w:tblLook w:val="04A0" w:firstRow="1" w:lastRow="0" w:firstColumn="1" w:lastColumn="0" w:noHBand="0" w:noVBand="1"/>
      </w:tblPr>
      <w:tblGrid>
        <w:gridCol w:w="1691"/>
        <w:gridCol w:w="6804"/>
      </w:tblGrid>
      <w:tr w:rsidR="004E32E9" w:rsidRPr="00300F26" w14:paraId="3AE82AD2" w14:textId="77777777" w:rsidTr="00CC0B00">
        <w:tc>
          <w:tcPr>
            <w:tcW w:w="1691" w:type="dxa"/>
          </w:tcPr>
          <w:p w14:paraId="36BB4A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29A6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4E32E9" w:rsidRPr="00300F26" w14:paraId="77221BFF" w14:textId="77777777" w:rsidTr="00CC0B00">
        <w:tc>
          <w:tcPr>
            <w:tcW w:w="1691" w:type="dxa"/>
          </w:tcPr>
          <w:p w14:paraId="77BF96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C0A030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المستخدمين</w:t>
            </w:r>
            <w:r>
              <w:rPr>
                <w:rFonts w:ascii="Simplified Arabic" w:hAnsi="Simplified Arabic" w:cs="Simplified Arabic" w:hint="cs"/>
                <w:rtl/>
                <w:lang w:val="en-US" w:bidi="ar-LY"/>
              </w:rPr>
              <w:t xml:space="preserve"> للمدير</w:t>
            </w:r>
            <w:r w:rsidRPr="00300F26">
              <w:rPr>
                <w:rFonts w:ascii="Simplified Arabic" w:hAnsi="Simplified Arabic" w:cs="Simplified Arabic"/>
                <w:rtl/>
                <w:lang w:val="en-US" w:bidi="ar-LY"/>
              </w:rPr>
              <w:t>.</w:t>
            </w:r>
          </w:p>
        </w:tc>
      </w:tr>
      <w:tr w:rsidR="004E32E9" w:rsidRPr="00300F26" w14:paraId="2EEE1C69" w14:textId="77777777" w:rsidTr="00CC0B00">
        <w:tc>
          <w:tcPr>
            <w:tcW w:w="1691" w:type="dxa"/>
          </w:tcPr>
          <w:p w14:paraId="7298E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020A1DA" w14:textId="141324ED" w:rsidR="004E32E9" w:rsidRPr="00300F26" w:rsidRDefault="004E32E9" w:rsidP="00AF337B">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النظام من </w:t>
            </w:r>
            <w:r w:rsidR="00AF337B">
              <w:rPr>
                <w:rFonts w:ascii="Simplified Arabic" w:hAnsi="Simplified Arabic" w:cs="Simplified Arabic" w:hint="cs"/>
                <w:rtl/>
                <w:lang w:bidi="ar-LY"/>
              </w:rPr>
              <w:t>معرفة</w:t>
            </w:r>
            <w:r w:rsidRPr="00300F26">
              <w:rPr>
                <w:rFonts w:ascii="Simplified Arabic" w:hAnsi="Simplified Arabic" w:cs="Simplified Arabic"/>
                <w:rtl/>
                <w:lang w:bidi="ar-LY"/>
              </w:rPr>
              <w:t xml:space="preserve"> الأخصائيين و</w:t>
            </w:r>
            <w:r>
              <w:rPr>
                <w:rFonts w:ascii="Simplified Arabic" w:hAnsi="Simplified Arabic" w:cs="Simplified Arabic" w:hint="cs"/>
                <w:rtl/>
                <w:lang w:bidi="ar-LY"/>
              </w:rPr>
              <w:t>الأطباء</w:t>
            </w:r>
            <w:r w:rsidR="00AF337B">
              <w:rPr>
                <w:rFonts w:ascii="Simplified Arabic" w:hAnsi="Simplified Arabic" w:cs="Simplified Arabic" w:hint="cs"/>
                <w:rtl/>
                <w:lang w:bidi="ar-LY"/>
              </w:rPr>
              <w:t xml:space="preserve"> الموجودين في النظام </w:t>
            </w:r>
            <w:r w:rsidRPr="00300F26">
              <w:rPr>
                <w:rFonts w:ascii="Simplified Arabic" w:hAnsi="Simplified Arabic" w:cs="Simplified Arabic"/>
                <w:rtl/>
                <w:lang w:bidi="ar-LY"/>
              </w:rPr>
              <w:t>.</w:t>
            </w:r>
          </w:p>
        </w:tc>
      </w:tr>
      <w:tr w:rsidR="004E32E9" w:rsidRPr="00300F26" w14:paraId="4309FF31" w14:textId="77777777" w:rsidTr="00CC0B00">
        <w:tc>
          <w:tcPr>
            <w:tcW w:w="1691" w:type="dxa"/>
          </w:tcPr>
          <w:p w14:paraId="7FC4B7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8C0445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68ECA4E1" w14:textId="77777777" w:rsidTr="00CC0B00">
        <w:tc>
          <w:tcPr>
            <w:tcW w:w="1691" w:type="dxa"/>
          </w:tcPr>
          <w:p w14:paraId="718FC8E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41A1D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97E32D7"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طبيب او اخصائي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53BF0B61" w14:textId="77777777" w:rsidTr="00CC0B00">
        <w:tc>
          <w:tcPr>
            <w:tcW w:w="1691" w:type="dxa"/>
          </w:tcPr>
          <w:p w14:paraId="5971398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B988B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p>
        </w:tc>
      </w:tr>
      <w:tr w:rsidR="004E32E9" w:rsidRPr="00300F26" w14:paraId="76E9CF09" w14:textId="77777777" w:rsidTr="00CC0B00">
        <w:tc>
          <w:tcPr>
            <w:tcW w:w="1691" w:type="dxa"/>
          </w:tcPr>
          <w:p w14:paraId="632470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09B1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w:t>
            </w:r>
            <w:r>
              <w:rPr>
                <w:rFonts w:ascii="Simplified Arabic" w:hAnsi="Simplified Arabic" w:cs="Simplified Arabic" w:hint="cs"/>
                <w:rtl/>
                <w:lang w:bidi="ar-LY"/>
              </w:rPr>
              <w:t>طبيب او اخصائي</w:t>
            </w:r>
            <w:r w:rsidRPr="00300F26">
              <w:rPr>
                <w:rFonts w:ascii="Simplified Arabic" w:hAnsi="Simplified Arabic" w:cs="Simplified Arabic"/>
                <w:rtl/>
                <w:lang w:val="en-US" w:bidi="ar-LY"/>
              </w:rPr>
              <w:t xml:space="preserve"> .</w:t>
            </w:r>
          </w:p>
        </w:tc>
      </w:tr>
      <w:tr w:rsidR="004E32E9" w:rsidRPr="00300F26" w14:paraId="525DCDF6" w14:textId="77777777" w:rsidTr="00CC0B00">
        <w:tc>
          <w:tcPr>
            <w:tcW w:w="1691" w:type="dxa"/>
          </w:tcPr>
          <w:p w14:paraId="02B87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AC428C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 xml:space="preserve">تمكين المدير من اضافة  الاطباء و الاخصائيين في النظام </w:t>
            </w:r>
            <w:r w:rsidRPr="00300F26">
              <w:rPr>
                <w:rFonts w:ascii="Simplified Arabic" w:hAnsi="Simplified Arabic" w:cs="Simplified Arabic"/>
                <w:rtl/>
                <w:lang w:bidi="ar-LY"/>
              </w:rPr>
              <w:t>.</w:t>
            </w:r>
          </w:p>
        </w:tc>
      </w:tr>
      <w:tr w:rsidR="004E32E9" w:rsidRPr="00300F26" w14:paraId="72766704" w14:textId="77777777" w:rsidTr="00CC0B00">
        <w:tc>
          <w:tcPr>
            <w:tcW w:w="1691" w:type="dxa"/>
          </w:tcPr>
          <w:p w14:paraId="73B33B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E021F4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4E029BFF" w14:textId="77777777" w:rsidTr="00CC0B00">
        <w:tc>
          <w:tcPr>
            <w:tcW w:w="1691" w:type="dxa"/>
          </w:tcPr>
          <w:p w14:paraId="435AF3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330B0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527676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Pr="00300F26">
        <w:rPr>
          <w:rFonts w:ascii="Simplified Arabic" w:hAnsi="Simplified Arabic" w:cs="Simplified Arabic"/>
          <w:rtl/>
          <w:lang w:bidi="ar-LY"/>
        </w:rPr>
        <w:t>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09B09E7B" w14:textId="77777777" w:rsidTr="00CC0B00">
        <w:tc>
          <w:tcPr>
            <w:tcW w:w="1691" w:type="dxa"/>
          </w:tcPr>
          <w:p w14:paraId="63B74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696E14"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FR-3</w:t>
            </w:r>
          </w:p>
        </w:tc>
      </w:tr>
      <w:tr w:rsidR="004E32E9" w:rsidRPr="00300F26" w14:paraId="43380B88" w14:textId="77777777" w:rsidTr="00CC0B00">
        <w:tc>
          <w:tcPr>
            <w:tcW w:w="1691" w:type="dxa"/>
          </w:tcPr>
          <w:p w14:paraId="57BC846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630A50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w:t>
            </w:r>
            <w:r w:rsidRPr="00300F26">
              <w:rPr>
                <w:rFonts w:ascii="Simplified Arabic" w:hAnsi="Simplified Arabic" w:cs="Simplified Arabic"/>
                <w:rtl/>
                <w:lang w:bidi="ar-LY"/>
              </w:rPr>
              <w:t>أماكن توفر الوجبات الصحية.</w:t>
            </w:r>
          </w:p>
        </w:tc>
      </w:tr>
      <w:tr w:rsidR="004E32E9" w:rsidRPr="00300F26" w14:paraId="4A0F7788" w14:textId="77777777" w:rsidTr="00CC0B00">
        <w:tc>
          <w:tcPr>
            <w:tcW w:w="1691" w:type="dxa"/>
          </w:tcPr>
          <w:p w14:paraId="581F425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240C69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r>
              <w:rPr>
                <w:rFonts w:ascii="Simplified Arabic" w:hAnsi="Simplified Arabic" w:cs="Simplified Arabic" w:hint="cs"/>
                <w:rtl/>
                <w:lang w:bidi="ar-LY"/>
              </w:rPr>
              <w:t>،وايضا توفر عرض هذه الاماكن للمريض.</w:t>
            </w:r>
          </w:p>
        </w:tc>
      </w:tr>
      <w:tr w:rsidR="004E32E9" w:rsidRPr="00300F26" w14:paraId="02015F3B" w14:textId="77777777" w:rsidTr="00CC0B00">
        <w:tc>
          <w:tcPr>
            <w:tcW w:w="1691" w:type="dxa"/>
          </w:tcPr>
          <w:p w14:paraId="4E696C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D7D10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AEB9734" w14:textId="77777777" w:rsidTr="00CC0B00">
        <w:tc>
          <w:tcPr>
            <w:tcW w:w="1691" w:type="dxa"/>
          </w:tcPr>
          <w:p w14:paraId="09AEF91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96594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B148D1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42118993" w14:textId="77777777" w:rsidTr="00CC0B00">
        <w:tc>
          <w:tcPr>
            <w:tcW w:w="1691" w:type="dxa"/>
          </w:tcPr>
          <w:p w14:paraId="7E76137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2D64B4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FR-4</w:t>
            </w:r>
          </w:p>
        </w:tc>
      </w:tr>
      <w:tr w:rsidR="004E32E9" w:rsidRPr="00300F26" w14:paraId="09D39BD5" w14:textId="77777777" w:rsidTr="00CC0B00">
        <w:tc>
          <w:tcPr>
            <w:tcW w:w="1691" w:type="dxa"/>
          </w:tcPr>
          <w:p w14:paraId="35D7B6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812E2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2EE91B1A" w14:textId="77777777" w:rsidTr="00CC0B00">
        <w:tc>
          <w:tcPr>
            <w:tcW w:w="1691" w:type="dxa"/>
          </w:tcPr>
          <w:p w14:paraId="160DE6D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5C88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داخل الموقع.</w:t>
            </w:r>
          </w:p>
        </w:tc>
      </w:tr>
      <w:tr w:rsidR="004E32E9" w:rsidRPr="00300F26" w14:paraId="333B6B8C" w14:textId="77777777" w:rsidTr="00CC0B00">
        <w:tc>
          <w:tcPr>
            <w:tcW w:w="1691" w:type="dxa"/>
          </w:tcPr>
          <w:p w14:paraId="3FC185D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E3786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5184C228" w14:textId="77777777" w:rsidTr="00CC0B00">
        <w:tc>
          <w:tcPr>
            <w:tcW w:w="1691" w:type="dxa"/>
          </w:tcPr>
          <w:p w14:paraId="0999A41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39C6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196BE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7CFCC478" w14:textId="77777777" w:rsidTr="00CC0B00">
        <w:tc>
          <w:tcPr>
            <w:tcW w:w="1691" w:type="dxa"/>
          </w:tcPr>
          <w:p w14:paraId="034E0C1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432694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FR-5</w:t>
            </w:r>
          </w:p>
        </w:tc>
      </w:tr>
      <w:tr w:rsidR="004E32E9" w:rsidRPr="00300F26" w14:paraId="1D4A0BFF" w14:textId="77777777" w:rsidTr="00CC0B00">
        <w:tc>
          <w:tcPr>
            <w:tcW w:w="1691" w:type="dxa"/>
          </w:tcPr>
          <w:p w14:paraId="080A28F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08D2E28E"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56323C60" w14:textId="77777777" w:rsidTr="00CC0B00">
        <w:tc>
          <w:tcPr>
            <w:tcW w:w="1691" w:type="dxa"/>
          </w:tcPr>
          <w:p w14:paraId="3CBB082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E33D9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بتعديل علي أماكن توفر الوجبات في حالة تم تغير المكان.</w:t>
            </w:r>
          </w:p>
        </w:tc>
      </w:tr>
      <w:tr w:rsidR="004E32E9" w:rsidRPr="00300F26" w14:paraId="2BF3AE03" w14:textId="77777777" w:rsidTr="00CC0B00">
        <w:tc>
          <w:tcPr>
            <w:tcW w:w="1691" w:type="dxa"/>
          </w:tcPr>
          <w:p w14:paraId="6043252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AF675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0FEBAE0" w14:textId="77777777" w:rsidTr="00CC0B00">
        <w:tc>
          <w:tcPr>
            <w:tcW w:w="1691" w:type="dxa"/>
          </w:tcPr>
          <w:p w14:paraId="3E676C3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FBD5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753CCD0" w14:textId="378AB25A"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5E66C2B0" w14:textId="77777777" w:rsidTr="00CC0B00">
        <w:tc>
          <w:tcPr>
            <w:tcW w:w="1691" w:type="dxa"/>
          </w:tcPr>
          <w:p w14:paraId="04E50C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211C2B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4E32E9" w:rsidRPr="00300F26" w14:paraId="7BF98ED6" w14:textId="77777777" w:rsidTr="00CC0B00">
        <w:tc>
          <w:tcPr>
            <w:tcW w:w="1691" w:type="dxa"/>
          </w:tcPr>
          <w:p w14:paraId="2747B13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466EF5E" w14:textId="77777777" w:rsidR="004E32E9" w:rsidRPr="00300F26" w:rsidRDefault="004E32E9" w:rsidP="00CC0B00">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7D766527" w14:textId="77777777" w:rsidTr="00CC0B00">
        <w:tc>
          <w:tcPr>
            <w:tcW w:w="1691" w:type="dxa"/>
          </w:tcPr>
          <w:p w14:paraId="2FE98F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368AC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أماكن توفر الوجبات في حالة اقفال المكان.</w:t>
            </w:r>
          </w:p>
        </w:tc>
      </w:tr>
      <w:tr w:rsidR="004E32E9" w:rsidRPr="00300F26" w14:paraId="0BEFC610" w14:textId="77777777" w:rsidTr="00CC0B00">
        <w:tc>
          <w:tcPr>
            <w:tcW w:w="1691" w:type="dxa"/>
          </w:tcPr>
          <w:p w14:paraId="421395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44FFED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A4088B" w14:textId="77777777" w:rsidTr="00CC0B00">
        <w:tc>
          <w:tcPr>
            <w:tcW w:w="1691" w:type="dxa"/>
          </w:tcPr>
          <w:p w14:paraId="088E0C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7DEA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2303D35" w14:textId="6F3D5AC5" w:rsidR="004E32E9" w:rsidRPr="00736FA5" w:rsidRDefault="004E32E9" w:rsidP="00703538">
      <w:pPr>
        <w:pStyle w:val="a0"/>
        <w:numPr>
          <w:ilvl w:val="0"/>
          <w:numId w:val="8"/>
        </w:numPr>
        <w:rPr>
          <w:rFonts w:ascii="Simplified Arabic" w:hAnsi="Simplified Arabic" w:cs="Simplified Arabic"/>
          <w:rtl/>
          <w:lang w:bidi="ar-LY"/>
        </w:rPr>
      </w:pPr>
      <w:r w:rsidRPr="00736FA5">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5100A240" w14:textId="77777777" w:rsidTr="00CC0B00">
        <w:tc>
          <w:tcPr>
            <w:tcW w:w="1691" w:type="dxa"/>
          </w:tcPr>
          <w:p w14:paraId="0FA8D22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A92E8FA"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32E9" w:rsidRPr="00300F26" w14:paraId="47E758DB" w14:textId="77777777" w:rsidTr="00CC0B00">
        <w:tc>
          <w:tcPr>
            <w:tcW w:w="1691" w:type="dxa"/>
          </w:tcPr>
          <w:p w14:paraId="205D4C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64D2092" w14:textId="01EDE067" w:rsidR="004E32E9" w:rsidRPr="00300F26" w:rsidRDefault="004E32E9"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w:t>
            </w:r>
            <w:r w:rsidR="00CD5320">
              <w:rPr>
                <w:rFonts w:ascii="Simplified Arabic" w:hAnsi="Simplified Arabic" w:cs="Simplified Arabic"/>
                <w:rtl/>
                <w:lang w:val="en-US" w:bidi="ar-LY"/>
              </w:rPr>
              <w:t xml:space="preserve">قع الالكتروني وظيفة التواصل </w:t>
            </w:r>
            <w:r w:rsidR="00CD5320">
              <w:rPr>
                <w:rFonts w:ascii="Simplified Arabic" w:hAnsi="Simplified Arabic" w:cs="Simplified Arabic" w:hint="cs"/>
                <w:rtl/>
                <w:lang w:val="en-US" w:bidi="ar-LY"/>
              </w:rPr>
              <w:t xml:space="preserve">مع الاخصائيين والأطباء والمرضى </w:t>
            </w:r>
          </w:p>
        </w:tc>
      </w:tr>
      <w:tr w:rsidR="004E32E9" w:rsidRPr="00300F26" w14:paraId="17185486" w14:textId="77777777" w:rsidTr="00CC0B00">
        <w:tc>
          <w:tcPr>
            <w:tcW w:w="1691" w:type="dxa"/>
          </w:tcPr>
          <w:p w14:paraId="11489E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04D9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32F6740D" w14:textId="77777777" w:rsidTr="00CC0B00">
        <w:tc>
          <w:tcPr>
            <w:tcW w:w="1691" w:type="dxa"/>
          </w:tcPr>
          <w:p w14:paraId="1B6F506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86D44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947BBB5" w14:textId="77777777" w:rsidTr="00CC0B00">
        <w:tc>
          <w:tcPr>
            <w:tcW w:w="1691" w:type="dxa"/>
          </w:tcPr>
          <w:p w14:paraId="33CED3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كيفية التحقق</w:t>
            </w:r>
          </w:p>
        </w:tc>
        <w:tc>
          <w:tcPr>
            <w:tcW w:w="6804" w:type="dxa"/>
          </w:tcPr>
          <w:p w14:paraId="20A587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AA2C174" w14:textId="77777777" w:rsidR="00736FA5" w:rsidRPr="00736FA5" w:rsidRDefault="00736FA5" w:rsidP="00736FA5">
      <w:pPr>
        <w:ind w:left="360"/>
        <w:jc w:val="left"/>
        <w:rPr>
          <w:rFonts w:ascii="Simplified Arabic" w:hAnsi="Simplified Arabic" w:cs="Simplified Arabic"/>
          <w:color w:val="000000" w:themeColor="text1"/>
        </w:rPr>
      </w:pPr>
    </w:p>
    <w:p w14:paraId="1FF8C0F5" w14:textId="16B220D8" w:rsidR="004E32E9" w:rsidRPr="008E31F8" w:rsidRDefault="004E32E9" w:rsidP="00703538">
      <w:pPr>
        <w:pStyle w:val="a0"/>
        <w:numPr>
          <w:ilvl w:val="0"/>
          <w:numId w:val="18"/>
        </w:numPr>
        <w:tabs>
          <w:tab w:val="left" w:pos="283"/>
        </w:tabs>
        <w:ind w:left="0" w:firstLine="0"/>
        <w:jc w:val="left"/>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الاخصائي:</w:t>
      </w:r>
    </w:p>
    <w:p w14:paraId="250F454E"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Pr="00300F26">
        <w:rPr>
          <w:rFonts w:ascii="Simplified Arabic" w:hAnsi="Simplified Arabic" w:cs="Simplified Arabic"/>
          <w:rtl/>
          <w:lang w:bidi="ar-LY"/>
        </w:rPr>
        <w:t>لوصفات.</w:t>
      </w:r>
    </w:p>
    <w:tbl>
      <w:tblPr>
        <w:tblStyle w:val="ac"/>
        <w:bidiVisual/>
        <w:tblW w:w="0" w:type="auto"/>
        <w:tblLook w:val="04A0" w:firstRow="1" w:lastRow="0" w:firstColumn="1" w:lastColumn="0" w:noHBand="0" w:noVBand="1"/>
      </w:tblPr>
      <w:tblGrid>
        <w:gridCol w:w="1691"/>
        <w:gridCol w:w="6804"/>
      </w:tblGrid>
      <w:tr w:rsidR="004E32E9" w:rsidRPr="00300F26" w14:paraId="4CC25098" w14:textId="77777777" w:rsidTr="00CC0B00">
        <w:tc>
          <w:tcPr>
            <w:tcW w:w="1691" w:type="dxa"/>
          </w:tcPr>
          <w:p w14:paraId="55E294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056CB4E"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8</w:t>
            </w:r>
          </w:p>
        </w:tc>
      </w:tr>
      <w:tr w:rsidR="004E32E9" w:rsidRPr="00300F26" w14:paraId="2E4AA956" w14:textId="77777777" w:rsidTr="00CC0B00">
        <w:tc>
          <w:tcPr>
            <w:tcW w:w="1691" w:type="dxa"/>
          </w:tcPr>
          <w:p w14:paraId="559AA8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39ED2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4E32E9" w:rsidRPr="00300F26" w14:paraId="632E7C41" w14:textId="77777777" w:rsidTr="00CC0B00">
        <w:tc>
          <w:tcPr>
            <w:tcW w:w="1691" w:type="dxa"/>
          </w:tcPr>
          <w:p w14:paraId="014F116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15A4E24" w14:textId="77777777" w:rsidR="004E32E9"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 في الوعي بالوجبات الصحية ومعرفة إحدى خدمات الموقع.</w:t>
            </w:r>
          </w:p>
          <w:p w14:paraId="107492C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4E32E9" w:rsidRPr="00300F26" w14:paraId="4AAFF8E0" w14:textId="77777777" w:rsidTr="00CC0B00">
        <w:tc>
          <w:tcPr>
            <w:tcW w:w="1691" w:type="dxa"/>
          </w:tcPr>
          <w:p w14:paraId="0961C5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6ECEF9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4952A8B" w14:textId="77777777" w:rsidTr="00CC0B00">
        <w:tc>
          <w:tcPr>
            <w:tcW w:w="1691" w:type="dxa"/>
          </w:tcPr>
          <w:p w14:paraId="5BEB89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60FBB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8E0550"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وصفة.</w:t>
      </w:r>
    </w:p>
    <w:tbl>
      <w:tblPr>
        <w:tblStyle w:val="ac"/>
        <w:bidiVisual/>
        <w:tblW w:w="0" w:type="auto"/>
        <w:tblLook w:val="04A0" w:firstRow="1" w:lastRow="0" w:firstColumn="1" w:lastColumn="0" w:noHBand="0" w:noVBand="1"/>
      </w:tblPr>
      <w:tblGrid>
        <w:gridCol w:w="1691"/>
        <w:gridCol w:w="6804"/>
      </w:tblGrid>
      <w:tr w:rsidR="004E32E9" w:rsidRPr="00300F26" w14:paraId="541595CB" w14:textId="77777777" w:rsidTr="00CC0B00">
        <w:tc>
          <w:tcPr>
            <w:tcW w:w="1691" w:type="dxa"/>
          </w:tcPr>
          <w:p w14:paraId="586EC0B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BE38FE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10</w:t>
            </w:r>
          </w:p>
        </w:tc>
      </w:tr>
      <w:tr w:rsidR="004E32E9" w:rsidRPr="00300F26" w14:paraId="6E973AA1" w14:textId="77777777" w:rsidTr="00CC0B00">
        <w:tc>
          <w:tcPr>
            <w:tcW w:w="1691" w:type="dxa"/>
          </w:tcPr>
          <w:p w14:paraId="5B2082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9286AD6"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إضافة وصفة .</w:t>
            </w:r>
          </w:p>
        </w:tc>
      </w:tr>
      <w:tr w:rsidR="004E32E9" w:rsidRPr="00300F26" w14:paraId="57DE7D5F" w14:textId="77777777" w:rsidTr="00CC0B00">
        <w:tc>
          <w:tcPr>
            <w:tcW w:w="1691" w:type="dxa"/>
          </w:tcPr>
          <w:p w14:paraId="3AB116B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6C252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داخل الموقع</w:t>
            </w:r>
            <w:r>
              <w:rPr>
                <w:rFonts w:ascii="Simplified Arabic" w:hAnsi="Simplified Arabic" w:cs="Simplified Arabic" w:hint="cs"/>
                <w:rtl/>
                <w:lang w:bidi="ar-LY"/>
              </w:rPr>
              <w:t xml:space="preserve"> ويستفيد منها المريض</w:t>
            </w:r>
            <w:r w:rsidRPr="00300F26">
              <w:rPr>
                <w:rFonts w:ascii="Simplified Arabic" w:hAnsi="Simplified Arabic" w:cs="Simplified Arabic"/>
                <w:rtl/>
                <w:lang w:bidi="ar-LY"/>
              </w:rPr>
              <w:t>.</w:t>
            </w:r>
          </w:p>
        </w:tc>
      </w:tr>
      <w:tr w:rsidR="004E32E9" w:rsidRPr="00300F26" w14:paraId="4A321181" w14:textId="77777777" w:rsidTr="00CC0B00">
        <w:tc>
          <w:tcPr>
            <w:tcW w:w="1691" w:type="dxa"/>
          </w:tcPr>
          <w:p w14:paraId="0D7C79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B42BBF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6DD4EF09" w14:textId="77777777" w:rsidTr="00CC0B00">
        <w:tc>
          <w:tcPr>
            <w:tcW w:w="1691" w:type="dxa"/>
          </w:tcPr>
          <w:p w14:paraId="7DD657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2F360C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D30D93A" w14:textId="03FDD1E0" w:rsidR="000B466B" w:rsidRPr="000B466B" w:rsidRDefault="000B466B" w:rsidP="000B466B">
      <w:pPr>
        <w:jc w:val="left"/>
        <w:rPr>
          <w:rFonts w:ascii="Simplified Arabic" w:hAnsi="Simplified Arabic" w:cs="Simplified Arabic"/>
          <w:lang w:bidi="ar-LY"/>
        </w:rPr>
      </w:pPr>
    </w:p>
    <w:p w14:paraId="1CE31B51" w14:textId="6003646F"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lastRenderedPageBreak/>
        <w:t>تعديل وصفة.</w:t>
      </w:r>
    </w:p>
    <w:tbl>
      <w:tblPr>
        <w:tblStyle w:val="ac"/>
        <w:bidiVisual/>
        <w:tblW w:w="0" w:type="auto"/>
        <w:tblLook w:val="04A0" w:firstRow="1" w:lastRow="0" w:firstColumn="1" w:lastColumn="0" w:noHBand="0" w:noVBand="1"/>
      </w:tblPr>
      <w:tblGrid>
        <w:gridCol w:w="1691"/>
        <w:gridCol w:w="6804"/>
      </w:tblGrid>
      <w:tr w:rsidR="004E32E9" w:rsidRPr="00300F26" w14:paraId="1E5FB750" w14:textId="77777777" w:rsidTr="00CC0B00">
        <w:tc>
          <w:tcPr>
            <w:tcW w:w="1691" w:type="dxa"/>
          </w:tcPr>
          <w:p w14:paraId="4F9BAD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257D3A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1</w:t>
            </w:r>
          </w:p>
        </w:tc>
      </w:tr>
      <w:tr w:rsidR="004E32E9" w:rsidRPr="00300F26" w14:paraId="103E5282" w14:textId="77777777" w:rsidTr="00CC0B00">
        <w:tc>
          <w:tcPr>
            <w:tcW w:w="1691" w:type="dxa"/>
          </w:tcPr>
          <w:p w14:paraId="590845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D5AD23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تعديل وصفة.</w:t>
            </w:r>
          </w:p>
        </w:tc>
      </w:tr>
      <w:tr w:rsidR="004E32E9" w:rsidRPr="00300F26" w14:paraId="7D81C67B" w14:textId="77777777" w:rsidTr="00CC0B00">
        <w:tc>
          <w:tcPr>
            <w:tcW w:w="1691" w:type="dxa"/>
          </w:tcPr>
          <w:p w14:paraId="41EFFB4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869EA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الوصفات في حالة وجود أي </w:t>
            </w:r>
            <w:r>
              <w:rPr>
                <w:rFonts w:ascii="Simplified Arabic" w:hAnsi="Simplified Arabic" w:cs="Simplified Arabic" w:hint="cs"/>
                <w:rtl/>
                <w:lang w:bidi="ar-LY"/>
              </w:rPr>
              <w:t>تحديث</w:t>
            </w:r>
            <w:r w:rsidRPr="00300F26">
              <w:rPr>
                <w:rFonts w:ascii="Simplified Arabic" w:hAnsi="Simplified Arabic" w:cs="Simplified Arabic"/>
                <w:rtl/>
                <w:lang w:bidi="ar-LY"/>
              </w:rPr>
              <w:t xml:space="preserve"> في الوصفة.</w:t>
            </w:r>
          </w:p>
        </w:tc>
      </w:tr>
      <w:tr w:rsidR="004E32E9" w:rsidRPr="00300F26" w14:paraId="7F1C0647" w14:textId="77777777" w:rsidTr="00CC0B00">
        <w:tc>
          <w:tcPr>
            <w:tcW w:w="1691" w:type="dxa"/>
          </w:tcPr>
          <w:p w14:paraId="76A85E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42B6059" w14:textId="2071BE3F" w:rsidR="004E32E9" w:rsidRPr="00300F26" w:rsidRDefault="001F60C6"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6F4C5182" w14:textId="77777777" w:rsidTr="00CC0B00">
        <w:tc>
          <w:tcPr>
            <w:tcW w:w="1691" w:type="dxa"/>
          </w:tcPr>
          <w:p w14:paraId="7129CAB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5322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DFDDA3"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p>
    <w:tbl>
      <w:tblPr>
        <w:tblStyle w:val="ac"/>
        <w:bidiVisual/>
        <w:tblW w:w="0" w:type="auto"/>
        <w:tblLook w:val="04A0" w:firstRow="1" w:lastRow="0" w:firstColumn="1" w:lastColumn="0" w:noHBand="0" w:noVBand="1"/>
      </w:tblPr>
      <w:tblGrid>
        <w:gridCol w:w="1691"/>
        <w:gridCol w:w="6804"/>
      </w:tblGrid>
      <w:tr w:rsidR="004E32E9" w:rsidRPr="00300F26" w14:paraId="67260297" w14:textId="77777777" w:rsidTr="00CC0B00">
        <w:tc>
          <w:tcPr>
            <w:tcW w:w="1691" w:type="dxa"/>
          </w:tcPr>
          <w:p w14:paraId="7046A8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1B490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2</w:t>
            </w:r>
          </w:p>
        </w:tc>
      </w:tr>
      <w:tr w:rsidR="004E32E9" w:rsidRPr="00300F26" w14:paraId="4002E80F" w14:textId="77777777" w:rsidTr="00CC0B00">
        <w:tc>
          <w:tcPr>
            <w:tcW w:w="1691" w:type="dxa"/>
          </w:tcPr>
          <w:p w14:paraId="383E3D5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6C2F3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حذف وصفة..</w:t>
            </w:r>
          </w:p>
        </w:tc>
      </w:tr>
      <w:tr w:rsidR="004E32E9" w:rsidRPr="00300F26" w14:paraId="26918409" w14:textId="77777777" w:rsidTr="00CC0B00">
        <w:tc>
          <w:tcPr>
            <w:tcW w:w="1691" w:type="dxa"/>
          </w:tcPr>
          <w:p w14:paraId="4A8D5A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BD1B17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w:t>
            </w:r>
            <w:r>
              <w:rPr>
                <w:rFonts w:ascii="Simplified Arabic" w:hAnsi="Simplified Arabic" w:cs="Simplified Arabic" w:hint="cs"/>
                <w:rtl/>
                <w:lang w:bidi="ar-LY"/>
              </w:rPr>
              <w:t>ة</w:t>
            </w:r>
            <w:r w:rsidRPr="00300F26">
              <w:rPr>
                <w:rFonts w:ascii="Simplified Arabic" w:hAnsi="Simplified Arabic" w:cs="Simplified Arabic"/>
                <w:rtl/>
                <w:lang w:bidi="ar-LY"/>
              </w:rPr>
              <w:t xml:space="preserve"> في حالة وجود أي أخطاء في الوصفة.</w:t>
            </w:r>
          </w:p>
        </w:tc>
      </w:tr>
      <w:tr w:rsidR="004E32E9" w:rsidRPr="00300F26" w14:paraId="1B3D531F" w14:textId="77777777" w:rsidTr="00CC0B00">
        <w:tc>
          <w:tcPr>
            <w:tcW w:w="1691" w:type="dxa"/>
          </w:tcPr>
          <w:p w14:paraId="37831F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C581C2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2262CE91" w14:textId="77777777" w:rsidTr="00CC0B00">
        <w:tc>
          <w:tcPr>
            <w:tcW w:w="1691" w:type="dxa"/>
          </w:tcPr>
          <w:p w14:paraId="1AAA9A4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DECD9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77573A0" w14:textId="7336DF3E"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توفر عرض النظام الغذائي </w:t>
      </w:r>
      <w:r w:rsidR="001F60C6">
        <w:rPr>
          <w:rFonts w:ascii="Simplified Arabic" w:hAnsi="Simplified Arabic" w:cs="Simplified Arabic" w:hint="cs"/>
          <w:rtl/>
          <w:lang w:bidi="ar-LY"/>
        </w:rPr>
        <w:t>والصحي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168519B1" w14:textId="77777777" w:rsidTr="00CC0B00">
        <w:tc>
          <w:tcPr>
            <w:tcW w:w="1691" w:type="dxa"/>
          </w:tcPr>
          <w:p w14:paraId="2FE187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A25C86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13</w:t>
            </w:r>
          </w:p>
        </w:tc>
      </w:tr>
      <w:tr w:rsidR="004E32E9" w:rsidRPr="00300F26" w14:paraId="2897FE50" w14:textId="77777777" w:rsidTr="00CC0B00">
        <w:tc>
          <w:tcPr>
            <w:tcW w:w="1691" w:type="dxa"/>
          </w:tcPr>
          <w:p w14:paraId="0B3756D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50C6BF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للأخصائي لتحديد نظام غذائي </w:t>
            </w:r>
            <w:r>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4E32E9" w:rsidRPr="00300F26" w14:paraId="7AD04121" w14:textId="77777777" w:rsidTr="00CC0B00">
        <w:tc>
          <w:tcPr>
            <w:tcW w:w="1691" w:type="dxa"/>
          </w:tcPr>
          <w:p w14:paraId="6A04136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39688C0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الاخصائي من تقديم </w:t>
            </w:r>
            <w:r>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w:t>
            </w:r>
            <w:r>
              <w:rPr>
                <w:rFonts w:ascii="Simplified Arabic" w:hAnsi="Simplified Arabic" w:cs="Simplified Arabic" w:hint="cs"/>
                <w:rtl/>
                <w:lang w:bidi="ar-LY"/>
              </w:rPr>
              <w:t>صحي</w:t>
            </w:r>
            <w:r w:rsidRPr="00300F26">
              <w:rPr>
                <w:rFonts w:ascii="Simplified Arabic" w:hAnsi="Simplified Arabic" w:cs="Simplified Arabic"/>
                <w:rtl/>
                <w:lang w:bidi="ar-LY"/>
              </w:rPr>
              <w:t xml:space="preserve"> متكامل متكون من نظام غذائي وتمارين رياضية للمريض.</w:t>
            </w:r>
          </w:p>
        </w:tc>
      </w:tr>
      <w:tr w:rsidR="004E32E9" w:rsidRPr="00300F26" w14:paraId="69AE099C" w14:textId="77777777" w:rsidTr="00CC0B00">
        <w:tc>
          <w:tcPr>
            <w:tcW w:w="1691" w:type="dxa"/>
          </w:tcPr>
          <w:p w14:paraId="225F7A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3E600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8DDB0C0" w14:textId="77777777" w:rsidTr="00CC0B00">
        <w:tc>
          <w:tcPr>
            <w:tcW w:w="1691" w:type="dxa"/>
          </w:tcPr>
          <w:p w14:paraId="54B3A11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375C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28602F6" w14:textId="77777777" w:rsidR="004E32E9" w:rsidRPr="008355E9"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8355E9">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48F1ADB4" w14:textId="77777777" w:rsidTr="00CC0B00">
        <w:tc>
          <w:tcPr>
            <w:tcW w:w="1691" w:type="dxa"/>
          </w:tcPr>
          <w:p w14:paraId="3A2C4B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054313C"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14</w:t>
            </w:r>
          </w:p>
        </w:tc>
      </w:tr>
      <w:tr w:rsidR="004E32E9" w:rsidRPr="00300F26" w14:paraId="70EFB377" w14:textId="77777777" w:rsidTr="00CC0B00">
        <w:tc>
          <w:tcPr>
            <w:tcW w:w="1691" w:type="dxa"/>
          </w:tcPr>
          <w:p w14:paraId="7AA1A3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0034A0" w14:textId="1AAAA420" w:rsidR="004E32E9" w:rsidRPr="00CD5320" w:rsidRDefault="004E32E9" w:rsidP="00CC0B00">
            <w:pPr>
              <w:rPr>
                <w:rFonts w:ascii="Simplified Arabic" w:hAnsi="Simplified Arabic" w:cs="Simplified Arabic"/>
                <w:rtl/>
                <w:lang w:val="en-US" w:bidi="ar-LY"/>
              </w:rPr>
            </w:pPr>
            <w:r w:rsidRPr="00CD5320">
              <w:rPr>
                <w:rFonts w:ascii="Simplified Arabic" w:hAnsi="Simplified Arabic" w:cs="Simplified Arabic"/>
                <w:rtl/>
                <w:lang w:val="en-US" w:bidi="ar-LY"/>
              </w:rPr>
              <w:t xml:space="preserve">ان يوفر الموقع الالكتروني وظيفة التواصل </w:t>
            </w:r>
            <w:r w:rsidR="00CD5320" w:rsidRPr="00CD5320">
              <w:rPr>
                <w:rFonts w:ascii="Simplified Arabic" w:hAnsi="Simplified Arabic" w:cs="Simplified Arabic" w:hint="cs"/>
                <w:rtl/>
                <w:lang w:val="en-US" w:bidi="ar-LY"/>
              </w:rPr>
              <w:t>وتبادل الرسائل معا المدير والأطباء والمرضى</w:t>
            </w:r>
            <w:r w:rsidRPr="00CD5320">
              <w:rPr>
                <w:rFonts w:ascii="Simplified Arabic" w:hAnsi="Simplified Arabic" w:cs="Simplified Arabic"/>
                <w:rtl/>
                <w:lang w:val="en-US" w:bidi="ar-LY"/>
              </w:rPr>
              <w:t>.</w:t>
            </w:r>
          </w:p>
        </w:tc>
      </w:tr>
      <w:tr w:rsidR="004E32E9" w:rsidRPr="00300F26" w14:paraId="414CBF00" w14:textId="77777777" w:rsidTr="00CC0B00">
        <w:tc>
          <w:tcPr>
            <w:tcW w:w="1691" w:type="dxa"/>
          </w:tcPr>
          <w:p w14:paraId="36C4D82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A5878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146C54D7" w14:textId="77777777" w:rsidTr="00CC0B00">
        <w:tc>
          <w:tcPr>
            <w:tcW w:w="1691" w:type="dxa"/>
          </w:tcPr>
          <w:p w14:paraId="384839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E59AB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6DE3D9B" w14:textId="77777777" w:rsidTr="00CC0B00">
        <w:tc>
          <w:tcPr>
            <w:tcW w:w="1691" w:type="dxa"/>
          </w:tcPr>
          <w:p w14:paraId="1AFF7C1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648833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0095FE4" w14:textId="77777777" w:rsidR="00AF5F35" w:rsidRPr="00AF5F35" w:rsidRDefault="00AF5F35" w:rsidP="00AF5F35">
      <w:pPr>
        <w:rPr>
          <w:rFonts w:ascii="Simplified Arabic" w:hAnsi="Simplified Arabic" w:cs="Simplified Arabic"/>
          <w:b/>
          <w:bCs/>
          <w:color w:val="000000" w:themeColor="text1"/>
        </w:rPr>
      </w:pPr>
    </w:p>
    <w:p w14:paraId="05571739" w14:textId="0C103DA1" w:rsidR="00AF5F35" w:rsidRPr="008E31F8" w:rsidRDefault="00AF5F35"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w:t>
      </w:r>
      <w:r>
        <w:rPr>
          <w:rFonts w:ascii="Simplified Arabic" w:hAnsi="Simplified Arabic" w:cs="Simplified Arabic" w:hint="cs"/>
          <w:b/>
          <w:bCs/>
          <w:color w:val="000000" w:themeColor="text1"/>
          <w:rtl/>
          <w:lang w:bidi="ar-LY"/>
        </w:rPr>
        <w:t>طبيب</w:t>
      </w:r>
      <w:r w:rsidRPr="008E31F8">
        <w:rPr>
          <w:rFonts w:ascii="Simplified Arabic" w:hAnsi="Simplified Arabic" w:cs="Simplified Arabic"/>
          <w:b/>
          <w:bCs/>
          <w:color w:val="000000" w:themeColor="text1"/>
          <w:rtl/>
          <w:lang w:bidi="ar-LY"/>
        </w:rPr>
        <w:t>:</w:t>
      </w:r>
    </w:p>
    <w:p w14:paraId="43812B09" w14:textId="09C02756" w:rsidR="00AF5F35" w:rsidRPr="000237D2" w:rsidRDefault="00AF5F35" w:rsidP="00703538">
      <w:pPr>
        <w:pStyle w:val="a0"/>
        <w:numPr>
          <w:ilvl w:val="0"/>
          <w:numId w:val="19"/>
        </w:numPr>
        <w:rPr>
          <w:rFonts w:ascii="Simplified Arabic" w:hAnsi="Simplified Arabic" w:cs="Simplified Arabic"/>
          <w:rtl/>
          <w:lang w:bidi="ar-LY"/>
        </w:rPr>
      </w:pPr>
      <w:r w:rsidRPr="000237D2">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AF5F35" w:rsidRPr="00300F26" w14:paraId="3A7E54F0" w14:textId="77777777" w:rsidTr="00AF5F35">
        <w:tc>
          <w:tcPr>
            <w:tcW w:w="1691" w:type="dxa"/>
          </w:tcPr>
          <w:p w14:paraId="4D5CD0AF"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CBEB04C" w14:textId="12DD381E" w:rsidR="00AF5F35" w:rsidRPr="00300F26" w:rsidRDefault="00AF5F35"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15</w:t>
            </w:r>
          </w:p>
        </w:tc>
      </w:tr>
      <w:tr w:rsidR="00AF5F35" w:rsidRPr="00300F26" w14:paraId="0E94E57D" w14:textId="77777777" w:rsidTr="00AF5F35">
        <w:tc>
          <w:tcPr>
            <w:tcW w:w="1691" w:type="dxa"/>
          </w:tcPr>
          <w:p w14:paraId="1B8D4272"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53ADF4A" w14:textId="134E048D" w:rsidR="00AF5F35" w:rsidRPr="00300F26" w:rsidRDefault="00AF5F35"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التواصل </w:t>
            </w:r>
            <w:r w:rsidR="00613BDE">
              <w:rPr>
                <w:rFonts w:ascii="Simplified Arabic" w:hAnsi="Simplified Arabic" w:cs="Simplified Arabic" w:hint="cs"/>
                <w:rtl/>
                <w:lang w:val="en-US" w:bidi="ar-LY"/>
              </w:rPr>
              <w:t>معا المدير و</w:t>
            </w:r>
            <w:r w:rsidR="00DD31A7">
              <w:rPr>
                <w:rFonts w:ascii="Simplified Arabic" w:hAnsi="Simplified Arabic" w:cs="Simplified Arabic" w:hint="cs"/>
                <w:rtl/>
                <w:lang w:val="en-US" w:bidi="ar-LY"/>
              </w:rPr>
              <w:t>الاخصائيين</w:t>
            </w:r>
            <w:r w:rsidRPr="00300F26">
              <w:rPr>
                <w:rFonts w:ascii="Simplified Arabic" w:hAnsi="Simplified Arabic" w:cs="Simplified Arabic"/>
                <w:rtl/>
                <w:lang w:val="en-US" w:bidi="ar-LY"/>
              </w:rPr>
              <w:t>.</w:t>
            </w:r>
          </w:p>
        </w:tc>
      </w:tr>
      <w:tr w:rsidR="00AF5F35" w:rsidRPr="00300F26" w14:paraId="1855FFB1" w14:textId="77777777" w:rsidTr="00AF5F35">
        <w:tc>
          <w:tcPr>
            <w:tcW w:w="1691" w:type="dxa"/>
          </w:tcPr>
          <w:p w14:paraId="0134AA7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5C7BE6E6"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AF5F35" w:rsidRPr="00300F26" w14:paraId="3830D13D" w14:textId="77777777" w:rsidTr="00AF5F35">
        <w:tc>
          <w:tcPr>
            <w:tcW w:w="1691" w:type="dxa"/>
          </w:tcPr>
          <w:p w14:paraId="363EEB1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CD974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F5F35" w:rsidRPr="00300F26" w14:paraId="5A3E685D" w14:textId="77777777" w:rsidTr="00AF5F35">
        <w:tc>
          <w:tcPr>
            <w:tcW w:w="1691" w:type="dxa"/>
          </w:tcPr>
          <w:p w14:paraId="43D7DA3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ADB4DA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80E2E90" w14:textId="77777777" w:rsidR="00AF5F35" w:rsidRPr="00AF5F35" w:rsidRDefault="00AF5F35" w:rsidP="00AF5F35">
      <w:pPr>
        <w:rPr>
          <w:rFonts w:ascii="Simplified Arabic" w:hAnsi="Simplified Arabic" w:cs="Simplified Arabic"/>
          <w:b/>
          <w:bCs/>
          <w:color w:val="000000" w:themeColor="text1"/>
        </w:rPr>
      </w:pPr>
    </w:p>
    <w:p w14:paraId="586057AA" w14:textId="24504FB2" w:rsidR="004E32E9" w:rsidRPr="008E31F8" w:rsidRDefault="004E32E9"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للمريض</w:t>
      </w:r>
      <w:r w:rsidRPr="008E31F8">
        <w:rPr>
          <w:rFonts w:ascii="Simplified Arabic" w:hAnsi="Simplified Arabic" w:cs="Simplified Arabic"/>
          <w:b/>
          <w:bCs/>
          <w:color w:val="000000" w:themeColor="text1"/>
          <w:rtl/>
          <w:lang w:bidi="ar-LY"/>
        </w:rPr>
        <w:t>:</w:t>
      </w:r>
    </w:p>
    <w:p w14:paraId="27A0DE68" w14:textId="77777777" w:rsidR="00A804C3" w:rsidRPr="00300F26" w:rsidRDefault="00A804C3" w:rsidP="00703538">
      <w:pPr>
        <w:pStyle w:val="a0"/>
        <w:numPr>
          <w:ilvl w:val="0"/>
          <w:numId w:val="19"/>
        </w:numPr>
        <w:tabs>
          <w:tab w:val="left" w:pos="283"/>
        </w:tabs>
        <w:ind w:left="0" w:firstLine="0"/>
        <w:jc w:val="left"/>
        <w:rPr>
          <w:rFonts w:ascii="Simplified Arabic" w:hAnsi="Simplified Arabic" w:cs="Simplified Arabic"/>
          <w:rtl/>
          <w:lang w:bidi="ar-LY"/>
        </w:rPr>
      </w:pPr>
      <w:r>
        <w:rPr>
          <w:rFonts w:ascii="Simplified Arabic" w:hAnsi="Simplified Arabic" w:cs="Simplified Arabic" w:hint="cs"/>
          <w:rtl/>
          <w:lang w:bidi="ar-LY"/>
        </w:rPr>
        <w:t>انشاء 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804C3" w:rsidRPr="00300F26" w14:paraId="38D7619A" w14:textId="77777777" w:rsidTr="0058565F">
        <w:tc>
          <w:tcPr>
            <w:tcW w:w="1691" w:type="dxa"/>
          </w:tcPr>
          <w:p w14:paraId="61810C1A"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BA36DC" w14:textId="256FFD10" w:rsidR="00A804C3" w:rsidRPr="00300F26" w:rsidRDefault="00A804C3"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16</w:t>
            </w:r>
          </w:p>
        </w:tc>
      </w:tr>
      <w:tr w:rsidR="00A804C3" w:rsidRPr="00300F26" w14:paraId="14148C17" w14:textId="77777777" w:rsidTr="0058565F">
        <w:tc>
          <w:tcPr>
            <w:tcW w:w="1691" w:type="dxa"/>
          </w:tcPr>
          <w:p w14:paraId="39C815F4"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FF16A5" w14:textId="77777777" w:rsidR="00A804C3" w:rsidRPr="00300F26" w:rsidRDefault="00A804C3" w:rsidP="0058565F">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A804C3" w:rsidRPr="00300F26" w14:paraId="59A8852B" w14:textId="77777777" w:rsidTr="0058565F">
        <w:tc>
          <w:tcPr>
            <w:tcW w:w="1691" w:type="dxa"/>
          </w:tcPr>
          <w:p w14:paraId="734F012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EC3B3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مريض من التسجيل في النظام والتمتع بالوظائف التي يقدمها</w:t>
            </w:r>
            <w:r w:rsidRPr="00300F26">
              <w:rPr>
                <w:rFonts w:ascii="Simplified Arabic" w:hAnsi="Simplified Arabic" w:cs="Simplified Arabic"/>
                <w:rtl/>
                <w:lang w:bidi="ar-LY"/>
              </w:rPr>
              <w:t>.</w:t>
            </w:r>
          </w:p>
        </w:tc>
      </w:tr>
      <w:tr w:rsidR="00A804C3" w:rsidRPr="00300F26" w14:paraId="6E53093D" w14:textId="77777777" w:rsidTr="0058565F">
        <w:tc>
          <w:tcPr>
            <w:tcW w:w="1691" w:type="dxa"/>
          </w:tcPr>
          <w:p w14:paraId="3109BACF"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D505829" w14:textId="77777777" w:rsidR="00A804C3" w:rsidRPr="00300F26" w:rsidRDefault="00A804C3" w:rsidP="0058565F">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A804C3" w:rsidRPr="00300F26" w14:paraId="2A272F3B" w14:textId="77777777" w:rsidTr="0058565F">
        <w:tc>
          <w:tcPr>
            <w:tcW w:w="1691" w:type="dxa"/>
          </w:tcPr>
          <w:p w14:paraId="02965C08"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D553D8D"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30FFDA9"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دخول للحساب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EA7C59" w14:textId="77777777" w:rsidTr="00CC0B00">
        <w:tc>
          <w:tcPr>
            <w:tcW w:w="1691" w:type="dxa"/>
          </w:tcPr>
          <w:p w14:paraId="1782FB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6EDFC08" w14:textId="6345B5DD" w:rsidR="004E32E9" w:rsidRPr="00300F26" w:rsidRDefault="004E32E9"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804C3">
              <w:rPr>
                <w:rFonts w:ascii="Simplified Arabic" w:hAnsi="Simplified Arabic" w:cs="Simplified Arabic"/>
                <w:lang w:val="en-US" w:bidi="ar-LY"/>
              </w:rPr>
              <w:t>7</w:t>
            </w:r>
          </w:p>
        </w:tc>
      </w:tr>
      <w:tr w:rsidR="004E32E9" w:rsidRPr="00300F26" w14:paraId="6389B27B" w14:textId="77777777" w:rsidTr="00CC0B00">
        <w:tc>
          <w:tcPr>
            <w:tcW w:w="1691" w:type="dxa"/>
          </w:tcPr>
          <w:p w14:paraId="38B13A1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DB94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دخول المريض للحساب</w:t>
            </w:r>
            <w:r w:rsidRPr="00300F26">
              <w:rPr>
                <w:rFonts w:ascii="Simplified Arabic" w:hAnsi="Simplified Arabic" w:cs="Simplified Arabic"/>
                <w:rtl/>
                <w:lang w:val="en-US" w:bidi="ar-LY"/>
              </w:rPr>
              <w:t>.</w:t>
            </w:r>
          </w:p>
        </w:tc>
      </w:tr>
      <w:tr w:rsidR="004E32E9" w:rsidRPr="00300F26" w14:paraId="2BCC20A8" w14:textId="77777777" w:rsidTr="00CC0B00">
        <w:tc>
          <w:tcPr>
            <w:tcW w:w="1691" w:type="dxa"/>
          </w:tcPr>
          <w:p w14:paraId="349102C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A24AB4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 xml:space="preserve">مريض من </w:t>
            </w:r>
            <w:r>
              <w:rPr>
                <w:rFonts w:ascii="Simplified Arabic" w:hAnsi="Simplified Arabic" w:cs="Simplified Arabic" w:hint="cs"/>
                <w:rtl/>
              </w:rPr>
              <w:t>للاطلاع علي ا</w:t>
            </w:r>
            <w:r>
              <w:rPr>
                <w:rFonts w:ascii="Simplified Arabic" w:hAnsi="Simplified Arabic" w:cs="Simplified Arabic" w:hint="cs"/>
                <w:rtl/>
                <w:lang w:bidi="ar-LY"/>
              </w:rPr>
              <w:t>لحساب الخاص به بعد عملية التسجيل في النظام</w:t>
            </w:r>
            <w:r w:rsidRPr="00300F26">
              <w:rPr>
                <w:rFonts w:ascii="Simplified Arabic" w:hAnsi="Simplified Arabic" w:cs="Simplified Arabic"/>
                <w:rtl/>
                <w:lang w:bidi="ar-LY"/>
              </w:rPr>
              <w:t>.</w:t>
            </w:r>
          </w:p>
        </w:tc>
      </w:tr>
      <w:tr w:rsidR="004E32E9" w:rsidRPr="00300F26" w14:paraId="284BE00A" w14:textId="77777777" w:rsidTr="00CC0B00">
        <w:tc>
          <w:tcPr>
            <w:tcW w:w="1691" w:type="dxa"/>
          </w:tcPr>
          <w:p w14:paraId="510DA0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2D8F56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EF58438" w14:textId="77777777" w:rsidTr="00CC0B00">
        <w:tc>
          <w:tcPr>
            <w:tcW w:w="1691" w:type="dxa"/>
          </w:tcPr>
          <w:p w14:paraId="01DEB5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كيفية التحقق</w:t>
            </w:r>
          </w:p>
        </w:tc>
        <w:tc>
          <w:tcPr>
            <w:tcW w:w="6804" w:type="dxa"/>
          </w:tcPr>
          <w:p w14:paraId="57D770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F9545D4" w14:textId="68F2CA80" w:rsidR="004E32E9" w:rsidRPr="00300F26" w:rsidRDefault="001F60C6"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تعبئة</w:t>
      </w:r>
      <w:r w:rsidR="00A804C3">
        <w:rPr>
          <w:rFonts w:ascii="Simplified Arabic" w:hAnsi="Simplified Arabic" w:cs="Simplified Arabic" w:hint="cs"/>
          <w:rtl/>
          <w:lang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4E32E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228F110C" w14:textId="77777777" w:rsidTr="00CC0B00">
        <w:tc>
          <w:tcPr>
            <w:tcW w:w="1691" w:type="dxa"/>
          </w:tcPr>
          <w:p w14:paraId="1CA4D0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E35DB6" w14:textId="03D7A774"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8</w:t>
            </w:r>
          </w:p>
        </w:tc>
      </w:tr>
      <w:tr w:rsidR="004E32E9" w:rsidRPr="00300F26" w14:paraId="67EEA0A5" w14:textId="77777777" w:rsidTr="00CC0B00">
        <w:tc>
          <w:tcPr>
            <w:tcW w:w="1691" w:type="dxa"/>
          </w:tcPr>
          <w:p w14:paraId="658DABA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6FE617D" w14:textId="568C8826" w:rsidR="004E32E9" w:rsidRPr="00300F26" w:rsidRDefault="004E32E9" w:rsidP="00A804C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Pr>
                <w:rFonts w:ascii="Simplified Arabic" w:hAnsi="Simplified Arabic" w:cs="Simplified Arabic" w:hint="cs"/>
                <w:rtl/>
                <w:lang w:val="en-US"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A804C3">
              <w:rPr>
                <w:rFonts w:ascii="Simplified Arabic" w:hAnsi="Simplified Arabic" w:cs="Simplified Arabic" w:hint="cs"/>
                <w:color w:val="000000" w:themeColor="text1"/>
                <w:rtl/>
                <w:lang w:bidi="ar-LY"/>
              </w:rPr>
              <w:t xml:space="preserve"> ال</w:t>
            </w:r>
            <w:r>
              <w:rPr>
                <w:rFonts w:ascii="Simplified Arabic" w:hAnsi="Simplified Arabic" w:cs="Simplified Arabic" w:hint="cs"/>
                <w:rtl/>
                <w:lang w:val="en-US" w:bidi="ar-LY"/>
              </w:rPr>
              <w:t>خاص بالمريض في النظام</w:t>
            </w:r>
            <w:r w:rsidRPr="00300F26">
              <w:rPr>
                <w:rFonts w:ascii="Simplified Arabic" w:hAnsi="Simplified Arabic" w:cs="Simplified Arabic"/>
                <w:rtl/>
                <w:lang w:val="en-US" w:bidi="ar-LY"/>
              </w:rPr>
              <w:t>.</w:t>
            </w:r>
          </w:p>
        </w:tc>
      </w:tr>
      <w:tr w:rsidR="004E32E9" w:rsidRPr="00300F26" w14:paraId="3581F09F" w14:textId="77777777" w:rsidTr="00CC0B00">
        <w:tc>
          <w:tcPr>
            <w:tcW w:w="1691" w:type="dxa"/>
          </w:tcPr>
          <w:p w14:paraId="4895C88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53B0D81" w14:textId="33CE36C8"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Pr>
                <w:rFonts w:ascii="Simplified Arabic" w:hAnsi="Simplified Arabic" w:cs="Simplified Arabic" w:hint="cs"/>
                <w:rtl/>
                <w:lang w:bidi="ar-LY"/>
              </w:rPr>
              <w:t xml:space="preserve"> للمريض ليستطيع الاخصائي معالجة </w:t>
            </w:r>
            <w:r w:rsidR="001F60C6">
              <w:rPr>
                <w:rFonts w:ascii="Simplified Arabic" w:hAnsi="Simplified Arabic" w:cs="Simplified Arabic" w:hint="cs"/>
                <w:rtl/>
                <w:lang w:bidi="ar-LY"/>
              </w:rPr>
              <w:t>البيانات لإعداد</w:t>
            </w:r>
            <w:r>
              <w:rPr>
                <w:rFonts w:ascii="Simplified Arabic" w:hAnsi="Simplified Arabic" w:cs="Simplified Arabic" w:hint="cs"/>
                <w:rtl/>
                <w:lang w:bidi="ar-LY"/>
              </w:rPr>
              <w:t xml:space="preserve"> نظام صحي للمريض.</w:t>
            </w:r>
            <w:r w:rsidRPr="00300F26">
              <w:rPr>
                <w:rFonts w:ascii="Simplified Arabic" w:hAnsi="Simplified Arabic" w:cs="Simplified Arabic"/>
                <w:rtl/>
                <w:lang w:bidi="ar-LY"/>
              </w:rPr>
              <w:t xml:space="preserve"> </w:t>
            </w:r>
          </w:p>
        </w:tc>
      </w:tr>
      <w:tr w:rsidR="004E32E9" w:rsidRPr="00300F26" w14:paraId="5090AA3F" w14:textId="77777777" w:rsidTr="00CC0B00">
        <w:tc>
          <w:tcPr>
            <w:tcW w:w="1691" w:type="dxa"/>
          </w:tcPr>
          <w:p w14:paraId="54F8C6A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6EA963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78EE3B33" w14:textId="77777777" w:rsidTr="00CC0B00">
        <w:tc>
          <w:tcPr>
            <w:tcW w:w="1691" w:type="dxa"/>
          </w:tcPr>
          <w:p w14:paraId="58E0018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4A8C0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621D05"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p>
    <w:tbl>
      <w:tblPr>
        <w:tblStyle w:val="ac"/>
        <w:bidiVisual/>
        <w:tblW w:w="0" w:type="auto"/>
        <w:tblLook w:val="04A0" w:firstRow="1" w:lastRow="0" w:firstColumn="1" w:lastColumn="0" w:noHBand="0" w:noVBand="1"/>
      </w:tblPr>
      <w:tblGrid>
        <w:gridCol w:w="1691"/>
        <w:gridCol w:w="6804"/>
      </w:tblGrid>
      <w:tr w:rsidR="004E32E9" w:rsidRPr="00300F26" w14:paraId="03DFF94A" w14:textId="77777777" w:rsidTr="00CC0B00">
        <w:tc>
          <w:tcPr>
            <w:tcW w:w="1691" w:type="dxa"/>
          </w:tcPr>
          <w:p w14:paraId="5D002E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B0A4402" w14:textId="2F40C1DD"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9</w:t>
            </w:r>
          </w:p>
        </w:tc>
      </w:tr>
      <w:tr w:rsidR="004E32E9" w:rsidRPr="00300F26" w14:paraId="744FA574" w14:textId="77777777" w:rsidTr="00CC0B00">
        <w:tc>
          <w:tcPr>
            <w:tcW w:w="1691" w:type="dxa"/>
          </w:tcPr>
          <w:p w14:paraId="426B49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8EBACC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تعديل البيانات الشخصية.</w:t>
            </w:r>
          </w:p>
        </w:tc>
      </w:tr>
      <w:tr w:rsidR="004E32E9" w:rsidRPr="00300F26" w14:paraId="6F41F261" w14:textId="77777777" w:rsidTr="00CC0B00">
        <w:tc>
          <w:tcPr>
            <w:tcW w:w="1691" w:type="dxa"/>
          </w:tcPr>
          <w:p w14:paraId="2E8B539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11C86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المريض من القيام بتعديلات علي البيانات الخاصة به.</w:t>
            </w:r>
          </w:p>
        </w:tc>
      </w:tr>
      <w:tr w:rsidR="004E32E9" w:rsidRPr="00300F26" w14:paraId="29D414CE" w14:textId="77777777" w:rsidTr="00CC0B00">
        <w:tc>
          <w:tcPr>
            <w:tcW w:w="1691" w:type="dxa"/>
          </w:tcPr>
          <w:p w14:paraId="4FFC60B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16E822"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96B5160" w14:textId="77777777" w:rsidTr="00CC0B00">
        <w:tc>
          <w:tcPr>
            <w:tcW w:w="1691" w:type="dxa"/>
          </w:tcPr>
          <w:p w14:paraId="482EDC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BB02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51DBA93" w14:textId="69C4D491"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p>
    <w:tbl>
      <w:tblPr>
        <w:tblStyle w:val="ac"/>
        <w:bidiVisual/>
        <w:tblW w:w="0" w:type="auto"/>
        <w:tblLook w:val="04A0" w:firstRow="1" w:lastRow="0" w:firstColumn="1" w:lastColumn="0" w:noHBand="0" w:noVBand="1"/>
      </w:tblPr>
      <w:tblGrid>
        <w:gridCol w:w="1691"/>
        <w:gridCol w:w="6804"/>
      </w:tblGrid>
      <w:tr w:rsidR="004E32E9" w:rsidRPr="00300F26" w14:paraId="684001CB" w14:textId="77777777" w:rsidTr="00CC0B00">
        <w:tc>
          <w:tcPr>
            <w:tcW w:w="1691" w:type="dxa"/>
          </w:tcPr>
          <w:p w14:paraId="508B66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ED6F9F6" w14:textId="3B9B0579" w:rsidR="004E32E9" w:rsidRPr="00300F26" w:rsidRDefault="004E32E9" w:rsidP="002415D3">
            <w:pPr>
              <w:rPr>
                <w:rFonts w:ascii="Simplified Arabic" w:hAnsi="Simplified Arabic" w:cs="Simplified Arabic"/>
                <w:lang w:val="en-US" w:bidi="ar-LY"/>
              </w:rPr>
            </w:pPr>
            <w:r w:rsidRPr="00300F26">
              <w:rPr>
                <w:rFonts w:ascii="Simplified Arabic" w:hAnsi="Simplified Arabic" w:cs="Simplified Arabic"/>
                <w:lang w:val="en-US" w:bidi="ar-LY"/>
              </w:rPr>
              <w:t>FR-</w:t>
            </w:r>
            <w:r w:rsidR="002415D3">
              <w:rPr>
                <w:rFonts w:ascii="Simplified Arabic" w:hAnsi="Simplified Arabic" w:cs="Simplified Arabic"/>
                <w:lang w:val="en-US" w:bidi="ar-LY"/>
              </w:rPr>
              <w:t>20</w:t>
            </w:r>
          </w:p>
        </w:tc>
      </w:tr>
      <w:tr w:rsidR="004E32E9" w:rsidRPr="00300F26" w14:paraId="22ED2DF2" w14:textId="77777777" w:rsidTr="00CC0B00">
        <w:tc>
          <w:tcPr>
            <w:tcW w:w="1691" w:type="dxa"/>
          </w:tcPr>
          <w:p w14:paraId="7A91C81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45B7455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4E32E9" w:rsidRPr="00300F26" w14:paraId="14F6E235" w14:textId="77777777" w:rsidTr="00CC0B00">
        <w:tc>
          <w:tcPr>
            <w:tcW w:w="1691" w:type="dxa"/>
          </w:tcPr>
          <w:p w14:paraId="00086D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E704AE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يكتمل ا</w:t>
            </w:r>
            <w:r>
              <w:rPr>
                <w:rFonts w:ascii="Simplified Arabic" w:hAnsi="Simplified Arabic" w:cs="Simplified Arabic" w:hint="cs"/>
                <w:rtl/>
                <w:lang w:bidi="ar-LY"/>
              </w:rPr>
              <w:t>لنظام ا</w:t>
            </w:r>
            <w:r w:rsidRPr="00300F26">
              <w:rPr>
                <w:rFonts w:ascii="Simplified Arabic" w:hAnsi="Simplified Arabic" w:cs="Simplified Arabic"/>
                <w:rtl/>
                <w:lang w:bidi="ar-LY"/>
              </w:rPr>
              <w:t>لغذائي</w:t>
            </w:r>
            <w:r>
              <w:rPr>
                <w:rFonts w:ascii="Simplified Arabic" w:hAnsi="Simplified Arabic" w:cs="Simplified Arabic" w:hint="cs"/>
                <w:rtl/>
                <w:lang w:bidi="ar-LY"/>
              </w:rPr>
              <w:t xml:space="preserve"> و الصحي</w:t>
            </w:r>
            <w:r w:rsidRPr="00300F26">
              <w:rPr>
                <w:rFonts w:ascii="Simplified Arabic" w:hAnsi="Simplified Arabic" w:cs="Simplified Arabic"/>
                <w:rtl/>
                <w:lang w:bidi="ar-LY"/>
              </w:rPr>
              <w:t xml:space="preserve"> للمريض بتوفير جدول تمارين رياضية خاص به معد من قبل الاخصائي.</w:t>
            </w:r>
          </w:p>
        </w:tc>
      </w:tr>
      <w:tr w:rsidR="004E32E9" w:rsidRPr="00300F26" w14:paraId="23E855BB" w14:textId="77777777" w:rsidTr="00CC0B00">
        <w:tc>
          <w:tcPr>
            <w:tcW w:w="1691" w:type="dxa"/>
          </w:tcPr>
          <w:p w14:paraId="5E50BB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A2DA3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E7D66F" w14:textId="77777777" w:rsidTr="00CC0B00">
        <w:tc>
          <w:tcPr>
            <w:tcW w:w="1691" w:type="dxa"/>
          </w:tcPr>
          <w:p w14:paraId="232DA3E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F68F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1A1166" w14:textId="77777777" w:rsidR="004E32E9" w:rsidRPr="00300F26" w:rsidRDefault="004E32E9" w:rsidP="004E32E9">
      <w:pPr>
        <w:rPr>
          <w:rFonts w:ascii="Simplified Arabic" w:hAnsi="Simplified Arabic" w:cs="Simplified Arabic"/>
          <w:color w:val="000000" w:themeColor="text1"/>
          <w:lang w:bidi="ar-LY"/>
        </w:rPr>
      </w:pPr>
    </w:p>
    <w:p w14:paraId="551A7548" w14:textId="77777777" w:rsidR="004E32E9" w:rsidRPr="00AF5F35" w:rsidRDefault="004E32E9" w:rsidP="00703538">
      <w:pPr>
        <w:pStyle w:val="a0"/>
        <w:numPr>
          <w:ilvl w:val="0"/>
          <w:numId w:val="18"/>
        </w:numPr>
        <w:ind w:left="283" w:hanging="283"/>
        <w:rPr>
          <w:rFonts w:ascii="Simplified Arabic" w:hAnsi="Simplified Arabic" w:cs="Simplified Arabic"/>
          <w:b/>
          <w:bCs/>
          <w:color w:val="000000" w:themeColor="text1"/>
        </w:rPr>
      </w:pPr>
      <w:r w:rsidRPr="00AF5F35">
        <w:rPr>
          <w:rFonts w:ascii="Simplified Arabic" w:hAnsi="Simplified Arabic" w:cs="Simplified Arabic"/>
          <w:b/>
          <w:bCs/>
          <w:color w:val="000000" w:themeColor="text1"/>
          <w:rtl/>
          <w:lang w:bidi="ar-LY"/>
        </w:rPr>
        <w:t xml:space="preserve">المتطلبات </w:t>
      </w:r>
      <w:r w:rsidRPr="00AF5F35">
        <w:rPr>
          <w:rFonts w:ascii="Simplified Arabic" w:hAnsi="Simplified Arabic" w:cs="Simplified Arabic"/>
          <w:b/>
          <w:bCs/>
          <w:color w:val="000000" w:themeColor="text1"/>
          <w:rtl/>
        </w:rPr>
        <w:t>الوظيفية</w:t>
      </w:r>
      <w:r w:rsidRPr="00AF5F35">
        <w:rPr>
          <w:rFonts w:ascii="Simplified Arabic" w:hAnsi="Simplified Arabic" w:cs="Simplified Arabic"/>
          <w:b/>
          <w:bCs/>
          <w:color w:val="000000" w:themeColor="text1"/>
          <w:rtl/>
          <w:lang w:bidi="ar-LY"/>
        </w:rPr>
        <w:t xml:space="preserve"> التي يوفرها تطبيق الهاتف الذكي</w:t>
      </w:r>
      <w:r w:rsidRPr="00AF5F35">
        <w:rPr>
          <w:rFonts w:ascii="Simplified Arabic" w:hAnsi="Simplified Arabic" w:cs="Simplified Arabic" w:hint="cs"/>
          <w:b/>
          <w:bCs/>
          <w:color w:val="000000" w:themeColor="text1"/>
          <w:rtl/>
          <w:lang w:bidi="ar-LY"/>
        </w:rPr>
        <w:t xml:space="preserve"> للمريض</w:t>
      </w:r>
      <w:r w:rsidRPr="00AF5F35">
        <w:rPr>
          <w:rFonts w:ascii="Simplified Arabic" w:hAnsi="Simplified Arabic" w:cs="Simplified Arabic"/>
          <w:b/>
          <w:bCs/>
          <w:color w:val="000000" w:themeColor="text1"/>
          <w:rtl/>
          <w:lang w:bidi="ar-LY"/>
        </w:rPr>
        <w:t>:</w:t>
      </w:r>
    </w:p>
    <w:p w14:paraId="7312357A"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A36D8EF" w14:textId="77777777" w:rsidTr="00CC0B00">
        <w:tc>
          <w:tcPr>
            <w:tcW w:w="1691" w:type="dxa"/>
          </w:tcPr>
          <w:p w14:paraId="1C9A7F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E27DC2F" w14:textId="4296780C"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r w:rsidR="00DC4D70">
              <w:rPr>
                <w:rFonts w:ascii="Simplified Arabic" w:hAnsi="Simplified Arabic" w:cs="Simplified Arabic"/>
                <w:lang w:val="en-US" w:bidi="ar-LY"/>
              </w:rPr>
              <w:t>1</w:t>
            </w:r>
          </w:p>
        </w:tc>
      </w:tr>
      <w:tr w:rsidR="004E32E9" w:rsidRPr="00300F26" w14:paraId="42C679CC" w14:textId="77777777" w:rsidTr="00CC0B00">
        <w:tc>
          <w:tcPr>
            <w:tcW w:w="1691" w:type="dxa"/>
          </w:tcPr>
          <w:p w14:paraId="752D04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B2558A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الوصفات</w:t>
            </w:r>
            <w:r w:rsidRPr="00300F26">
              <w:rPr>
                <w:rFonts w:ascii="Simplified Arabic" w:hAnsi="Simplified Arabic" w:cs="Simplified Arabic"/>
                <w:rtl/>
                <w:lang w:val="en-US" w:bidi="ar-LY"/>
              </w:rPr>
              <w:t>.</w:t>
            </w:r>
          </w:p>
        </w:tc>
      </w:tr>
      <w:tr w:rsidR="004E32E9" w:rsidRPr="00300F26" w14:paraId="3F8F05D8" w14:textId="77777777" w:rsidTr="00CC0B00">
        <w:tc>
          <w:tcPr>
            <w:tcW w:w="1691" w:type="dxa"/>
          </w:tcPr>
          <w:p w14:paraId="533B68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91FAF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4E32E9" w:rsidRPr="00300F26" w14:paraId="1E3D09DC" w14:textId="77777777" w:rsidTr="00CC0B00">
        <w:tc>
          <w:tcPr>
            <w:tcW w:w="1691" w:type="dxa"/>
          </w:tcPr>
          <w:p w14:paraId="6CDFFC6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7E383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3043A3" w14:textId="77777777" w:rsidTr="00CC0B00">
        <w:tc>
          <w:tcPr>
            <w:tcW w:w="1691" w:type="dxa"/>
          </w:tcPr>
          <w:p w14:paraId="26AFFF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D6D18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9FB52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6A0A16" w14:textId="77777777" w:rsidTr="00CC0B00">
        <w:tc>
          <w:tcPr>
            <w:tcW w:w="1691" w:type="dxa"/>
          </w:tcPr>
          <w:p w14:paraId="5BF4A9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4044223" w14:textId="2A477F9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22</w:t>
            </w:r>
          </w:p>
        </w:tc>
      </w:tr>
      <w:tr w:rsidR="004E32E9" w:rsidRPr="00300F26" w14:paraId="7F192175" w14:textId="77777777" w:rsidTr="00CC0B00">
        <w:tc>
          <w:tcPr>
            <w:tcW w:w="1691" w:type="dxa"/>
          </w:tcPr>
          <w:p w14:paraId="7911D1D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3BAD36B9"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اماكن توفر الوجبات</w:t>
            </w:r>
            <w:r w:rsidRPr="00300F26">
              <w:rPr>
                <w:rFonts w:ascii="Simplified Arabic" w:hAnsi="Simplified Arabic" w:cs="Simplified Arabic"/>
                <w:rtl/>
                <w:lang w:val="en-US" w:bidi="ar-LY"/>
              </w:rPr>
              <w:t>.</w:t>
            </w:r>
          </w:p>
        </w:tc>
      </w:tr>
      <w:tr w:rsidR="004E32E9" w:rsidRPr="00300F26" w14:paraId="4EE52667" w14:textId="77777777" w:rsidTr="00CC0B00">
        <w:tc>
          <w:tcPr>
            <w:tcW w:w="1691" w:type="dxa"/>
          </w:tcPr>
          <w:p w14:paraId="022585E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48FE22F" w14:textId="055C3AF5"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sidR="001F60C6">
              <w:rPr>
                <w:rFonts w:ascii="Simplified Arabic" w:hAnsi="Simplified Arabic" w:cs="Simplified Arabic" w:hint="cs"/>
                <w:rtl/>
                <w:lang w:bidi="ar-LY"/>
              </w:rPr>
              <w:t>معرفة</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4E32E9" w:rsidRPr="00300F26" w14:paraId="517B875A" w14:textId="77777777" w:rsidTr="00CC0B00">
        <w:tc>
          <w:tcPr>
            <w:tcW w:w="1691" w:type="dxa"/>
          </w:tcPr>
          <w:p w14:paraId="47FF1B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D2C9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1A01DAE" w14:textId="77777777" w:rsidTr="00CC0B00">
        <w:tc>
          <w:tcPr>
            <w:tcW w:w="1691" w:type="dxa"/>
          </w:tcPr>
          <w:p w14:paraId="0B046B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A2A4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9F76A7" w14:textId="4C2643C8"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E9E337B" w14:textId="77777777" w:rsidTr="00CC0B00">
        <w:tc>
          <w:tcPr>
            <w:tcW w:w="1691" w:type="dxa"/>
          </w:tcPr>
          <w:p w14:paraId="2E97A15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162536" w14:textId="3AD46C99"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23</w:t>
            </w:r>
          </w:p>
        </w:tc>
      </w:tr>
      <w:tr w:rsidR="004E32E9" w:rsidRPr="00300F26" w14:paraId="6AB720C0" w14:textId="77777777" w:rsidTr="00CC0B00">
        <w:tc>
          <w:tcPr>
            <w:tcW w:w="1691" w:type="dxa"/>
          </w:tcPr>
          <w:p w14:paraId="6629A5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B5E24A"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384014D4" w14:textId="77777777" w:rsidTr="00CC0B00">
        <w:tc>
          <w:tcPr>
            <w:tcW w:w="1691" w:type="dxa"/>
          </w:tcPr>
          <w:p w14:paraId="0E7046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45B28FD" w14:textId="4B79E243" w:rsidR="004E32E9" w:rsidRPr="00300F26" w:rsidRDefault="004E32E9" w:rsidP="00225F69">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1F60C6">
              <w:rPr>
                <w:rFonts w:ascii="Simplified Arabic" w:hAnsi="Simplified Arabic" w:cs="Simplified Arabic" w:hint="cs"/>
                <w:rtl/>
                <w:lang w:bidi="ar-LY"/>
              </w:rPr>
              <w:t>ب</w:t>
            </w:r>
            <w:r w:rsidR="00225F69">
              <w:rPr>
                <w:rFonts w:ascii="Simplified Arabic" w:hAnsi="Simplified Arabic" w:cs="Simplified Arabic" w:hint="cs"/>
                <w:rtl/>
                <w:lang w:bidi="ar-LY"/>
              </w:rPr>
              <w:t>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285B11B9" w14:textId="77777777" w:rsidTr="00CC0B00">
        <w:tc>
          <w:tcPr>
            <w:tcW w:w="1691" w:type="dxa"/>
          </w:tcPr>
          <w:p w14:paraId="0D6BD53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CDF94C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4642A6AB" w14:textId="77777777" w:rsidTr="00CC0B00">
        <w:tc>
          <w:tcPr>
            <w:tcW w:w="1691" w:type="dxa"/>
          </w:tcPr>
          <w:p w14:paraId="48C3BD0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38633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00D3BA" w14:textId="77777777" w:rsidR="004E32E9" w:rsidRPr="00300F26" w:rsidRDefault="004E32E9" w:rsidP="00703538">
      <w:pPr>
        <w:pStyle w:val="a0"/>
        <w:numPr>
          <w:ilvl w:val="0"/>
          <w:numId w:val="19"/>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t xml:space="preserve">عرض </w:t>
      </w:r>
      <w:r>
        <w:rPr>
          <w:rFonts w:ascii="Simplified Arabic" w:hAnsi="Simplified Arabic" w:cs="Simplified Arabic" w:hint="cs"/>
          <w:rtl/>
        </w:rPr>
        <w:t>جدول التمارين الرياضية</w:t>
      </w:r>
    </w:p>
    <w:tbl>
      <w:tblPr>
        <w:tblStyle w:val="ac"/>
        <w:bidiVisual/>
        <w:tblW w:w="0" w:type="auto"/>
        <w:tblLook w:val="04A0" w:firstRow="1" w:lastRow="0" w:firstColumn="1" w:lastColumn="0" w:noHBand="0" w:noVBand="1"/>
      </w:tblPr>
      <w:tblGrid>
        <w:gridCol w:w="1691"/>
        <w:gridCol w:w="6804"/>
      </w:tblGrid>
      <w:tr w:rsidR="004E32E9" w:rsidRPr="00300F26" w14:paraId="6DF8833D" w14:textId="77777777" w:rsidTr="00CC0B00">
        <w:tc>
          <w:tcPr>
            <w:tcW w:w="1691" w:type="dxa"/>
          </w:tcPr>
          <w:p w14:paraId="68C745BC" w14:textId="77777777" w:rsidR="004E32E9" w:rsidRPr="00DC4D70" w:rsidRDefault="004E32E9" w:rsidP="00DC4D70">
            <w:pPr>
              <w:jc w:val="left"/>
              <w:rPr>
                <w:rFonts w:ascii="Simplified Arabic" w:hAnsi="Simplified Arabic" w:cs="Simplified Arabic"/>
                <w:rtl/>
                <w:lang w:bidi="ar-LY"/>
              </w:rPr>
            </w:pPr>
            <w:r w:rsidRPr="00DC4D70">
              <w:rPr>
                <w:rFonts w:ascii="Simplified Arabic" w:hAnsi="Simplified Arabic" w:cs="Simplified Arabic" w:hint="cs"/>
                <w:rtl/>
                <w:lang w:bidi="ar-LY"/>
              </w:rPr>
              <w:t>ا</w:t>
            </w:r>
            <w:r w:rsidRPr="00DC4D70">
              <w:rPr>
                <w:rFonts w:ascii="Simplified Arabic" w:hAnsi="Simplified Arabic" w:cs="Simplified Arabic"/>
                <w:rtl/>
                <w:lang w:bidi="ar-LY"/>
              </w:rPr>
              <w:t xml:space="preserve">لمعرف </w:t>
            </w:r>
          </w:p>
        </w:tc>
        <w:tc>
          <w:tcPr>
            <w:tcW w:w="6804" w:type="dxa"/>
          </w:tcPr>
          <w:p w14:paraId="3FCB1BDB" w14:textId="24933FE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24</w:t>
            </w:r>
          </w:p>
        </w:tc>
      </w:tr>
      <w:tr w:rsidR="004E32E9" w:rsidRPr="00300F26" w14:paraId="4AE64798" w14:textId="77777777" w:rsidTr="00CC0B00">
        <w:tc>
          <w:tcPr>
            <w:tcW w:w="1691" w:type="dxa"/>
          </w:tcPr>
          <w:p w14:paraId="71CF9D7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4D8C40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6A64BEB5" w14:textId="77777777" w:rsidTr="00CC0B00">
        <w:tc>
          <w:tcPr>
            <w:tcW w:w="1691" w:type="dxa"/>
          </w:tcPr>
          <w:p w14:paraId="7F556B6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056E4A" w14:textId="733B04DA"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E04CD8">
              <w:rPr>
                <w:rFonts w:ascii="Simplified Arabic" w:hAnsi="Simplified Arabic" w:cs="Simplified Arabic" w:hint="cs"/>
                <w:rtl/>
                <w:lang w:bidi="ar-LY"/>
              </w:rPr>
              <w:t>بإ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33B1F8F0" w14:textId="77777777" w:rsidTr="00CC0B00">
        <w:tc>
          <w:tcPr>
            <w:tcW w:w="1691" w:type="dxa"/>
          </w:tcPr>
          <w:p w14:paraId="35F51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178A67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17F80DD6" w14:textId="77777777" w:rsidTr="00CC0B00">
        <w:tc>
          <w:tcPr>
            <w:tcW w:w="1691" w:type="dxa"/>
          </w:tcPr>
          <w:p w14:paraId="4DA7DBB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A3DA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2377CA6" w14:textId="43B1C24B" w:rsidR="004E32E9" w:rsidRPr="001252F0" w:rsidRDefault="004E32E9" w:rsidP="00703538">
      <w:pPr>
        <w:pStyle w:val="a0"/>
        <w:numPr>
          <w:ilvl w:val="0"/>
          <w:numId w:val="19"/>
        </w:numPr>
        <w:tabs>
          <w:tab w:val="left" w:pos="283"/>
        </w:tabs>
        <w:ind w:left="0" w:firstLine="0"/>
        <w:jc w:val="left"/>
        <w:rPr>
          <w:rFonts w:ascii="Simplified Arabic" w:hAnsi="Simplified Arabic" w:cs="Simplified Arabic"/>
          <w:rtl/>
          <w:lang w:bidi="ar-LY"/>
        </w:rPr>
      </w:pPr>
      <w:r w:rsidRPr="001252F0">
        <w:rPr>
          <w:rFonts w:ascii="Simplified Arabic" w:hAnsi="Simplified Arabic" w:cs="Simplified Arabic" w:hint="cs"/>
          <w:rtl/>
          <w:lang w:bidi="ar-LY"/>
        </w:rPr>
        <w:t>تحديث البيانات الصحية</w:t>
      </w:r>
      <w:r w:rsidRPr="001252F0">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3EC3DE70" w14:textId="77777777" w:rsidTr="00CC0B00">
        <w:tc>
          <w:tcPr>
            <w:tcW w:w="1691" w:type="dxa"/>
          </w:tcPr>
          <w:p w14:paraId="45B59E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3974F23" w14:textId="3A253DBA"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25</w:t>
            </w:r>
          </w:p>
        </w:tc>
      </w:tr>
      <w:tr w:rsidR="004E32E9" w:rsidRPr="00300F26" w14:paraId="3430188C" w14:textId="77777777" w:rsidTr="00CC0B00">
        <w:tc>
          <w:tcPr>
            <w:tcW w:w="1691" w:type="dxa"/>
          </w:tcPr>
          <w:p w14:paraId="7B3937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D1971D0" w14:textId="4EE3EA1E"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 xml:space="preserve">يوفر التطبيق هذه الوظيفة للمريض </w:t>
            </w:r>
            <w:r w:rsidR="001F60C6">
              <w:rPr>
                <w:rFonts w:ascii="Simplified Arabic" w:hAnsi="Simplified Arabic" w:cs="Simplified Arabic" w:hint="cs"/>
                <w:rtl/>
                <w:lang w:val="en-US" w:bidi="ar-LY"/>
              </w:rPr>
              <w:t>لأرسال</w:t>
            </w:r>
            <w:r>
              <w:rPr>
                <w:rFonts w:ascii="Simplified Arabic" w:hAnsi="Simplified Arabic" w:cs="Simplified Arabic" w:hint="cs"/>
                <w:rtl/>
                <w:lang w:val="en-US" w:bidi="ar-LY"/>
              </w:rPr>
              <w:t xml:space="preserve"> بيانات الصحية</w:t>
            </w:r>
            <w:r w:rsidRPr="00300F26">
              <w:rPr>
                <w:rFonts w:ascii="Simplified Arabic" w:hAnsi="Simplified Arabic" w:cs="Simplified Arabic"/>
                <w:rtl/>
                <w:lang w:val="en-US" w:bidi="ar-LY"/>
              </w:rPr>
              <w:t>.</w:t>
            </w:r>
          </w:p>
        </w:tc>
      </w:tr>
      <w:tr w:rsidR="004E32E9" w:rsidRPr="00300F26" w14:paraId="76D4C03C" w14:textId="77777777" w:rsidTr="00CC0B00">
        <w:tc>
          <w:tcPr>
            <w:tcW w:w="1691" w:type="dxa"/>
          </w:tcPr>
          <w:p w14:paraId="342A807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D8FF5C7" w14:textId="6A116130" w:rsidR="004E32E9" w:rsidRPr="00300F26" w:rsidRDefault="004E32E9" w:rsidP="001F60C6">
            <w:pPr>
              <w:rPr>
                <w:rFonts w:ascii="Simplified Arabic" w:hAnsi="Simplified Arabic" w:cs="Simplified Arabic"/>
                <w:rtl/>
                <w:lang w:bidi="ar-LY"/>
              </w:rPr>
            </w:pPr>
            <w:r>
              <w:rPr>
                <w:rFonts w:ascii="Simplified Arabic" w:hAnsi="Simplified Arabic" w:cs="Simplified Arabic" w:hint="cs"/>
                <w:rtl/>
                <w:lang w:val="en-US" w:bidi="ar-LY"/>
              </w:rPr>
              <w:t xml:space="preserve">لكي تساعد الاخصائي في استقبال اي بيانات صحية جديدة من المريض </w:t>
            </w:r>
            <w:r w:rsidR="001F60C6">
              <w:rPr>
                <w:rFonts w:ascii="Simplified Arabic" w:hAnsi="Simplified Arabic" w:cs="Simplified Arabic" w:hint="cs"/>
                <w:rtl/>
                <w:lang w:val="en-US" w:bidi="ar-LY"/>
              </w:rPr>
              <w:t>مثل</w:t>
            </w:r>
            <w:r>
              <w:rPr>
                <w:rFonts w:ascii="Simplified Arabic" w:hAnsi="Simplified Arabic" w:cs="Simplified Arabic" w:hint="cs"/>
                <w:rtl/>
                <w:lang w:val="en-US" w:bidi="ar-LY"/>
              </w:rPr>
              <w:t xml:space="preserve">  والوزن وبعض التحاليل وغيرها</w:t>
            </w:r>
            <w:r w:rsidRPr="00300F26">
              <w:rPr>
                <w:rFonts w:ascii="Simplified Arabic" w:hAnsi="Simplified Arabic" w:cs="Simplified Arabic"/>
                <w:rtl/>
                <w:lang w:bidi="ar-LY"/>
              </w:rPr>
              <w:t>.</w:t>
            </w:r>
          </w:p>
        </w:tc>
      </w:tr>
      <w:tr w:rsidR="004E32E9" w:rsidRPr="00300F26" w14:paraId="63A3F0D7" w14:textId="77777777" w:rsidTr="00CC0B00">
        <w:tc>
          <w:tcPr>
            <w:tcW w:w="1691" w:type="dxa"/>
          </w:tcPr>
          <w:p w14:paraId="5ADFC20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52410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E39CF52" w14:textId="77777777" w:rsidTr="00CC0B00">
        <w:tc>
          <w:tcPr>
            <w:tcW w:w="1691" w:type="dxa"/>
          </w:tcPr>
          <w:p w14:paraId="235B467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FAA2A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AD36191" w14:textId="77777777"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3C347259" w14:textId="77777777" w:rsidTr="00CC0B00">
        <w:tc>
          <w:tcPr>
            <w:tcW w:w="1691" w:type="dxa"/>
          </w:tcPr>
          <w:p w14:paraId="2A52DD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7FFD252" w14:textId="2A84B5DD"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26</w:t>
            </w:r>
          </w:p>
        </w:tc>
      </w:tr>
      <w:tr w:rsidR="004E32E9" w:rsidRPr="00300F26" w14:paraId="3053E485" w14:textId="77777777" w:rsidTr="00CC0B00">
        <w:tc>
          <w:tcPr>
            <w:tcW w:w="1691" w:type="dxa"/>
          </w:tcPr>
          <w:p w14:paraId="4313A3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3618C65" w14:textId="4E313A30"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00543B47">
              <w:rPr>
                <w:rFonts w:ascii="Simplified Arabic" w:hAnsi="Simplified Arabic" w:cs="Simplified Arabic" w:hint="cs"/>
                <w:rtl/>
                <w:lang w:val="en-US" w:bidi="ar-LY"/>
              </w:rPr>
              <w:t xml:space="preserve"> والمدير</w:t>
            </w:r>
            <w:r w:rsidRPr="00300F26">
              <w:rPr>
                <w:rFonts w:ascii="Simplified Arabic" w:hAnsi="Simplified Arabic" w:cs="Simplified Arabic"/>
                <w:rtl/>
                <w:lang w:val="en-US" w:bidi="ar-LY"/>
              </w:rPr>
              <w:t>.</w:t>
            </w:r>
          </w:p>
        </w:tc>
      </w:tr>
      <w:tr w:rsidR="004E32E9" w:rsidRPr="00300F26" w14:paraId="30C4D6B3" w14:textId="77777777" w:rsidTr="00CC0B00">
        <w:tc>
          <w:tcPr>
            <w:tcW w:w="1691" w:type="dxa"/>
          </w:tcPr>
          <w:p w14:paraId="1D7296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0002629" w14:textId="09F7408F"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sidR="00E04CD8">
              <w:rPr>
                <w:rFonts w:ascii="Simplified Arabic" w:hAnsi="Simplified Arabic" w:cs="Simplified Arabic" w:hint="cs"/>
                <w:rtl/>
                <w:lang w:bidi="ar-LY"/>
              </w:rPr>
              <w:t xml:space="preserve"> ب</w:t>
            </w:r>
            <w:r>
              <w:rPr>
                <w:rFonts w:ascii="Simplified Arabic" w:hAnsi="Simplified Arabic" w:cs="Simplified Arabic" w:hint="cs"/>
                <w:rtl/>
                <w:lang w:bidi="ar-LY"/>
              </w:rPr>
              <w:t>طريقة سريعة وسهلة</w:t>
            </w:r>
            <w:r w:rsidRPr="00300F26">
              <w:rPr>
                <w:rFonts w:ascii="Simplified Arabic" w:hAnsi="Simplified Arabic" w:cs="Simplified Arabic"/>
                <w:rtl/>
                <w:lang w:bidi="ar-LY"/>
              </w:rPr>
              <w:t>.</w:t>
            </w:r>
          </w:p>
        </w:tc>
      </w:tr>
      <w:tr w:rsidR="004E32E9" w:rsidRPr="00300F26" w14:paraId="4F91C63D" w14:textId="77777777" w:rsidTr="00CC0B00">
        <w:tc>
          <w:tcPr>
            <w:tcW w:w="1691" w:type="dxa"/>
          </w:tcPr>
          <w:p w14:paraId="0A6D68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2591BF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D79B25" w14:textId="77777777" w:rsidTr="00CC0B00">
        <w:tc>
          <w:tcPr>
            <w:tcW w:w="1691" w:type="dxa"/>
          </w:tcPr>
          <w:p w14:paraId="266EFC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D051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E67D39B" w14:textId="2320F769"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hint="cs"/>
          <w:rtl/>
          <w:lang w:bidi="ar-LY"/>
        </w:rPr>
        <w:t xml:space="preserve">تسجيل </w:t>
      </w:r>
      <w:r w:rsidR="00E04CD8" w:rsidRPr="001252F0">
        <w:rPr>
          <w:rFonts w:ascii="Simplified Arabic" w:hAnsi="Simplified Arabic" w:cs="Simplified Arabic" w:hint="cs"/>
          <w:rtl/>
          <w:lang w:bidi="ar-LY"/>
        </w:rPr>
        <w:t>الدخول.</w:t>
      </w:r>
    </w:p>
    <w:tbl>
      <w:tblPr>
        <w:tblStyle w:val="ac"/>
        <w:bidiVisual/>
        <w:tblW w:w="0" w:type="auto"/>
        <w:tblLook w:val="04A0" w:firstRow="1" w:lastRow="0" w:firstColumn="1" w:lastColumn="0" w:noHBand="0" w:noVBand="1"/>
      </w:tblPr>
      <w:tblGrid>
        <w:gridCol w:w="1691"/>
        <w:gridCol w:w="6804"/>
      </w:tblGrid>
      <w:tr w:rsidR="004E32E9" w:rsidRPr="00300F26" w14:paraId="6B455FA7" w14:textId="77777777" w:rsidTr="00CC0B00">
        <w:tc>
          <w:tcPr>
            <w:tcW w:w="1691" w:type="dxa"/>
          </w:tcPr>
          <w:p w14:paraId="402D89D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0E0793" w14:textId="44CF4154" w:rsidR="004E32E9" w:rsidRPr="00300F26" w:rsidRDefault="004E32E9" w:rsidP="000237D2">
            <w:pPr>
              <w:rPr>
                <w:rFonts w:ascii="Simplified Arabic" w:hAnsi="Simplified Arabic" w:cs="Simplified Arabic"/>
                <w:lang w:val="en-US" w:bidi="ar-LY"/>
              </w:rPr>
            </w:pPr>
            <w:r w:rsidRPr="00300F26">
              <w:rPr>
                <w:rFonts w:ascii="Simplified Arabic" w:hAnsi="Simplified Arabic" w:cs="Simplified Arabic"/>
                <w:lang w:val="en-US" w:bidi="ar-LY"/>
              </w:rPr>
              <w:t>FR-</w:t>
            </w:r>
            <w:r w:rsidR="000237D2">
              <w:rPr>
                <w:rFonts w:ascii="Simplified Arabic" w:hAnsi="Simplified Arabic" w:cs="Simplified Arabic"/>
                <w:lang w:val="en-US" w:bidi="ar-LY"/>
              </w:rPr>
              <w:t>27</w:t>
            </w:r>
          </w:p>
        </w:tc>
      </w:tr>
      <w:tr w:rsidR="004E32E9" w:rsidRPr="00300F26" w14:paraId="2023E67D" w14:textId="77777777" w:rsidTr="00CC0B00">
        <w:tc>
          <w:tcPr>
            <w:tcW w:w="1691" w:type="dxa"/>
          </w:tcPr>
          <w:p w14:paraId="5F736DE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6A4CD212" w14:textId="77777777"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32E9" w:rsidRPr="00300F26" w14:paraId="79668F16" w14:textId="77777777" w:rsidTr="00CC0B00">
        <w:tc>
          <w:tcPr>
            <w:tcW w:w="1691" w:type="dxa"/>
          </w:tcPr>
          <w:p w14:paraId="1C4E1D1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BBF6A8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32E9" w:rsidRPr="00300F26" w14:paraId="669D72C3" w14:textId="77777777" w:rsidTr="00CC0B00">
        <w:tc>
          <w:tcPr>
            <w:tcW w:w="1691" w:type="dxa"/>
          </w:tcPr>
          <w:p w14:paraId="6E8C3B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BB9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2EBEBEBB" w14:textId="77777777" w:rsidTr="00CC0B00">
        <w:tc>
          <w:tcPr>
            <w:tcW w:w="1691" w:type="dxa"/>
          </w:tcPr>
          <w:p w14:paraId="414886C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667FF6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23DAD91" w14:textId="1E9038FA" w:rsidR="004E32E9" w:rsidRPr="00300F26" w:rsidRDefault="004E32E9" w:rsidP="004E32E9">
      <w:pPr>
        <w:rPr>
          <w:rFonts w:ascii="Simplified Arabic" w:hAnsi="Simplified Arabic" w:cs="Simplified Arabic"/>
          <w:i/>
          <w:iCs/>
          <w:color w:val="000000" w:themeColor="text1"/>
          <w:rtl/>
          <w:lang w:bidi="ar-LY"/>
        </w:rPr>
      </w:pPr>
    </w:p>
    <w:p w14:paraId="23387276" w14:textId="77777777" w:rsidR="004E32E9" w:rsidRPr="00300F26" w:rsidRDefault="004E32E9" w:rsidP="004E32E9">
      <w:pPr>
        <w:pStyle w:val="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478BEA17" w14:textId="77777777" w:rsidR="004E32E9" w:rsidRPr="00B77FE4" w:rsidRDefault="004E32E9" w:rsidP="004E32E9">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Pr="00B77FE4">
        <w:rPr>
          <w:rFonts w:hint="cs"/>
          <w:color w:val="000000" w:themeColor="text1"/>
          <w:rtl/>
          <w:lang w:bidi="ar-SA"/>
        </w:rPr>
        <w:t>على</w:t>
      </w:r>
      <w:r w:rsidRPr="00B77FE4">
        <w:rPr>
          <w:color w:val="000000" w:themeColor="text1"/>
          <w:rtl/>
          <w:lang w:bidi="ar-SA"/>
        </w:rPr>
        <w:t xml:space="preserve"> الخدمات التي يوفرها </w:t>
      </w:r>
      <w:r w:rsidRPr="00B77FE4">
        <w:rPr>
          <w:rFonts w:hint="cs"/>
          <w:color w:val="000000" w:themeColor="text1"/>
          <w:rtl/>
          <w:lang w:bidi="ar-SA"/>
        </w:rPr>
        <w:t>التطبيق</w:t>
      </w:r>
      <w:r w:rsidRPr="00B77FE4">
        <w:rPr>
          <w:color w:val="000000" w:themeColor="text1"/>
          <w:sz w:val="28"/>
        </w:rPr>
        <w:t xml:space="preserve"> </w:t>
      </w:r>
      <w:r w:rsidRPr="0074133F">
        <w:rPr>
          <w:color w:val="000000" w:themeColor="text1"/>
          <w:sz w:val="28"/>
        </w:rPr>
        <w:t>[25]</w:t>
      </w:r>
      <w:r w:rsidRPr="00B77FE4">
        <w:rPr>
          <w:color w:val="000000" w:themeColor="text1"/>
        </w:rPr>
        <w:t xml:space="preserve"> </w:t>
      </w:r>
      <w:r w:rsidRPr="00B77FE4">
        <w:rPr>
          <w:rFonts w:hint="cs"/>
          <w:color w:val="000000" w:themeColor="text1"/>
          <w:rtl/>
        </w:rPr>
        <w:t>وذلك</w:t>
      </w:r>
      <w:r w:rsidRPr="00B77FE4">
        <w:rPr>
          <w:color w:val="000000" w:themeColor="text1"/>
          <w:rtl/>
        </w:rPr>
        <w:t xml:space="preserve"> لضمان كفاءة عمل النظام وأداءه على </w:t>
      </w:r>
      <w:r w:rsidRPr="00B77FE4">
        <w:rPr>
          <w:rFonts w:hint="cs"/>
          <w:color w:val="000000" w:themeColor="text1"/>
          <w:rtl/>
        </w:rPr>
        <w:t>أكمل</w:t>
      </w:r>
      <w:r w:rsidRPr="00B77FE4">
        <w:rPr>
          <w:color w:val="000000" w:themeColor="text1"/>
          <w:rtl/>
        </w:rPr>
        <w:t xml:space="preserve"> وجه، وهنا سيتم توضيح متطلبات المنتج </w:t>
      </w:r>
      <w:r w:rsidRPr="00B77FE4">
        <w:rPr>
          <w:rFonts w:hint="cs"/>
          <w:color w:val="000000" w:themeColor="text1"/>
          <w:rtl/>
        </w:rPr>
        <w:t>والمتطلبات الخارجية</w:t>
      </w:r>
      <w:r w:rsidRPr="00B77FE4">
        <w:rPr>
          <w:color w:val="000000" w:themeColor="text1"/>
          <w:rtl/>
        </w:rPr>
        <w:t xml:space="preserve"> من حيث الاداء وسهولة الاستخدام والامن والحماية والاعتمادية.</w:t>
      </w:r>
    </w:p>
    <w:p w14:paraId="5DA04A4C" w14:textId="77777777" w:rsidR="004E32E9" w:rsidRPr="00B77FE4" w:rsidRDefault="004E32E9" w:rsidP="00703538">
      <w:pPr>
        <w:pStyle w:val="NormalText"/>
        <w:numPr>
          <w:ilvl w:val="0"/>
          <w:numId w:val="11"/>
        </w:numPr>
        <w:tabs>
          <w:tab w:val="left" w:pos="141"/>
          <w:tab w:val="left" w:pos="283"/>
        </w:tabs>
        <w:ind w:left="0" w:firstLine="0"/>
        <w:rPr>
          <w:b/>
          <w:bCs/>
          <w:color w:val="000000" w:themeColor="text1"/>
        </w:rPr>
      </w:pPr>
      <w:r w:rsidRPr="00B77FE4">
        <w:rPr>
          <w:b/>
          <w:bCs/>
          <w:color w:val="000000" w:themeColor="text1"/>
          <w:rtl/>
        </w:rPr>
        <w:t>متطلبات الاداء</w:t>
      </w:r>
    </w:p>
    <w:p w14:paraId="694F2C8F" w14:textId="0DB14890" w:rsidR="004E32E9" w:rsidRPr="00B77FE4" w:rsidRDefault="004E32E9" w:rsidP="00D52079">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Pr="00B77FE4">
        <w:rPr>
          <w:rFonts w:hint="cs"/>
          <w:color w:val="000000" w:themeColor="text1"/>
          <w:rtl/>
        </w:rPr>
        <w:t>لأي</w:t>
      </w:r>
      <w:r w:rsidRPr="00B77FE4">
        <w:rPr>
          <w:color w:val="000000" w:themeColor="text1"/>
          <w:rtl/>
        </w:rPr>
        <w:t xml:space="preserve"> اجراء </w:t>
      </w:r>
      <w:r w:rsidRPr="00B77FE4">
        <w:rPr>
          <w:rFonts w:hint="cs"/>
          <w:color w:val="000000" w:themeColor="text1"/>
          <w:rtl/>
        </w:rPr>
        <w:t>بأقل</w:t>
      </w:r>
      <w:r w:rsidRPr="00B77FE4">
        <w:rPr>
          <w:color w:val="000000" w:themeColor="text1"/>
          <w:rtl/>
        </w:rPr>
        <w:t xml:space="preserve"> زمن </w:t>
      </w:r>
      <w:r w:rsidRPr="00B77FE4">
        <w:rPr>
          <w:rFonts w:hint="cs"/>
          <w:color w:val="000000" w:themeColor="text1"/>
          <w:rtl/>
        </w:rPr>
        <w:t>معالجة</w:t>
      </w:r>
      <w:r w:rsidRPr="00B77FE4">
        <w:rPr>
          <w:color w:val="000000" w:themeColor="text1"/>
          <w:sz w:val="28"/>
        </w:rPr>
        <w:t xml:space="preserve"> </w:t>
      </w:r>
      <w:r w:rsidRPr="0074133F">
        <w:rPr>
          <w:color w:val="000000" w:themeColor="text1"/>
          <w:sz w:val="28"/>
        </w:rPr>
        <w:t>[26]</w:t>
      </w:r>
      <w:r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7E4775">
        <w:rPr>
          <w:rFonts w:hint="cs"/>
          <w:color w:val="000000" w:themeColor="text1"/>
          <w:sz w:val="28"/>
          <w:rtl/>
          <w:lang w:bidi="ar-SA"/>
        </w:rPr>
        <w:t>جلب البيانات</w:t>
      </w:r>
      <w:r w:rsidRPr="00B77FE4">
        <w:rPr>
          <w:color w:val="000000" w:themeColor="text1"/>
          <w:sz w:val="28"/>
          <w:rtl/>
          <w:lang w:bidi="ar-SA"/>
        </w:rPr>
        <w:t xml:space="preserve"> </w:t>
      </w:r>
      <w:r w:rsidRPr="007E4775">
        <w:rPr>
          <w:color w:val="000000" w:themeColor="text1"/>
          <w:sz w:val="28"/>
          <w:rtl/>
          <w:lang w:bidi="ar-SA"/>
        </w:rPr>
        <w:t>مقبولة الي حد</w:t>
      </w:r>
      <w:r w:rsidR="00D52079">
        <w:rPr>
          <w:color w:val="000000" w:themeColor="text1"/>
          <w:sz w:val="28"/>
          <w:rtl/>
          <w:lang w:bidi="ar-SA"/>
        </w:rPr>
        <w:t xml:space="preserve"> ما</w:t>
      </w:r>
      <w:r w:rsidRPr="00B77FE4">
        <w:rPr>
          <w:color w:val="000000" w:themeColor="text1"/>
          <w:sz w:val="28"/>
          <w:rtl/>
          <w:lang w:bidi="ar-SA"/>
        </w:rPr>
        <w:t xml:space="preserve"> </w:t>
      </w:r>
      <w:r w:rsidR="00D52079">
        <w:rPr>
          <w:rFonts w:hint="cs"/>
          <w:color w:val="000000" w:themeColor="text1"/>
          <w:sz w:val="28"/>
          <w:rtl/>
          <w:lang w:bidi="ar-SA"/>
        </w:rPr>
        <w:t>وخصوصا نافذة تسجيل الدخول</w:t>
      </w:r>
      <w:r w:rsidR="00D52079" w:rsidRPr="00B77FE4">
        <w:rPr>
          <w:color w:val="000000" w:themeColor="text1"/>
          <w:sz w:val="28"/>
          <w:rtl/>
          <w:lang w:bidi="ar-SA"/>
        </w:rPr>
        <w:t xml:space="preserve"> </w:t>
      </w:r>
      <w:r w:rsidRPr="00B77FE4">
        <w:rPr>
          <w:color w:val="000000" w:themeColor="text1"/>
          <w:sz w:val="28"/>
          <w:rtl/>
          <w:lang w:bidi="ar-SA"/>
        </w:rPr>
        <w:t>اي عندما ينتهي المريض من ادخال البيانات لا يتطلب منه الانتظار فترة زمنية طويلة.</w:t>
      </w:r>
    </w:p>
    <w:p w14:paraId="1D6D59D2"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071B8809" w14:textId="0C35758F" w:rsidR="004E32E9" w:rsidRPr="00B77FE4" w:rsidRDefault="004E32E9" w:rsidP="00E03400">
      <w:pPr>
        <w:pStyle w:val="NormalText"/>
        <w:rPr>
          <w:color w:val="000000" w:themeColor="text1"/>
          <w:rtl/>
        </w:rPr>
      </w:pPr>
      <w:r w:rsidRPr="00B77FE4">
        <w:rPr>
          <w:color w:val="000000" w:themeColor="text1"/>
          <w:rtl/>
          <w:lang w:bidi="ar-SA"/>
        </w:rPr>
        <w:t xml:space="preserve">ان تكون واجهة المستخدم الرسومية سهلة الاستخدام </w:t>
      </w:r>
      <w:r w:rsidRPr="00B77FE4">
        <w:rPr>
          <w:rFonts w:hint="cs"/>
          <w:color w:val="000000" w:themeColor="text1"/>
          <w:rtl/>
          <w:lang w:bidi="ar-SA"/>
        </w:rPr>
        <w:t>وغير</w:t>
      </w:r>
      <w:r w:rsidRPr="00B77FE4">
        <w:rPr>
          <w:color w:val="000000" w:themeColor="text1"/>
          <w:lang w:bidi="ar-SA"/>
        </w:rPr>
        <w:t xml:space="preserve"> </w:t>
      </w:r>
      <w:r w:rsidRPr="00B77FE4">
        <w:rPr>
          <w:rFonts w:hint="cs"/>
          <w:color w:val="000000" w:themeColor="text1"/>
          <w:rtl/>
          <w:lang w:bidi="ar-SA"/>
        </w:rPr>
        <w:t>معقدة</w:t>
      </w:r>
      <w:r w:rsidRPr="00B77FE4">
        <w:rPr>
          <w:color w:val="000000" w:themeColor="text1"/>
          <w:rtl/>
          <w:lang w:bidi="ar-SA"/>
        </w:rPr>
        <w:t xml:space="preserve"> وتتطلب جهد اقل للعمل </w:t>
      </w:r>
      <w:r w:rsidRPr="00B77FE4">
        <w:rPr>
          <w:rFonts w:hint="cs"/>
          <w:color w:val="000000" w:themeColor="text1"/>
          <w:rtl/>
          <w:lang w:bidi="ar-SA"/>
        </w:rPr>
        <w:t>عليها</w:t>
      </w:r>
      <w:r w:rsidRPr="00B77FE4">
        <w:rPr>
          <w:color w:val="000000" w:themeColor="text1"/>
          <w:sz w:val="28"/>
        </w:rPr>
        <w:t xml:space="preserve"> </w:t>
      </w:r>
      <w:r w:rsidRPr="0074133F">
        <w:rPr>
          <w:color w:val="000000" w:themeColor="text1"/>
          <w:sz w:val="28"/>
        </w:rPr>
        <w:t>[27]</w:t>
      </w:r>
      <w:r w:rsidRPr="00B77FE4">
        <w:rPr>
          <w:color w:val="000000" w:themeColor="text1"/>
          <w:sz w:val="28"/>
          <w:rtl/>
        </w:rPr>
        <w:t xml:space="preserve"> أي ان تكون واجهات النظام واضحة وبسيطة ومزودة بأزرار </w:t>
      </w:r>
      <w:r w:rsidR="009D37F0" w:rsidRPr="00B77FE4">
        <w:rPr>
          <w:rFonts w:hint="cs"/>
          <w:color w:val="000000" w:themeColor="text1"/>
          <w:sz w:val="28"/>
          <w:rtl/>
        </w:rPr>
        <w:t>العودة</w:t>
      </w:r>
      <w:r w:rsidR="009D37F0">
        <w:rPr>
          <w:rFonts w:hint="cs"/>
          <w:color w:val="000000" w:themeColor="text1"/>
          <w:sz w:val="28"/>
          <w:rtl/>
        </w:rPr>
        <w:t xml:space="preserve"> للخلف</w:t>
      </w:r>
      <w:r w:rsidR="009D37F0" w:rsidRPr="00B77FE4">
        <w:rPr>
          <w:rFonts w:hint="cs"/>
          <w:color w:val="000000" w:themeColor="text1"/>
          <w:sz w:val="28"/>
          <w:rtl/>
        </w:rPr>
        <w:t xml:space="preserve"> </w:t>
      </w:r>
      <w:r w:rsidR="009D37F0" w:rsidRPr="00B77FE4">
        <w:rPr>
          <w:color w:val="000000" w:themeColor="text1"/>
          <w:sz w:val="28"/>
          <w:rtl/>
          <w:lang w:bidi="ar-SA"/>
        </w:rPr>
        <w:t>للتنقل</w:t>
      </w:r>
      <w:r w:rsidRPr="00B77FE4">
        <w:rPr>
          <w:color w:val="000000" w:themeColor="text1"/>
          <w:sz w:val="28"/>
          <w:rtl/>
        </w:rPr>
        <w:t xml:space="preserve"> </w:t>
      </w:r>
      <w:r w:rsidRPr="00B77FE4">
        <w:rPr>
          <w:rFonts w:hint="cs"/>
          <w:color w:val="000000" w:themeColor="text1"/>
          <w:sz w:val="28"/>
          <w:rtl/>
        </w:rPr>
        <w:t>ما بين</w:t>
      </w:r>
      <w:r w:rsidRPr="00B77FE4">
        <w:rPr>
          <w:color w:val="000000" w:themeColor="text1"/>
          <w:sz w:val="28"/>
          <w:rtl/>
        </w:rPr>
        <w:t xml:space="preserve"> </w:t>
      </w:r>
      <w:r w:rsidRPr="00B77FE4">
        <w:rPr>
          <w:color w:val="000000" w:themeColor="text1"/>
          <w:sz w:val="28"/>
          <w:rtl/>
        </w:rPr>
        <w:lastRenderedPageBreak/>
        <w:t xml:space="preserve">الشاشات كما يجب ان تكون </w:t>
      </w:r>
      <w:r w:rsidRPr="00B77FE4">
        <w:rPr>
          <w:rFonts w:hint="cs"/>
          <w:color w:val="000000" w:themeColor="text1"/>
          <w:sz w:val="28"/>
          <w:rtl/>
        </w:rPr>
        <w:t>إثم</w:t>
      </w:r>
      <w:r w:rsidRPr="00B77FE4">
        <w:rPr>
          <w:color w:val="000000" w:themeColor="text1"/>
          <w:sz w:val="28"/>
          <w:rtl/>
        </w:rPr>
        <w:t xml:space="preserve"> الأيقونات المتوفرة في النظام متوافقة مع الوظيفة المحدد لها وان تكون طريقة عرض الاسئلة مرفقة بصور ل</w:t>
      </w:r>
      <w:r>
        <w:rPr>
          <w:rFonts w:hint="cs"/>
          <w:color w:val="000000" w:themeColor="text1"/>
          <w:sz w:val="28"/>
          <w:rtl/>
        </w:rPr>
        <w:t>إ</w:t>
      </w:r>
      <w:r w:rsidRPr="00B77FE4">
        <w:rPr>
          <w:color w:val="000000" w:themeColor="text1"/>
          <w:sz w:val="28"/>
          <w:rtl/>
        </w:rPr>
        <w:t xml:space="preserve">ضافة وضوح </w:t>
      </w:r>
      <w:r w:rsidRPr="00B77FE4">
        <w:rPr>
          <w:rFonts w:hint="cs"/>
          <w:color w:val="000000" w:themeColor="text1"/>
          <w:sz w:val="28"/>
          <w:rtl/>
        </w:rPr>
        <w:t>أكثر</w:t>
      </w:r>
      <w:r w:rsidRPr="00B77FE4">
        <w:rPr>
          <w:color w:val="000000" w:themeColor="text1"/>
          <w:sz w:val="28"/>
          <w:rtl/>
        </w:rPr>
        <w:t xml:space="preserve"> في </w:t>
      </w:r>
      <w:r w:rsidRPr="00B77FE4">
        <w:rPr>
          <w:rFonts w:hint="cs"/>
          <w:color w:val="000000" w:themeColor="text1"/>
          <w:sz w:val="28"/>
          <w:rtl/>
        </w:rPr>
        <w:t>النظام،</w:t>
      </w:r>
      <w:r w:rsidRPr="00B77FE4">
        <w:rPr>
          <w:color w:val="000000" w:themeColor="text1"/>
          <w:sz w:val="28"/>
          <w:rtl/>
        </w:rPr>
        <w:t xml:space="preserve"> وهذا ما تم أخذه بعين </w:t>
      </w:r>
      <w:r w:rsidRPr="00B77FE4">
        <w:rPr>
          <w:rFonts w:hint="cs"/>
          <w:color w:val="000000" w:themeColor="text1"/>
          <w:sz w:val="28"/>
          <w:rtl/>
        </w:rPr>
        <w:t>الاعتبار</w:t>
      </w:r>
      <w:r w:rsidRPr="00B77FE4">
        <w:rPr>
          <w:color w:val="000000" w:themeColor="text1"/>
          <w:sz w:val="28"/>
          <w:rtl/>
        </w:rPr>
        <w:t xml:space="preserve"> عند تحديد وظائف النظام.</w:t>
      </w:r>
    </w:p>
    <w:p w14:paraId="463E8455"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الأمن </w:t>
      </w:r>
      <w:r w:rsidRPr="00B77FE4">
        <w:rPr>
          <w:rFonts w:hint="cs"/>
          <w:b/>
          <w:bCs/>
          <w:color w:val="000000" w:themeColor="text1"/>
          <w:rtl/>
          <w:lang w:bidi="ar-SA"/>
        </w:rPr>
        <w:t>والحماية</w:t>
      </w:r>
    </w:p>
    <w:p w14:paraId="67677A28" w14:textId="50CD4BF4" w:rsidR="004E32E9" w:rsidRPr="00B77FE4" w:rsidRDefault="004E32E9" w:rsidP="00E03400">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Pr>
          <w:rFonts w:hint="cs"/>
          <w:color w:val="000000" w:themeColor="text1"/>
          <w:rtl/>
          <w:lang w:bidi="ar-SA"/>
        </w:rPr>
        <w:t>ال</w:t>
      </w:r>
      <w:r w:rsidRPr="00B77FE4">
        <w:rPr>
          <w:color w:val="000000" w:themeColor="text1"/>
          <w:rtl/>
          <w:lang w:bidi="ar-SA"/>
        </w:rPr>
        <w:t xml:space="preserve">مسموح لهم تغيير بيانات </w:t>
      </w:r>
      <w:r w:rsidRPr="00B77FE4">
        <w:rPr>
          <w:rFonts w:hint="cs"/>
          <w:color w:val="000000" w:themeColor="text1"/>
          <w:rtl/>
          <w:lang w:bidi="ar-SA"/>
        </w:rPr>
        <w:t>النظام</w:t>
      </w:r>
      <w:r w:rsidRPr="00B77FE4">
        <w:rPr>
          <w:color w:val="000000" w:themeColor="text1"/>
          <w:sz w:val="28"/>
        </w:rPr>
        <w:t xml:space="preserve"> </w:t>
      </w:r>
      <w:r w:rsidRPr="0074133F">
        <w:rPr>
          <w:color w:val="000000" w:themeColor="text1"/>
          <w:sz w:val="28"/>
        </w:rPr>
        <w:t>[28]</w:t>
      </w:r>
      <w:r w:rsidRPr="00B77FE4">
        <w:rPr>
          <w:rFonts w:hint="cs"/>
          <w:color w:val="000000" w:themeColor="text1"/>
          <w:sz w:val="28"/>
          <w:rtl/>
        </w:rPr>
        <w:t>،</w:t>
      </w:r>
      <w:r w:rsidRPr="00B77FE4">
        <w:rPr>
          <w:color w:val="000000" w:themeColor="text1"/>
          <w:sz w:val="28"/>
          <w:rtl/>
        </w:rPr>
        <w:t xml:space="preserve"> ونظرا لأهمية البيانات الموجود في النظام</w:t>
      </w:r>
      <w:r>
        <w:rPr>
          <w:rFonts w:hint="cs"/>
          <w:color w:val="000000" w:themeColor="text1"/>
          <w:sz w:val="28"/>
          <w:rtl/>
        </w:rPr>
        <w:t xml:space="preserve"> تطلب هذا إدخال </w:t>
      </w:r>
      <w:r w:rsidRPr="00B77FE4">
        <w:rPr>
          <w:rFonts w:hint="cs"/>
          <w:color w:val="000000" w:themeColor="text1"/>
          <w:sz w:val="28"/>
          <w:rtl/>
        </w:rPr>
        <w:t>اسم المستخدم</w:t>
      </w:r>
      <w:r w:rsidRPr="00B77FE4">
        <w:rPr>
          <w:color w:val="000000" w:themeColor="text1"/>
          <w:sz w:val="28"/>
          <w:rtl/>
        </w:rPr>
        <w:t xml:space="preserve"> </w:t>
      </w:r>
      <w:r>
        <w:rPr>
          <w:rFonts w:hint="cs"/>
          <w:color w:val="000000" w:themeColor="text1"/>
          <w:sz w:val="28"/>
          <w:rtl/>
        </w:rPr>
        <w:t>و</w:t>
      </w:r>
      <w:r w:rsidRPr="00B77FE4">
        <w:rPr>
          <w:color w:val="000000" w:themeColor="text1"/>
          <w:sz w:val="28"/>
          <w:rtl/>
        </w:rPr>
        <w:t>كلمة المرور</w:t>
      </w:r>
      <w:r w:rsidR="00E03400">
        <w:rPr>
          <w:rFonts w:hint="cs"/>
          <w:color w:val="000000" w:themeColor="text1"/>
          <w:sz w:val="28"/>
          <w:rtl/>
        </w:rPr>
        <w:t>،</w:t>
      </w:r>
      <w:r w:rsidR="00E03400">
        <w:rPr>
          <w:rFonts w:hint="cs"/>
          <w:color w:val="000000" w:themeColor="text1"/>
          <w:rtl/>
        </w:rPr>
        <w:t xml:space="preserve"> التي تم تزويد النظام المقترح بهما.</w:t>
      </w:r>
    </w:p>
    <w:p w14:paraId="07C6431A"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Pr="00B77FE4">
        <w:rPr>
          <w:rFonts w:hint="cs"/>
          <w:b/>
          <w:bCs/>
          <w:color w:val="000000" w:themeColor="text1"/>
          <w:rtl/>
          <w:lang w:bidi="ar-SA"/>
        </w:rPr>
        <w:t>الاعتمادية</w:t>
      </w:r>
    </w:p>
    <w:p w14:paraId="5C08E581" w14:textId="11032502" w:rsidR="004E32E9" w:rsidRPr="00B77FE4" w:rsidRDefault="004E32E9" w:rsidP="004E32E9">
      <w:pPr>
        <w:pStyle w:val="NormalText"/>
        <w:rPr>
          <w:color w:val="000000" w:themeColor="text1"/>
          <w:rtl/>
          <w:lang w:bidi="ar-SA"/>
        </w:rPr>
      </w:pPr>
      <w:r w:rsidRPr="00E03400">
        <w:rPr>
          <w:color w:val="000000" w:themeColor="text1"/>
          <w:highlight w:val="red"/>
          <w:rtl/>
          <w:lang w:bidi="ar-SA"/>
        </w:rPr>
        <w:t xml:space="preserve">ان يكون النظام </w:t>
      </w:r>
      <w:r w:rsidRPr="00E03400">
        <w:rPr>
          <w:rFonts w:hint="cs"/>
          <w:color w:val="000000" w:themeColor="text1"/>
          <w:highlight w:val="red"/>
          <w:rtl/>
          <w:lang w:bidi="ar-SA"/>
        </w:rPr>
        <w:t>مهيئ</w:t>
      </w:r>
      <w:r w:rsidRPr="00E03400">
        <w:rPr>
          <w:color w:val="000000" w:themeColor="text1"/>
          <w:highlight w:val="red"/>
          <w:rtl/>
          <w:lang w:bidi="ar-SA"/>
        </w:rPr>
        <w:t xml:space="preserve"> للعمل بأطول فترة ممكنة مع قلة وجود </w:t>
      </w:r>
      <w:r w:rsidRPr="00E03400">
        <w:rPr>
          <w:rFonts w:hint="cs"/>
          <w:color w:val="000000" w:themeColor="text1"/>
          <w:highlight w:val="red"/>
          <w:rtl/>
          <w:lang w:bidi="ar-SA"/>
        </w:rPr>
        <w:t xml:space="preserve">الأخطاء </w:t>
      </w:r>
      <w:r w:rsidRPr="00E03400">
        <w:rPr>
          <w:color w:val="000000" w:themeColor="text1"/>
          <w:highlight w:val="red"/>
          <w:rtl/>
          <w:lang w:bidi="ar-SA"/>
        </w:rPr>
        <w:t>[</w:t>
      </w:r>
      <w:r w:rsidRPr="00E03400">
        <w:rPr>
          <w:color w:val="000000" w:themeColor="text1"/>
          <w:sz w:val="28"/>
          <w:highlight w:val="red"/>
          <w:lang w:bidi="ar-SA"/>
        </w:rPr>
        <w:t>29</w:t>
      </w:r>
      <w:r w:rsidRPr="00E03400">
        <w:rPr>
          <w:rFonts w:hint="cs"/>
          <w:color w:val="000000" w:themeColor="text1"/>
          <w:highlight w:val="red"/>
          <w:rtl/>
          <w:lang w:bidi="ar-SA"/>
        </w:rPr>
        <w:t>]، أي</w:t>
      </w:r>
      <w:r w:rsidRPr="00E03400">
        <w:rPr>
          <w:color w:val="000000" w:themeColor="text1"/>
          <w:highlight w:val="red"/>
          <w:rtl/>
          <w:lang w:bidi="ar-SA"/>
        </w:rPr>
        <w:t xml:space="preserve"> بمعنى يجب أن تعمل جميع اجزاء النظام بالشكل الصحيح، فيما يخص الموقع يجب أن تكون الأسئلة مأخوذة من مصادر موثوق فيها ك</w:t>
      </w:r>
      <w:r w:rsidR="00E03400" w:rsidRPr="00E03400">
        <w:rPr>
          <w:rFonts w:hint="cs"/>
          <w:color w:val="000000" w:themeColor="text1"/>
          <w:highlight w:val="red"/>
          <w:rtl/>
          <w:lang w:bidi="ar-SA"/>
        </w:rPr>
        <w:t>ذ</w:t>
      </w:r>
      <w:r w:rsidRPr="00E03400">
        <w:rPr>
          <w:rFonts w:hint="cs"/>
          <w:color w:val="000000" w:themeColor="text1"/>
          <w:highlight w:val="red"/>
          <w:rtl/>
          <w:lang w:bidi="ar-SA"/>
        </w:rPr>
        <w:t>لك لا يمكن</w:t>
      </w:r>
      <w:r w:rsidRPr="00E03400">
        <w:rPr>
          <w:color w:val="000000" w:themeColor="text1"/>
          <w:highlight w:val="red"/>
          <w:rtl/>
          <w:lang w:bidi="ar-SA"/>
        </w:rPr>
        <w:t xml:space="preserve"> </w:t>
      </w:r>
      <w:r w:rsidRPr="00E03400">
        <w:rPr>
          <w:rFonts w:hint="cs"/>
          <w:color w:val="000000" w:themeColor="text1"/>
          <w:highlight w:val="red"/>
          <w:rtl/>
          <w:lang w:bidi="ar-SA"/>
        </w:rPr>
        <w:t>الانتقال</w:t>
      </w:r>
      <w:r w:rsidRPr="00E03400">
        <w:rPr>
          <w:color w:val="000000" w:themeColor="text1"/>
          <w:highlight w:val="red"/>
          <w:rtl/>
          <w:lang w:bidi="ar-SA"/>
        </w:rPr>
        <w:t xml:space="preserve"> من سؤال إلى سؤال اخر في شاشة العرض </w:t>
      </w:r>
      <w:r w:rsidRPr="00E03400">
        <w:rPr>
          <w:rFonts w:hint="cs"/>
          <w:color w:val="000000" w:themeColor="text1"/>
          <w:highlight w:val="red"/>
          <w:rtl/>
          <w:lang w:bidi="ar-SA"/>
        </w:rPr>
        <w:t>إلا بعد إجابة</w:t>
      </w:r>
      <w:r w:rsidRPr="00E03400">
        <w:rPr>
          <w:color w:val="000000" w:themeColor="text1"/>
          <w:highlight w:val="red"/>
          <w:rtl/>
          <w:lang w:bidi="ar-SA"/>
        </w:rPr>
        <w:t xml:space="preserve"> المريض </w:t>
      </w:r>
      <w:r w:rsidRPr="00E03400">
        <w:rPr>
          <w:rFonts w:hint="cs"/>
          <w:color w:val="000000" w:themeColor="text1"/>
          <w:highlight w:val="red"/>
          <w:rtl/>
          <w:lang w:bidi="ar-SA"/>
        </w:rPr>
        <w:t>على</w:t>
      </w:r>
      <w:r w:rsidRPr="00E03400">
        <w:rPr>
          <w:color w:val="000000" w:themeColor="text1"/>
          <w:highlight w:val="red"/>
          <w:rtl/>
          <w:lang w:bidi="ar-SA"/>
        </w:rPr>
        <w:t xml:space="preserve"> السؤال الظاهر امامه</w:t>
      </w:r>
      <w:r w:rsidRPr="00E03400">
        <w:rPr>
          <w:rFonts w:hint="cs"/>
          <w:color w:val="000000" w:themeColor="text1"/>
          <w:highlight w:val="red"/>
          <w:rtl/>
          <w:lang w:bidi="ar-SA"/>
        </w:rPr>
        <w:t>،</w:t>
      </w:r>
      <w:r w:rsidRPr="00E03400">
        <w:rPr>
          <w:color w:val="000000" w:themeColor="text1"/>
          <w:highlight w:val="red"/>
          <w:rtl/>
          <w:lang w:bidi="ar-SA"/>
        </w:rPr>
        <w:t xml:space="preserve"> إذ أن هناك </w:t>
      </w:r>
      <w:r w:rsidRPr="00E03400">
        <w:rPr>
          <w:rFonts w:hint="cs"/>
          <w:color w:val="000000" w:themeColor="text1"/>
          <w:highlight w:val="red"/>
          <w:rtl/>
          <w:lang w:bidi="ar-SA"/>
        </w:rPr>
        <w:t>اعتمادية</w:t>
      </w:r>
      <w:r w:rsidRPr="00E03400">
        <w:rPr>
          <w:color w:val="000000" w:themeColor="text1"/>
          <w:highlight w:val="red"/>
          <w:rtl/>
          <w:lang w:bidi="ar-SA"/>
        </w:rPr>
        <w:t xml:space="preserve"> في عرض </w:t>
      </w:r>
      <w:r w:rsidRPr="00E03400">
        <w:rPr>
          <w:rFonts w:hint="cs"/>
          <w:color w:val="000000" w:themeColor="text1"/>
          <w:highlight w:val="red"/>
          <w:rtl/>
          <w:lang w:bidi="ar-SA"/>
        </w:rPr>
        <w:t>الأسئلة. وفيما</w:t>
      </w:r>
      <w:r w:rsidRPr="00E03400">
        <w:rPr>
          <w:color w:val="000000" w:themeColor="text1"/>
          <w:highlight w:val="red"/>
          <w:rtl/>
          <w:lang w:bidi="ar-SA"/>
        </w:rPr>
        <w:t xml:space="preserve"> يخص التطبيق توجد اعتمادية في ادخال اسم المستخدم وكلمة المرور الخاصة به لدخول </w:t>
      </w:r>
      <w:r w:rsidRPr="00E03400">
        <w:rPr>
          <w:rFonts w:hint="cs"/>
          <w:color w:val="000000" w:themeColor="text1"/>
          <w:highlight w:val="red"/>
          <w:rtl/>
          <w:lang w:bidi="ar-SA"/>
        </w:rPr>
        <w:t>ا</w:t>
      </w:r>
      <w:r w:rsidRPr="00E03400">
        <w:rPr>
          <w:color w:val="000000" w:themeColor="text1"/>
          <w:highlight w:val="red"/>
          <w:rtl/>
          <w:lang w:bidi="ar-SA"/>
        </w:rPr>
        <w:t>لتطبيق.</w:t>
      </w:r>
    </w:p>
    <w:p w14:paraId="5C597462" w14:textId="77777777" w:rsidR="004E32E9" w:rsidRPr="00B77FE4" w:rsidRDefault="004E32E9" w:rsidP="004E32E9">
      <w:pPr>
        <w:pStyle w:val="2"/>
        <w:ind w:left="0" w:firstLine="0"/>
        <w:rPr>
          <w:color w:val="000000" w:themeColor="text1"/>
          <w:rtl/>
        </w:rPr>
      </w:pPr>
      <w:r w:rsidRPr="00B77FE4">
        <w:rPr>
          <w:color w:val="000000" w:themeColor="text1"/>
          <w:rtl/>
        </w:rPr>
        <w:t xml:space="preserve">مخططات حالات </w:t>
      </w:r>
      <w:r w:rsidRPr="00B77FE4">
        <w:rPr>
          <w:rFonts w:hint="cs"/>
          <w:color w:val="000000" w:themeColor="text1"/>
          <w:rtl/>
        </w:rPr>
        <w:t>الاستخدام</w:t>
      </w:r>
    </w:p>
    <w:p w14:paraId="6ED2AA5E" w14:textId="640A2B4A" w:rsidR="004E32E9" w:rsidRDefault="004E32E9" w:rsidP="00FB788D">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00FB788D" w:rsidRPr="00B77FE4">
        <w:rPr>
          <w:rFonts w:ascii="Simplified Arabic" w:hAnsi="Simplified Arabic" w:cs="Simplified Arabic"/>
          <w:color w:val="000000" w:themeColor="text1"/>
        </w:rPr>
        <w:t>Use</w:t>
      </w:r>
      <w:r w:rsidR="00FB788D">
        <w:rPr>
          <w:rFonts w:ascii="Simplified Arabic" w:hAnsi="Simplified Arabic" w:cs="Simplified Arabic"/>
          <w:color w:val="000000" w:themeColor="text1"/>
        </w:rPr>
        <w:t xml:space="preserve"> </w:t>
      </w:r>
      <w:r w:rsidR="00FB788D" w:rsidRPr="00B77FE4">
        <w:rPr>
          <w:rFonts w:ascii="Simplified Arabic" w:hAnsi="Simplified Arabic" w:cs="Simplified Arabic"/>
          <w:color w:val="000000" w:themeColor="text1"/>
        </w:rPr>
        <w:t>Case</w:t>
      </w:r>
      <w:r w:rsidR="00FB788D">
        <w:rPr>
          <w:rFonts w:ascii="Simplified Arabic" w:hAnsi="Simplified Arabic" w:cs="Simplified Arabic" w:hint="cs"/>
          <w:color w:val="000000" w:themeColor="text1"/>
          <w:rtl/>
          <w:lang w:bidi="ar-LY"/>
        </w:rPr>
        <w:t xml:space="preserve"> هي</w:t>
      </w:r>
      <w:r w:rsidRPr="00B77FE4">
        <w:rPr>
          <w:rFonts w:ascii="Simplified Arabic" w:hAnsi="Simplified Arabic" w:cs="Simplified Arabic"/>
          <w:color w:val="000000" w:themeColor="text1"/>
          <w:rtl/>
          <w:lang w:bidi="ar-LY"/>
        </w:rPr>
        <w:t xml:space="preserve"> عبارة عن سيناريو يعتمد </w:t>
      </w:r>
      <w:r w:rsidRPr="00B77FE4">
        <w:rPr>
          <w:rFonts w:ascii="Simplified Arabic" w:hAnsi="Simplified Arabic" w:cs="Simplified Arabic" w:hint="cs"/>
          <w:color w:val="000000" w:themeColor="text1"/>
          <w:rtl/>
          <w:lang w:bidi="ar-LY"/>
        </w:rPr>
        <w:t>على</w:t>
      </w:r>
      <w:r w:rsidRPr="00B77FE4">
        <w:rPr>
          <w:rFonts w:ascii="Simplified Arabic" w:hAnsi="Simplified Arabic" w:cs="Simplified Arabic"/>
          <w:color w:val="000000" w:themeColor="text1"/>
          <w:rtl/>
          <w:lang w:bidi="ar-LY"/>
        </w:rPr>
        <w:t xml:space="preserve"> تقنيات في لغة النمذجة الموحدة </w:t>
      </w:r>
      <w:r w:rsidRPr="00B77FE4">
        <w:rPr>
          <w:rFonts w:ascii="Simplified Arabic" w:hAnsi="Simplified Arabic" w:cs="Simplified Arabic" w:hint="cs"/>
          <w:color w:val="000000" w:themeColor="text1"/>
          <w:rtl/>
          <w:lang w:bidi="ar-LY"/>
        </w:rPr>
        <w:t>والذي يستخدم</w:t>
      </w:r>
      <w:r w:rsidRPr="00B77FE4">
        <w:rPr>
          <w:rFonts w:ascii="Simplified Arabic" w:hAnsi="Simplified Arabic" w:cs="Simplified Arabic"/>
          <w:color w:val="000000" w:themeColor="text1"/>
          <w:rtl/>
          <w:lang w:bidi="ar-LY"/>
        </w:rPr>
        <w:t xml:space="preserve"> لعرض الوظائف </w:t>
      </w:r>
      <w:r w:rsidRPr="00B77FE4">
        <w:rPr>
          <w:rFonts w:ascii="Simplified Arabic" w:hAnsi="Simplified Arabic" w:cs="Simplified Arabic" w:hint="cs"/>
          <w:color w:val="000000" w:themeColor="text1"/>
          <w:rtl/>
          <w:lang w:bidi="ar-LY"/>
        </w:rPr>
        <w:t>والعمليات الرئيسية</w:t>
      </w:r>
      <w:r w:rsidRPr="00B77FE4">
        <w:rPr>
          <w:rFonts w:ascii="Simplified Arabic" w:hAnsi="Simplified Arabic" w:cs="Simplified Arabic"/>
          <w:color w:val="000000" w:themeColor="text1"/>
          <w:rtl/>
          <w:lang w:bidi="ar-LY"/>
        </w:rPr>
        <w:t xml:space="preserve"> للنظام</w:t>
      </w:r>
      <w:r>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Pr="0074133F">
        <w:rPr>
          <w:rFonts w:ascii="Simplified Arabic" w:hAnsi="Simplified Arabic" w:cs="Simplified Arabic"/>
          <w:color w:val="000000" w:themeColor="text1"/>
        </w:rPr>
        <w:t>[30]</w:t>
      </w:r>
      <w:r w:rsidRPr="00B77FE4">
        <w:rPr>
          <w:rFonts w:ascii="Simplified Arabic" w:hAnsi="Simplified Arabic" w:cs="Simplified Arabic"/>
          <w:color w:val="000000" w:themeColor="text1"/>
          <w:rtl/>
        </w:rPr>
        <w:t xml:space="preserve"> ومن خلاله </w:t>
      </w:r>
      <w:r>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فهم متطلبات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tl/>
        </w:rPr>
        <w:t xml:space="preserve"> والتعرف </w:t>
      </w:r>
      <w:r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الخطوات التي </w:t>
      </w:r>
      <w:r w:rsidRPr="00B77FE4">
        <w:rPr>
          <w:rFonts w:ascii="Simplified Arabic" w:hAnsi="Simplified Arabic" w:cs="Simplified Arabic"/>
          <w:color w:val="000000" w:themeColor="text1"/>
          <w:rtl/>
        </w:rPr>
        <w:lastRenderedPageBreak/>
        <w:t xml:space="preserve">سيقوم بها المستخدم بشكل </w:t>
      </w:r>
      <w:r w:rsidRPr="00B77FE4">
        <w:rPr>
          <w:rFonts w:ascii="Simplified Arabic" w:hAnsi="Simplified Arabic" w:cs="Simplified Arabic" w:hint="cs"/>
          <w:color w:val="000000" w:themeColor="text1"/>
          <w:rtl/>
        </w:rPr>
        <w:t>مفصل،</w:t>
      </w:r>
      <w:r w:rsidRPr="00B77FE4">
        <w:rPr>
          <w:rFonts w:ascii="Simplified Arabic" w:hAnsi="Simplified Arabic" w:cs="Simplified Arabic"/>
          <w:color w:val="000000" w:themeColor="text1"/>
          <w:rtl/>
        </w:rPr>
        <w:t xml:space="preserve"> وقد توصلنا </w:t>
      </w:r>
      <w:r w:rsidRPr="00B77FE4">
        <w:rPr>
          <w:rFonts w:ascii="Simplified Arabic" w:hAnsi="Simplified Arabic" w:cs="Simplified Arabic" w:hint="cs"/>
          <w:color w:val="000000" w:themeColor="text1"/>
          <w:rtl/>
        </w:rPr>
        <w:t>إلى</w:t>
      </w:r>
      <w:r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22DEBF07" w14:textId="77777777" w:rsidR="004E32E9" w:rsidRDefault="004E32E9" w:rsidP="004E32E9">
      <w:pPr>
        <w:pStyle w:val="3"/>
        <w:ind w:left="0" w:firstLine="0"/>
        <w:rPr>
          <w:color w:val="000000" w:themeColor="text1"/>
          <w:rtl/>
        </w:rPr>
      </w:pPr>
      <w:r w:rsidRPr="00B77FE4">
        <w:rPr>
          <w:color w:val="000000" w:themeColor="text1"/>
          <w:rtl/>
        </w:rPr>
        <w:t xml:space="preserve">مخطط حالة </w:t>
      </w:r>
      <w:r w:rsidRPr="00B77FE4">
        <w:rPr>
          <w:rFonts w:hint="cs"/>
          <w:color w:val="000000" w:themeColor="text1"/>
          <w:rtl/>
        </w:rPr>
        <w:t>استخد</w:t>
      </w:r>
      <w:r>
        <w:rPr>
          <w:rFonts w:hint="cs"/>
          <w:color w:val="000000" w:themeColor="text1"/>
          <w:rtl/>
        </w:rPr>
        <w:t>ام الهاتف الذكي</w:t>
      </w:r>
    </w:p>
    <w:p w14:paraId="56533227" w14:textId="1EEBAD84" w:rsidR="004E32E9" w:rsidRPr="00E81416" w:rsidRDefault="0044045B" w:rsidP="00EB5498">
      <w:pPr>
        <w:ind w:left="-426"/>
        <w:jc w:val="left"/>
        <w:rPr>
          <w:rtl/>
        </w:rPr>
      </w:pPr>
      <w:r>
        <w:rPr>
          <w:noProof/>
        </w:rPr>
        <w:drawing>
          <wp:inline distT="0" distB="0" distL="0" distR="0" wp14:anchorId="6CCD6983" wp14:editId="2309EDE8">
            <wp:extent cx="5410200" cy="6403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6403340"/>
                    </a:xfrm>
                    <a:prstGeom prst="rect">
                      <a:avLst/>
                    </a:prstGeom>
                    <a:noFill/>
                    <a:ln>
                      <a:noFill/>
                    </a:ln>
                  </pic:spPr>
                </pic:pic>
              </a:graphicData>
            </a:graphic>
          </wp:inline>
        </w:drawing>
      </w:r>
    </w:p>
    <w:p w14:paraId="50B7EE5D" w14:textId="47F100EC" w:rsidR="004E32E9" w:rsidRDefault="004E32E9" w:rsidP="004E32E9">
      <w:pPr>
        <w:jc w:val="center"/>
        <w:rPr>
          <w:rFonts w:ascii="Simplified Arabic" w:hAnsi="Simplified Arabic" w:cs="Simplified Arabic"/>
          <w:rtl/>
          <w:lang w:bidi="ar-LY"/>
        </w:rPr>
      </w:pPr>
      <w:r w:rsidRPr="005C137D">
        <w:rPr>
          <w:rFonts w:ascii="Simplified Arabic" w:hAnsi="Simplified Arabic" w:cs="Simplified Arabic"/>
          <w:rtl/>
        </w:rPr>
        <w:t>الشكل (</w:t>
      </w:r>
      <w:r w:rsidR="00766DB9">
        <w:rPr>
          <w:rFonts w:ascii="Simplified Arabic" w:hAnsi="Simplified Arabic" w:cs="Simplified Arabic" w:hint="cs"/>
          <w:rtl/>
        </w:rPr>
        <w:t>7</w:t>
      </w:r>
      <w:r w:rsidR="00040A84">
        <w:rPr>
          <w:rFonts w:ascii="Simplified Arabic" w:hAnsi="Simplified Arabic" w:cs="Simplified Arabic" w:hint="cs"/>
          <w:rtl/>
        </w:rPr>
        <w:t>.3</w:t>
      </w:r>
      <w:r w:rsidRPr="005C137D">
        <w:rPr>
          <w:rFonts w:ascii="Simplified Arabic" w:hAnsi="Simplified Arabic" w:cs="Simplified Arabic"/>
          <w:rtl/>
        </w:rPr>
        <w:t>) حالات استخدام ال</w:t>
      </w:r>
      <w:r>
        <w:rPr>
          <w:rFonts w:ascii="Simplified Arabic" w:hAnsi="Simplified Arabic" w:cs="Simplified Arabic" w:hint="cs"/>
          <w:rtl/>
        </w:rPr>
        <w:t>هاتف الذكي</w:t>
      </w:r>
    </w:p>
    <w:p w14:paraId="0921D7BD" w14:textId="77777777" w:rsidR="004E32E9" w:rsidRPr="00E81416" w:rsidRDefault="004E32E9" w:rsidP="004E32E9">
      <w:pPr>
        <w:pStyle w:val="3"/>
        <w:ind w:left="0" w:firstLine="0"/>
        <w:rPr>
          <w:color w:val="000000" w:themeColor="text1"/>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الموقع الالكتروني</w:t>
      </w:r>
    </w:p>
    <w:p w14:paraId="725E22EE" w14:textId="57156934" w:rsidR="004E32E9" w:rsidRDefault="00EB1703" w:rsidP="004E32E9">
      <w:pPr>
        <w:jc w:val="center"/>
        <w:rPr>
          <w:rFonts w:ascii="Simplified Arabic" w:hAnsi="Simplified Arabic" w:cs="Simplified Arabic"/>
        </w:rPr>
      </w:pPr>
      <w:r>
        <w:rPr>
          <w:noProof/>
        </w:rPr>
        <w:drawing>
          <wp:inline distT="0" distB="0" distL="0" distR="0" wp14:anchorId="0718476E" wp14:editId="6E9EE73D">
            <wp:extent cx="5400675" cy="53955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5395595"/>
                    </a:xfrm>
                    <a:prstGeom prst="rect">
                      <a:avLst/>
                    </a:prstGeom>
                    <a:noFill/>
                    <a:ln>
                      <a:noFill/>
                    </a:ln>
                  </pic:spPr>
                </pic:pic>
              </a:graphicData>
            </a:graphic>
          </wp:inline>
        </w:drawing>
      </w:r>
    </w:p>
    <w:p w14:paraId="206F0A49" w14:textId="0E4BC598"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8</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5EED7DE4" w14:textId="0296301A" w:rsidR="004E32E9" w:rsidRDefault="004E32E9" w:rsidP="00497C42">
      <w:pPr>
        <w:rPr>
          <w:rFonts w:ascii="Simplified Arabic" w:hAnsi="Simplified Arabic" w:cs="Simplified Arabic"/>
          <w:rtl/>
        </w:rPr>
      </w:pPr>
    </w:p>
    <w:p w14:paraId="56C019B4" w14:textId="77777777" w:rsidR="00497C42" w:rsidRDefault="00497C42" w:rsidP="00497C42">
      <w:pPr>
        <w:rPr>
          <w:rFonts w:ascii="Simplified Arabic" w:hAnsi="Simplified Arabic" w:cs="Simplified Arabic"/>
          <w:rtl/>
        </w:rPr>
      </w:pPr>
    </w:p>
    <w:p w14:paraId="55D91A4F" w14:textId="2998A39E" w:rsidR="00497C42" w:rsidRDefault="00497C42" w:rsidP="00497C42">
      <w:pPr>
        <w:rPr>
          <w:rFonts w:ascii="Simplified Arabic" w:hAnsi="Simplified Arabic" w:cs="Simplified Arabic"/>
          <w:rtl/>
        </w:rPr>
      </w:pPr>
    </w:p>
    <w:p w14:paraId="5FC99D1E" w14:textId="77777777" w:rsidR="00497C42" w:rsidRDefault="00497C42" w:rsidP="00497C42">
      <w:pPr>
        <w:rPr>
          <w:rFonts w:ascii="Simplified Arabic" w:hAnsi="Simplified Arabic" w:cs="Simplified Arabic"/>
        </w:rPr>
      </w:pPr>
    </w:p>
    <w:p w14:paraId="17CF3C92" w14:textId="77777777" w:rsidR="004E32E9" w:rsidRDefault="004E32E9" w:rsidP="00497C42">
      <w:pPr>
        <w:pStyle w:val="4"/>
        <w:tabs>
          <w:tab w:val="left" w:pos="1134"/>
        </w:tabs>
        <w:ind w:left="0" w:firstLine="0"/>
        <w:jc w:val="left"/>
        <w:rPr>
          <w:rtl/>
          <w:lang w:bidi="ar-LY"/>
        </w:rPr>
      </w:pPr>
      <w:r>
        <w:rPr>
          <w:rFonts w:hint="cs"/>
          <w:rtl/>
          <w:lang w:bidi="ar-LY"/>
        </w:rPr>
        <w:t>مخطط حالة استخدام عرض المستخدمين</w:t>
      </w:r>
    </w:p>
    <w:p w14:paraId="0453671D" w14:textId="77777777" w:rsidR="004E32E9" w:rsidRDefault="004E32E9" w:rsidP="0060136D">
      <w:pPr>
        <w:ind w:left="-284"/>
        <w:rPr>
          <w:rtl/>
          <w:lang w:bidi="ar-LY"/>
        </w:rPr>
      </w:pPr>
      <w:r w:rsidRPr="009D464A">
        <w:rPr>
          <w:noProof/>
          <w:rtl/>
        </w:rPr>
        <w:drawing>
          <wp:inline distT="0" distB="0" distL="0" distR="0" wp14:anchorId="4CCA7BC0" wp14:editId="0EFA59FC">
            <wp:extent cx="5399405" cy="3028950"/>
            <wp:effectExtent l="0" t="0" r="0" b="0"/>
            <wp:docPr id="8" name="صورة 8" descr="C:\Users\Ayoub\Desktop\VPN\use case\ادارة المستخديم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use case\ادارة المستخديمين.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078" cy="3034937"/>
                    </a:xfrm>
                    <a:prstGeom prst="rect">
                      <a:avLst/>
                    </a:prstGeom>
                    <a:noFill/>
                    <a:ln>
                      <a:noFill/>
                    </a:ln>
                  </pic:spPr>
                </pic:pic>
              </a:graphicData>
            </a:graphic>
          </wp:inline>
        </w:drawing>
      </w:r>
    </w:p>
    <w:p w14:paraId="0EA76E3F" w14:textId="5FD6402E"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9</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83D2EE5" w14:textId="77777777" w:rsidR="004E32E9" w:rsidRDefault="004E32E9" w:rsidP="0060136D">
      <w:pPr>
        <w:pStyle w:val="4"/>
        <w:tabs>
          <w:tab w:val="left" w:pos="1134"/>
        </w:tabs>
        <w:ind w:left="0" w:firstLine="0"/>
        <w:rPr>
          <w:rtl/>
        </w:rPr>
      </w:pPr>
      <w:r>
        <w:rPr>
          <w:rFonts w:hint="cs"/>
          <w:rtl/>
          <w:lang w:bidi="ar-LY"/>
        </w:rPr>
        <w:t>مخطط حالة استخدام عرض أماكن توفر الوجبات</w:t>
      </w:r>
    </w:p>
    <w:p w14:paraId="6E3CD005" w14:textId="77777777" w:rsidR="004E32E9" w:rsidRDefault="004E32E9" w:rsidP="0060136D">
      <w:pPr>
        <w:ind w:left="-426"/>
        <w:rPr>
          <w:rtl/>
        </w:rPr>
      </w:pPr>
      <w:r w:rsidRPr="009D464A">
        <w:rPr>
          <w:noProof/>
          <w:rtl/>
        </w:rPr>
        <w:drawing>
          <wp:inline distT="0" distB="0" distL="0" distR="0" wp14:anchorId="355ACBE0" wp14:editId="5502C7AA">
            <wp:extent cx="5399405" cy="2665563"/>
            <wp:effectExtent l="0" t="0" r="0" b="1905"/>
            <wp:docPr id="17" name="صورة 17" descr="C:\Users\Ayoub\Desktop\VPN\use cas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use case\loc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6698" cy="2669164"/>
                    </a:xfrm>
                    <a:prstGeom prst="rect">
                      <a:avLst/>
                    </a:prstGeom>
                    <a:noFill/>
                    <a:ln>
                      <a:noFill/>
                    </a:ln>
                  </pic:spPr>
                </pic:pic>
              </a:graphicData>
            </a:graphic>
          </wp:inline>
        </w:drawing>
      </w:r>
    </w:p>
    <w:p w14:paraId="2E053EF0" w14:textId="22E7F6E7"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10</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1A4C3F0D" w14:textId="77777777" w:rsidR="004E32E9" w:rsidRDefault="004E32E9" w:rsidP="0060136D">
      <w:pPr>
        <w:pStyle w:val="4"/>
        <w:ind w:left="1134" w:hanging="1134"/>
        <w:rPr>
          <w:rtl/>
        </w:rPr>
      </w:pPr>
      <w:r>
        <w:rPr>
          <w:rFonts w:hint="cs"/>
          <w:rtl/>
        </w:rPr>
        <w:lastRenderedPageBreak/>
        <w:t xml:space="preserve">مخطط حالة استخدام دخول للحساب </w:t>
      </w:r>
    </w:p>
    <w:p w14:paraId="7A1BA299" w14:textId="77777777" w:rsidR="004E32E9" w:rsidRDefault="004E32E9" w:rsidP="0060136D">
      <w:pPr>
        <w:ind w:left="-284"/>
        <w:rPr>
          <w:rtl/>
          <w:lang w:bidi="ar-LY"/>
        </w:rPr>
      </w:pPr>
      <w:r w:rsidRPr="009D464A">
        <w:rPr>
          <w:noProof/>
          <w:rtl/>
        </w:rPr>
        <w:drawing>
          <wp:inline distT="0" distB="0" distL="0" distR="0" wp14:anchorId="3CAC57CE" wp14:editId="3AB14763">
            <wp:extent cx="5400675" cy="3217803"/>
            <wp:effectExtent l="0" t="0" r="0" b="1905"/>
            <wp:docPr id="20" name="صورة 20" descr="C:\Users\Ayoub\Desktop\VPN\use case\دخول للحساب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use case\دخول للحسابa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17803"/>
                    </a:xfrm>
                    <a:prstGeom prst="rect">
                      <a:avLst/>
                    </a:prstGeom>
                    <a:noFill/>
                    <a:ln>
                      <a:noFill/>
                    </a:ln>
                  </pic:spPr>
                </pic:pic>
              </a:graphicData>
            </a:graphic>
          </wp:inline>
        </w:drawing>
      </w:r>
    </w:p>
    <w:p w14:paraId="1139AF5C" w14:textId="36AE493B"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1</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6D0925ED" w14:textId="77777777" w:rsidR="004E32E9" w:rsidRDefault="004E32E9" w:rsidP="0060136D">
      <w:pPr>
        <w:pStyle w:val="4"/>
        <w:ind w:left="1134" w:hanging="1074"/>
        <w:rPr>
          <w:rtl/>
          <w:lang w:bidi="ar-LY"/>
        </w:rPr>
      </w:pPr>
      <w:r>
        <w:rPr>
          <w:rFonts w:hint="cs"/>
          <w:rtl/>
        </w:rPr>
        <w:t>مخطط حالة استخدام</w:t>
      </w:r>
      <w:r>
        <w:rPr>
          <w:rFonts w:hint="cs"/>
          <w:rtl/>
          <w:lang w:bidi="ar-LY"/>
        </w:rPr>
        <w:t xml:space="preserve"> عرض النظام الغذائي والصحي</w:t>
      </w:r>
    </w:p>
    <w:p w14:paraId="1300D635" w14:textId="77777777" w:rsidR="004E32E9" w:rsidRDefault="004E32E9" w:rsidP="0060136D">
      <w:pPr>
        <w:ind w:left="-284"/>
        <w:rPr>
          <w:rtl/>
          <w:lang w:bidi="ar-LY"/>
        </w:rPr>
      </w:pPr>
      <w:r w:rsidRPr="009D464A">
        <w:rPr>
          <w:noProof/>
          <w:rtl/>
        </w:rPr>
        <w:drawing>
          <wp:inline distT="0" distB="0" distL="0" distR="0" wp14:anchorId="3E0C7ABB" wp14:editId="7FCD22A2">
            <wp:extent cx="5399405" cy="3114675"/>
            <wp:effectExtent l="0" t="0" r="0" b="9525"/>
            <wp:docPr id="22" name="صورة 22" descr="C:\Users\Ayoub\Desktop\VPN\use case\عرض النظام الغذائي والصح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use case\عرض النظام الغذائي والصحي.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825" cy="3119532"/>
                    </a:xfrm>
                    <a:prstGeom prst="rect">
                      <a:avLst/>
                    </a:prstGeom>
                    <a:noFill/>
                    <a:ln>
                      <a:noFill/>
                    </a:ln>
                  </pic:spPr>
                </pic:pic>
              </a:graphicData>
            </a:graphic>
          </wp:inline>
        </w:drawing>
      </w:r>
    </w:p>
    <w:p w14:paraId="22267251" w14:textId="3BBE8FD1"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2</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37FC56B5" w14:textId="77777777" w:rsidR="004E32E9" w:rsidRPr="009D464A" w:rsidRDefault="004E32E9" w:rsidP="0060136D">
      <w:pPr>
        <w:pStyle w:val="4"/>
        <w:ind w:left="992" w:hanging="1073"/>
        <w:rPr>
          <w:rtl/>
          <w:lang w:bidi="ar-LY"/>
        </w:rPr>
      </w:pPr>
      <w:r>
        <w:rPr>
          <w:rFonts w:hint="cs"/>
          <w:rtl/>
        </w:rPr>
        <w:lastRenderedPageBreak/>
        <w:t>مخطط حالة استخدام</w:t>
      </w:r>
      <w:r>
        <w:rPr>
          <w:rFonts w:hint="cs"/>
          <w:rtl/>
          <w:lang w:bidi="ar-LY"/>
        </w:rPr>
        <w:t xml:space="preserve"> عرض الوصفات</w:t>
      </w:r>
    </w:p>
    <w:p w14:paraId="669729F4" w14:textId="533066B5" w:rsidR="004E32E9" w:rsidRDefault="004E32E9" w:rsidP="0060136D">
      <w:pPr>
        <w:ind w:left="-284"/>
        <w:jc w:val="center"/>
        <w:rPr>
          <w:rFonts w:ascii="Simplified Arabic" w:hAnsi="Simplified Arabic" w:cs="Simplified Arabic"/>
          <w:rtl/>
          <w:lang w:bidi="ar-LY"/>
        </w:rPr>
      </w:pPr>
      <w:r w:rsidRPr="00AA5679">
        <w:rPr>
          <w:noProof/>
        </w:rPr>
        <w:drawing>
          <wp:inline distT="0" distB="0" distL="0" distR="0" wp14:anchorId="7BB6A4B9" wp14:editId="28DA416C">
            <wp:extent cx="5400675" cy="3094684"/>
            <wp:effectExtent l="0" t="0" r="0" b="0"/>
            <wp:docPr id="23" name="صورة 23" descr="C:\Users\Ayoub\Desktop\VPN\use case\الوصف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use case\الوصفات.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094684"/>
                    </a:xfrm>
                    <a:prstGeom prst="rect">
                      <a:avLst/>
                    </a:prstGeom>
                    <a:noFill/>
                    <a:ln>
                      <a:noFill/>
                    </a:ln>
                  </pic:spPr>
                </pic:pic>
              </a:graphicData>
            </a:graphic>
          </wp:inline>
        </w:drawing>
      </w:r>
      <w:r w:rsidRPr="00AA5679">
        <w:rPr>
          <w:rFonts w:ascii="Simplified Arabic" w:hAnsi="Simplified Arabic" w:cs="Simplified Arabic"/>
          <w:rtl/>
        </w:rPr>
        <w:t xml:space="preserve"> </w:t>
      </w: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3</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915FCC4" w14:textId="77777777" w:rsidR="00E81416" w:rsidRPr="005C137D" w:rsidRDefault="00E81416" w:rsidP="00FF0D8F">
      <w:pPr>
        <w:jc w:val="center"/>
        <w:rPr>
          <w:rFonts w:ascii="Simplified Arabic" w:hAnsi="Simplified Arabic" w:cs="Simplified Arabic"/>
        </w:rPr>
      </w:pPr>
    </w:p>
    <w:p w14:paraId="5A1E3A5E" w14:textId="2FA00ED5" w:rsidR="00E119F9"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09E4C418" w:rsidR="00AA5190" w:rsidRDefault="007650A9" w:rsidP="004E4F03">
      <w:pPr>
        <w:pStyle w:val="NormalText"/>
        <w:rPr>
          <w:color w:val="000000" w:themeColor="text1"/>
          <w:rtl/>
          <w:lang w:bidi="ar-SA"/>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w:t>
      </w:r>
      <w:r w:rsidR="005A0971">
        <w:rPr>
          <w:rFonts w:hint="cs"/>
          <w:color w:val="000000" w:themeColor="text1"/>
          <w:rtl/>
        </w:rPr>
        <w:t>ي</w:t>
      </w:r>
      <w:r w:rsidR="003261A6">
        <w:rPr>
          <w:rFonts w:hint="cs"/>
          <w:color w:val="000000" w:themeColor="text1"/>
          <w:rtl/>
        </w:rPr>
        <w:t>د</w:t>
      </w:r>
      <w:r w:rsidR="005A0971">
        <w:rPr>
          <w:rFonts w:hint="cs"/>
          <w:color w:val="000000" w:themeColor="text1"/>
          <w:rtl/>
        </w:rPr>
        <w:t>ا</w:t>
      </w:r>
      <w:r w:rsidR="0058565F">
        <w:rPr>
          <w:rFonts w:hint="cs"/>
          <w:color w:val="000000" w:themeColor="text1"/>
          <w:rtl/>
          <w:lang w:bidi="ar-SA"/>
        </w:rPr>
        <w:t>.</w:t>
      </w:r>
    </w:p>
    <w:p w14:paraId="3738168B" w14:textId="519BE448" w:rsidR="0051542C" w:rsidRPr="007332D6" w:rsidRDefault="0051542C" w:rsidP="00703538">
      <w:pPr>
        <w:pStyle w:val="NormalText"/>
        <w:numPr>
          <w:ilvl w:val="0"/>
          <w:numId w:val="21"/>
        </w:numPr>
        <w:ind w:left="283" w:hanging="425"/>
        <w:rPr>
          <w:b/>
          <w:bCs/>
          <w:color w:val="000000" w:themeColor="text1"/>
          <w:rtl/>
        </w:rPr>
      </w:pPr>
      <w:r w:rsidRPr="007332D6">
        <w:rPr>
          <w:rFonts w:hint="cs"/>
          <w:b/>
          <w:bCs/>
          <w:color w:val="000000" w:themeColor="text1"/>
          <w:rtl/>
        </w:rPr>
        <w:t>وصف حالات استخدام الموقع الالكترون</w:t>
      </w:r>
      <w:r w:rsidR="0098338E">
        <w:rPr>
          <w:rFonts w:hint="cs"/>
          <w:b/>
          <w:bCs/>
          <w:color w:val="000000" w:themeColor="text1"/>
          <w:rtl/>
        </w:rPr>
        <w:t>ي بالنسبة للمدير</w:t>
      </w:r>
      <w:r w:rsidR="003E6625">
        <w:rPr>
          <w:b/>
          <w:bCs/>
          <w:color w:val="000000" w:themeColor="text1"/>
        </w:rPr>
        <w:t xml:space="preserve"> </w:t>
      </w:r>
    </w:p>
    <w:tbl>
      <w:tblPr>
        <w:tblStyle w:val="ac"/>
        <w:bidiVisual/>
        <w:tblW w:w="0" w:type="auto"/>
        <w:tblLook w:val="04A0" w:firstRow="1" w:lastRow="0" w:firstColumn="1" w:lastColumn="0" w:noHBand="0" w:noVBand="1"/>
      </w:tblPr>
      <w:tblGrid>
        <w:gridCol w:w="2018"/>
        <w:gridCol w:w="6477"/>
      </w:tblGrid>
      <w:tr w:rsidR="00CE39AC" w14:paraId="72C6C683" w14:textId="77777777" w:rsidTr="00CE39AC">
        <w:tc>
          <w:tcPr>
            <w:tcW w:w="2018" w:type="dxa"/>
          </w:tcPr>
          <w:p w14:paraId="51F3391E" w14:textId="2254EC0D" w:rsidR="00CE39AC" w:rsidRDefault="00CE39AC" w:rsidP="004E4F03">
            <w:pPr>
              <w:pStyle w:val="NormalText"/>
              <w:rPr>
                <w:color w:val="000000" w:themeColor="text1"/>
                <w:rtl/>
              </w:rPr>
            </w:pPr>
            <w:r>
              <w:rPr>
                <w:rFonts w:hint="cs"/>
                <w:color w:val="000000" w:themeColor="text1"/>
                <w:rtl/>
              </w:rPr>
              <w:t>اسم حالة الاستخدام</w:t>
            </w:r>
          </w:p>
        </w:tc>
        <w:tc>
          <w:tcPr>
            <w:tcW w:w="6477" w:type="dxa"/>
          </w:tcPr>
          <w:p w14:paraId="7AE3086A" w14:textId="7CBCBA93" w:rsidR="00CE39AC" w:rsidRDefault="006A2842" w:rsidP="004E4F03">
            <w:pPr>
              <w:pStyle w:val="NormalText"/>
              <w:rPr>
                <w:color w:val="000000" w:themeColor="text1"/>
                <w:rtl/>
              </w:rPr>
            </w:pPr>
            <w:r>
              <w:rPr>
                <w:rFonts w:hint="cs"/>
                <w:color w:val="000000" w:themeColor="text1"/>
                <w:rtl/>
              </w:rPr>
              <w:t>عرض المستخدمين</w:t>
            </w:r>
          </w:p>
        </w:tc>
      </w:tr>
      <w:tr w:rsidR="00CE39AC" w14:paraId="34071F90" w14:textId="77777777" w:rsidTr="00CE39AC">
        <w:tc>
          <w:tcPr>
            <w:tcW w:w="2018" w:type="dxa"/>
          </w:tcPr>
          <w:p w14:paraId="4EBA811B" w14:textId="1FBDB34F" w:rsidR="00CE39AC" w:rsidRDefault="00CE39AC" w:rsidP="004E4F03">
            <w:pPr>
              <w:pStyle w:val="NormalText"/>
              <w:rPr>
                <w:color w:val="000000" w:themeColor="text1"/>
                <w:rtl/>
              </w:rPr>
            </w:pPr>
            <w:r>
              <w:rPr>
                <w:rFonts w:hint="cs"/>
                <w:color w:val="000000" w:themeColor="text1"/>
                <w:rtl/>
              </w:rPr>
              <w:t>وصف مختصر</w:t>
            </w:r>
          </w:p>
        </w:tc>
        <w:tc>
          <w:tcPr>
            <w:tcW w:w="6477" w:type="dxa"/>
          </w:tcPr>
          <w:p w14:paraId="63F7C9D7" w14:textId="5759E03A" w:rsidR="00CE39AC" w:rsidRDefault="006A2842" w:rsidP="004E4F03">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sidR="00E96BED">
              <w:rPr>
                <w:rFonts w:hint="cs"/>
                <w:color w:val="000000" w:themeColor="text1"/>
                <w:rtl/>
              </w:rPr>
              <w:t xml:space="preserve"> بعرض بيانات الموظفين المسجلين مسبقا في النظام</w:t>
            </w:r>
          </w:p>
        </w:tc>
      </w:tr>
      <w:tr w:rsidR="00CE39AC" w14:paraId="20FBC5A6" w14:textId="77777777" w:rsidTr="00CE39AC">
        <w:tc>
          <w:tcPr>
            <w:tcW w:w="2018" w:type="dxa"/>
          </w:tcPr>
          <w:p w14:paraId="1052A4B7" w14:textId="41FAE728" w:rsidR="00CE39AC" w:rsidRDefault="00CE39AC" w:rsidP="004E4F03">
            <w:pPr>
              <w:pStyle w:val="NormalText"/>
              <w:rPr>
                <w:color w:val="000000" w:themeColor="text1"/>
                <w:rtl/>
              </w:rPr>
            </w:pPr>
            <w:r>
              <w:rPr>
                <w:rFonts w:hint="cs"/>
                <w:color w:val="000000" w:themeColor="text1"/>
                <w:rtl/>
              </w:rPr>
              <w:t>الممثل</w:t>
            </w:r>
          </w:p>
        </w:tc>
        <w:tc>
          <w:tcPr>
            <w:tcW w:w="6477" w:type="dxa"/>
          </w:tcPr>
          <w:p w14:paraId="4D85CC4F" w14:textId="756A524D" w:rsidR="00CE39AC" w:rsidRDefault="00E96BED" w:rsidP="004E4F03">
            <w:pPr>
              <w:pStyle w:val="NormalText"/>
              <w:rPr>
                <w:color w:val="000000" w:themeColor="text1"/>
                <w:rtl/>
              </w:rPr>
            </w:pPr>
            <w:r>
              <w:rPr>
                <w:rFonts w:hint="cs"/>
                <w:color w:val="000000" w:themeColor="text1"/>
                <w:rtl/>
              </w:rPr>
              <w:t>المدير</w:t>
            </w:r>
          </w:p>
        </w:tc>
      </w:tr>
      <w:tr w:rsidR="00CE39AC" w14:paraId="113537B8" w14:textId="77777777" w:rsidTr="00CE39AC">
        <w:tc>
          <w:tcPr>
            <w:tcW w:w="2018" w:type="dxa"/>
          </w:tcPr>
          <w:p w14:paraId="75DA27B3" w14:textId="6686105C" w:rsidR="00CE39AC" w:rsidRDefault="00CE39AC" w:rsidP="004E4F03">
            <w:pPr>
              <w:pStyle w:val="NormalText"/>
              <w:rPr>
                <w:color w:val="000000" w:themeColor="text1"/>
                <w:rtl/>
              </w:rPr>
            </w:pPr>
            <w:r>
              <w:rPr>
                <w:rFonts w:hint="cs"/>
                <w:color w:val="000000" w:themeColor="text1"/>
                <w:rtl/>
              </w:rPr>
              <w:lastRenderedPageBreak/>
              <w:t>شروط سابقة</w:t>
            </w:r>
          </w:p>
        </w:tc>
        <w:tc>
          <w:tcPr>
            <w:tcW w:w="6477" w:type="dxa"/>
          </w:tcPr>
          <w:p w14:paraId="4D31F949" w14:textId="3DC1A593" w:rsidR="00CE39AC" w:rsidRDefault="00E96BED" w:rsidP="004E4F03">
            <w:pPr>
              <w:pStyle w:val="NormalText"/>
              <w:rPr>
                <w:color w:val="000000" w:themeColor="text1"/>
                <w:rtl/>
              </w:rPr>
            </w:pPr>
            <w:r>
              <w:rPr>
                <w:rFonts w:hint="cs"/>
                <w:color w:val="000000" w:themeColor="text1"/>
                <w:rtl/>
              </w:rPr>
              <w:t xml:space="preserve">ان يتيم تسجيل الدخول للموقع </w:t>
            </w:r>
          </w:p>
        </w:tc>
      </w:tr>
      <w:tr w:rsidR="00CE39AC" w14:paraId="7E2363B6" w14:textId="77777777" w:rsidTr="00CE39AC">
        <w:tc>
          <w:tcPr>
            <w:tcW w:w="2018" w:type="dxa"/>
          </w:tcPr>
          <w:p w14:paraId="41A74B49" w14:textId="6584D6C2" w:rsidR="00CE39AC" w:rsidRDefault="00CE39AC" w:rsidP="004E4F03">
            <w:pPr>
              <w:pStyle w:val="NormalText"/>
              <w:rPr>
                <w:color w:val="000000" w:themeColor="text1"/>
                <w:rtl/>
              </w:rPr>
            </w:pPr>
            <w:r>
              <w:rPr>
                <w:rFonts w:hint="cs"/>
                <w:color w:val="000000" w:themeColor="text1"/>
                <w:rtl/>
              </w:rPr>
              <w:t>العمليات الأساسية</w:t>
            </w:r>
          </w:p>
        </w:tc>
        <w:tc>
          <w:tcPr>
            <w:tcW w:w="6477" w:type="dxa"/>
          </w:tcPr>
          <w:p w14:paraId="4A000743" w14:textId="1946F704" w:rsidR="00FE2371" w:rsidRDefault="00FE2371" w:rsidP="001D200B">
            <w:pPr>
              <w:pStyle w:val="NormalText"/>
              <w:rPr>
                <w:color w:val="000000" w:themeColor="text1"/>
                <w:rtl/>
              </w:rPr>
            </w:pPr>
            <w:r>
              <w:rPr>
                <w:rFonts w:hint="cs"/>
                <w:color w:val="000000" w:themeColor="text1"/>
                <w:rtl/>
              </w:rPr>
              <w:t xml:space="preserve">-عرض الاطباء والاخصائيين </w:t>
            </w:r>
          </w:p>
        </w:tc>
      </w:tr>
      <w:tr w:rsidR="00CE39AC" w14:paraId="4E0B4858" w14:textId="77777777" w:rsidTr="00CE39AC">
        <w:tc>
          <w:tcPr>
            <w:tcW w:w="2018" w:type="dxa"/>
          </w:tcPr>
          <w:p w14:paraId="2EB53D2C" w14:textId="30B22BCD" w:rsidR="00CE39AC" w:rsidRDefault="00CE39AC" w:rsidP="004E4F03">
            <w:pPr>
              <w:pStyle w:val="NormalText"/>
              <w:rPr>
                <w:color w:val="000000" w:themeColor="text1"/>
                <w:rtl/>
              </w:rPr>
            </w:pPr>
            <w:r>
              <w:rPr>
                <w:rFonts w:hint="cs"/>
                <w:color w:val="000000" w:themeColor="text1"/>
                <w:rtl/>
              </w:rPr>
              <w:t>شروط لاحقة</w:t>
            </w:r>
          </w:p>
        </w:tc>
        <w:tc>
          <w:tcPr>
            <w:tcW w:w="6477" w:type="dxa"/>
          </w:tcPr>
          <w:p w14:paraId="79F884CB" w14:textId="328BB1FA" w:rsidR="00CE39AC" w:rsidRDefault="00FE2371" w:rsidP="004E4F03">
            <w:pPr>
              <w:pStyle w:val="NormalText"/>
              <w:rPr>
                <w:color w:val="000000" w:themeColor="text1"/>
                <w:rtl/>
              </w:rPr>
            </w:pPr>
            <w:r>
              <w:rPr>
                <w:rFonts w:hint="cs"/>
                <w:color w:val="000000" w:themeColor="text1"/>
                <w:rtl/>
              </w:rPr>
              <w:t>لا</w:t>
            </w:r>
            <w:r w:rsidR="001D200B">
              <w:rPr>
                <w:rFonts w:hint="cs"/>
                <w:color w:val="000000" w:themeColor="text1"/>
                <w:rtl/>
              </w:rPr>
              <w:t xml:space="preserve"> </w:t>
            </w:r>
            <w:r>
              <w:rPr>
                <w:rFonts w:hint="cs"/>
                <w:color w:val="000000" w:themeColor="text1"/>
                <w:rtl/>
              </w:rPr>
              <w:t>توجد</w:t>
            </w:r>
          </w:p>
        </w:tc>
      </w:tr>
      <w:tr w:rsidR="00CE39AC" w14:paraId="139B6654" w14:textId="77777777" w:rsidTr="00CE39AC">
        <w:tc>
          <w:tcPr>
            <w:tcW w:w="2018" w:type="dxa"/>
          </w:tcPr>
          <w:p w14:paraId="032F67DB" w14:textId="71ED7199" w:rsidR="00CE39AC" w:rsidRDefault="006A2842" w:rsidP="004E4F03">
            <w:pPr>
              <w:pStyle w:val="NormalText"/>
              <w:rPr>
                <w:color w:val="000000" w:themeColor="text1"/>
                <w:rtl/>
              </w:rPr>
            </w:pPr>
            <w:r>
              <w:rPr>
                <w:rFonts w:hint="cs"/>
                <w:color w:val="000000" w:themeColor="text1"/>
                <w:rtl/>
              </w:rPr>
              <w:t>عمليات استثنائية</w:t>
            </w:r>
          </w:p>
        </w:tc>
        <w:tc>
          <w:tcPr>
            <w:tcW w:w="6477" w:type="dxa"/>
          </w:tcPr>
          <w:p w14:paraId="4CAFE971" w14:textId="26AF6A3F" w:rsidR="00CE39AC" w:rsidRDefault="001D200B" w:rsidP="004E4F03">
            <w:pPr>
              <w:pStyle w:val="NormalText"/>
              <w:rPr>
                <w:color w:val="000000" w:themeColor="text1"/>
                <w:rtl/>
              </w:rPr>
            </w:pPr>
            <w:r>
              <w:rPr>
                <w:rFonts w:hint="cs"/>
                <w:color w:val="000000" w:themeColor="text1"/>
                <w:rtl/>
              </w:rPr>
              <w:t>لا توجد</w:t>
            </w:r>
          </w:p>
        </w:tc>
      </w:tr>
    </w:tbl>
    <w:p w14:paraId="2658B9F7" w14:textId="0249DBA8" w:rsidR="00FA70D3" w:rsidRDefault="000237D2" w:rsidP="00FA70D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1</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وصف عملية عرض المستخدمين</w:t>
      </w:r>
    </w:p>
    <w:tbl>
      <w:tblPr>
        <w:tblStyle w:val="ac"/>
        <w:bidiVisual/>
        <w:tblW w:w="0" w:type="auto"/>
        <w:tblLook w:val="04A0" w:firstRow="1" w:lastRow="0" w:firstColumn="1" w:lastColumn="0" w:noHBand="0" w:noVBand="1"/>
      </w:tblPr>
      <w:tblGrid>
        <w:gridCol w:w="2018"/>
        <w:gridCol w:w="6477"/>
      </w:tblGrid>
      <w:tr w:rsidR="00FA70D3" w14:paraId="55866CB4" w14:textId="77777777" w:rsidTr="00CC0B00">
        <w:tc>
          <w:tcPr>
            <w:tcW w:w="2018" w:type="dxa"/>
          </w:tcPr>
          <w:p w14:paraId="34E30828" w14:textId="77777777" w:rsidR="00FA70D3" w:rsidRDefault="00FA70D3" w:rsidP="00CC0B00">
            <w:pPr>
              <w:pStyle w:val="NormalText"/>
              <w:rPr>
                <w:color w:val="000000" w:themeColor="text1"/>
                <w:rtl/>
              </w:rPr>
            </w:pPr>
            <w:r>
              <w:rPr>
                <w:rFonts w:hint="cs"/>
                <w:color w:val="000000" w:themeColor="text1"/>
                <w:rtl/>
              </w:rPr>
              <w:t>اسم حالة الاستخدام</w:t>
            </w:r>
          </w:p>
        </w:tc>
        <w:tc>
          <w:tcPr>
            <w:tcW w:w="6477" w:type="dxa"/>
          </w:tcPr>
          <w:p w14:paraId="04BCAEB1" w14:textId="5D44794D" w:rsidR="00FA70D3" w:rsidRDefault="00FA70D3" w:rsidP="00CC0B00">
            <w:pPr>
              <w:pStyle w:val="NormalText"/>
              <w:rPr>
                <w:color w:val="000000" w:themeColor="text1"/>
                <w:rtl/>
              </w:rPr>
            </w:pPr>
            <w:r>
              <w:rPr>
                <w:rFonts w:hint="cs"/>
                <w:color w:val="000000" w:themeColor="text1"/>
                <w:rtl/>
              </w:rPr>
              <w:t xml:space="preserve">إضافة الاطباء والاخصائيين </w:t>
            </w:r>
          </w:p>
        </w:tc>
      </w:tr>
      <w:tr w:rsidR="00FA70D3" w14:paraId="76ED0A2C" w14:textId="77777777" w:rsidTr="00CC0B00">
        <w:tc>
          <w:tcPr>
            <w:tcW w:w="2018" w:type="dxa"/>
          </w:tcPr>
          <w:p w14:paraId="21051C45" w14:textId="77777777" w:rsidR="00FA70D3" w:rsidRDefault="00FA70D3" w:rsidP="00CC0B00">
            <w:pPr>
              <w:pStyle w:val="NormalText"/>
              <w:rPr>
                <w:color w:val="000000" w:themeColor="text1"/>
                <w:rtl/>
              </w:rPr>
            </w:pPr>
            <w:r>
              <w:rPr>
                <w:rFonts w:hint="cs"/>
                <w:color w:val="000000" w:themeColor="text1"/>
                <w:rtl/>
              </w:rPr>
              <w:t>وصف مختصر</w:t>
            </w:r>
          </w:p>
        </w:tc>
        <w:tc>
          <w:tcPr>
            <w:tcW w:w="6477" w:type="dxa"/>
          </w:tcPr>
          <w:p w14:paraId="5C1A459A" w14:textId="3EE53002" w:rsidR="00FA70D3" w:rsidRDefault="00FA70D3" w:rsidP="005906E5">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Pr>
                <w:rFonts w:hint="cs"/>
                <w:color w:val="000000" w:themeColor="text1"/>
                <w:rtl/>
              </w:rPr>
              <w:t xml:space="preserve"> بإضافة</w:t>
            </w:r>
            <w:r w:rsidR="005906E5">
              <w:rPr>
                <w:rFonts w:hint="cs"/>
                <w:color w:val="000000" w:themeColor="text1"/>
                <w:rtl/>
              </w:rPr>
              <w:t xml:space="preserve"> الاطباء والاخصائيين</w:t>
            </w:r>
          </w:p>
        </w:tc>
      </w:tr>
      <w:tr w:rsidR="00FA70D3" w14:paraId="30DB9C2A" w14:textId="77777777" w:rsidTr="00CC0B00">
        <w:tc>
          <w:tcPr>
            <w:tcW w:w="2018" w:type="dxa"/>
          </w:tcPr>
          <w:p w14:paraId="7EAC2308" w14:textId="77777777" w:rsidR="00FA70D3" w:rsidRDefault="00FA70D3" w:rsidP="00CC0B00">
            <w:pPr>
              <w:pStyle w:val="NormalText"/>
              <w:rPr>
                <w:color w:val="000000" w:themeColor="text1"/>
                <w:rtl/>
              </w:rPr>
            </w:pPr>
            <w:r>
              <w:rPr>
                <w:rFonts w:hint="cs"/>
                <w:color w:val="000000" w:themeColor="text1"/>
                <w:rtl/>
              </w:rPr>
              <w:t>الممثل</w:t>
            </w:r>
          </w:p>
        </w:tc>
        <w:tc>
          <w:tcPr>
            <w:tcW w:w="6477" w:type="dxa"/>
          </w:tcPr>
          <w:p w14:paraId="2CC8DD39" w14:textId="77777777" w:rsidR="00FA70D3" w:rsidRDefault="00FA70D3" w:rsidP="00CC0B00">
            <w:pPr>
              <w:pStyle w:val="NormalText"/>
              <w:rPr>
                <w:color w:val="000000" w:themeColor="text1"/>
                <w:rtl/>
              </w:rPr>
            </w:pPr>
            <w:r>
              <w:rPr>
                <w:rFonts w:hint="cs"/>
                <w:color w:val="000000" w:themeColor="text1"/>
                <w:rtl/>
              </w:rPr>
              <w:t>المدير</w:t>
            </w:r>
          </w:p>
        </w:tc>
      </w:tr>
      <w:tr w:rsidR="00FA70D3" w14:paraId="0748505F" w14:textId="77777777" w:rsidTr="00CC0B00">
        <w:tc>
          <w:tcPr>
            <w:tcW w:w="2018" w:type="dxa"/>
          </w:tcPr>
          <w:p w14:paraId="7402C388" w14:textId="77777777" w:rsidR="00FA70D3" w:rsidRDefault="00FA70D3" w:rsidP="00CC0B00">
            <w:pPr>
              <w:pStyle w:val="NormalText"/>
              <w:rPr>
                <w:color w:val="000000" w:themeColor="text1"/>
                <w:rtl/>
              </w:rPr>
            </w:pPr>
            <w:r>
              <w:rPr>
                <w:rFonts w:hint="cs"/>
                <w:color w:val="000000" w:themeColor="text1"/>
                <w:rtl/>
              </w:rPr>
              <w:t>شروط سابقة</w:t>
            </w:r>
          </w:p>
        </w:tc>
        <w:tc>
          <w:tcPr>
            <w:tcW w:w="6477" w:type="dxa"/>
          </w:tcPr>
          <w:p w14:paraId="2914352A" w14:textId="26B378B4" w:rsidR="00FA70D3" w:rsidRDefault="00FA70D3" w:rsidP="00CC0B00">
            <w:pPr>
              <w:pStyle w:val="NormalText"/>
              <w:rPr>
                <w:color w:val="000000" w:themeColor="text1"/>
                <w:rtl/>
              </w:rPr>
            </w:pPr>
            <w:r>
              <w:rPr>
                <w:rFonts w:hint="cs"/>
                <w:color w:val="000000" w:themeColor="text1"/>
                <w:rtl/>
              </w:rPr>
              <w:t>ان يتم</w:t>
            </w:r>
            <w:r w:rsidR="005906E5">
              <w:rPr>
                <w:rFonts w:hint="cs"/>
                <w:color w:val="000000" w:themeColor="text1"/>
                <w:rtl/>
              </w:rPr>
              <w:t xml:space="preserve"> عرض المستخدمين</w:t>
            </w:r>
            <w:r>
              <w:rPr>
                <w:rFonts w:hint="cs"/>
                <w:color w:val="000000" w:themeColor="text1"/>
                <w:rtl/>
              </w:rPr>
              <w:t xml:space="preserve"> </w:t>
            </w:r>
          </w:p>
        </w:tc>
      </w:tr>
      <w:tr w:rsidR="00FA70D3" w14:paraId="2082E75D" w14:textId="77777777" w:rsidTr="00CC0B00">
        <w:tc>
          <w:tcPr>
            <w:tcW w:w="2018" w:type="dxa"/>
          </w:tcPr>
          <w:p w14:paraId="7C400441" w14:textId="77777777" w:rsidR="00FA70D3" w:rsidRDefault="00FA70D3" w:rsidP="00CC0B00">
            <w:pPr>
              <w:pStyle w:val="NormalText"/>
              <w:rPr>
                <w:color w:val="000000" w:themeColor="text1"/>
                <w:rtl/>
              </w:rPr>
            </w:pPr>
            <w:r>
              <w:rPr>
                <w:rFonts w:hint="cs"/>
                <w:color w:val="000000" w:themeColor="text1"/>
                <w:rtl/>
              </w:rPr>
              <w:t>العمليات الأساسية</w:t>
            </w:r>
          </w:p>
        </w:tc>
        <w:tc>
          <w:tcPr>
            <w:tcW w:w="6477" w:type="dxa"/>
          </w:tcPr>
          <w:p w14:paraId="2E41F8A5" w14:textId="65562A83" w:rsidR="00FA70D3" w:rsidRDefault="00FA70D3" w:rsidP="00CC0B00">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5906E5">
              <w:rPr>
                <w:rFonts w:hint="cs"/>
                <w:color w:val="000000" w:themeColor="text1"/>
                <w:rtl/>
              </w:rPr>
              <w:t>اضافة طبيب إلي النظام</w:t>
            </w:r>
          </w:p>
          <w:p w14:paraId="3EF03736" w14:textId="7B3788DB" w:rsidR="00492FC9" w:rsidRPr="001D200B" w:rsidRDefault="00492FC9" w:rsidP="00492FC9">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إضافة أخصائي إلي النظام</w:t>
            </w:r>
          </w:p>
        </w:tc>
      </w:tr>
      <w:tr w:rsidR="00FA70D3" w14:paraId="41A0F419" w14:textId="77777777" w:rsidTr="00CC0B00">
        <w:tc>
          <w:tcPr>
            <w:tcW w:w="2018" w:type="dxa"/>
          </w:tcPr>
          <w:p w14:paraId="58F29EF8" w14:textId="77777777" w:rsidR="00FA70D3" w:rsidRDefault="00FA70D3" w:rsidP="00CC0B00">
            <w:pPr>
              <w:pStyle w:val="NormalText"/>
              <w:rPr>
                <w:color w:val="000000" w:themeColor="text1"/>
                <w:rtl/>
              </w:rPr>
            </w:pPr>
            <w:r>
              <w:rPr>
                <w:rFonts w:hint="cs"/>
                <w:color w:val="000000" w:themeColor="text1"/>
                <w:rtl/>
              </w:rPr>
              <w:t>شروط لاحقة</w:t>
            </w:r>
          </w:p>
        </w:tc>
        <w:tc>
          <w:tcPr>
            <w:tcW w:w="6477" w:type="dxa"/>
          </w:tcPr>
          <w:p w14:paraId="6EC9752B" w14:textId="3A4505A3" w:rsidR="00FA70D3"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r w:rsidR="0058565F" w:rsidRPr="0058565F">
              <w:rPr>
                <w:rFonts w:hint="cs"/>
                <w:color w:val="000000" w:themeColor="text1"/>
                <w:highlight w:val="red"/>
                <w:rtl/>
              </w:rPr>
              <w:t>(هل تحتاج لإرسال رسالة تأكيد)</w:t>
            </w:r>
          </w:p>
        </w:tc>
      </w:tr>
      <w:tr w:rsidR="00FA70D3" w14:paraId="1C01252C" w14:textId="77777777" w:rsidTr="00CC0B00">
        <w:tc>
          <w:tcPr>
            <w:tcW w:w="2018" w:type="dxa"/>
          </w:tcPr>
          <w:p w14:paraId="56C13820" w14:textId="77777777" w:rsidR="00FA70D3" w:rsidRDefault="00FA70D3" w:rsidP="00CC0B00">
            <w:pPr>
              <w:pStyle w:val="NormalText"/>
              <w:rPr>
                <w:color w:val="000000" w:themeColor="text1"/>
                <w:rtl/>
              </w:rPr>
            </w:pPr>
            <w:r>
              <w:rPr>
                <w:rFonts w:hint="cs"/>
                <w:color w:val="000000" w:themeColor="text1"/>
                <w:rtl/>
              </w:rPr>
              <w:t>عمليات استثنائية</w:t>
            </w:r>
          </w:p>
        </w:tc>
        <w:tc>
          <w:tcPr>
            <w:tcW w:w="6477" w:type="dxa"/>
          </w:tcPr>
          <w:p w14:paraId="4D9303AF" w14:textId="24CEF542" w:rsidR="00FA70D3" w:rsidRDefault="00FA70D3" w:rsidP="00CC0B00">
            <w:pPr>
              <w:pStyle w:val="NormalText"/>
              <w:rPr>
                <w:color w:val="000000" w:themeColor="text1"/>
                <w:rtl/>
              </w:rPr>
            </w:pPr>
            <w:r>
              <w:rPr>
                <w:rFonts w:hint="cs"/>
                <w:color w:val="000000" w:themeColor="text1"/>
                <w:rtl/>
              </w:rPr>
              <w:t xml:space="preserve">في حالة اضافة طبيب او اخصائي موجود يقوم النظام بإظهار رسالة خطأ تفيد بوجود الاخصائي او الطبيب  ثم يسمح </w:t>
            </w:r>
            <w:r w:rsidR="000237D2">
              <w:rPr>
                <w:rFonts w:hint="cs"/>
                <w:color w:val="000000" w:themeColor="text1"/>
                <w:rtl/>
              </w:rPr>
              <w:t>للمستخدم</w:t>
            </w:r>
            <w:r>
              <w:rPr>
                <w:rFonts w:hint="cs"/>
                <w:color w:val="000000" w:themeColor="text1"/>
                <w:rtl/>
              </w:rPr>
              <w:t xml:space="preserve"> بإعادة الادخال وفي حالة غير موجود يقوم بإظهار رسالة تمت عملية الاضافة بنجاح  </w:t>
            </w:r>
          </w:p>
        </w:tc>
      </w:tr>
    </w:tbl>
    <w:p w14:paraId="531996C9" w14:textId="30A6984D" w:rsidR="00FA70D3"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2</w:t>
      </w:r>
      <w:r w:rsidR="00FA70D3">
        <w:rPr>
          <w:rFonts w:hint="cs"/>
          <w:color w:val="000000" w:themeColor="text1"/>
          <w:rtl/>
        </w:rPr>
        <w:t>.</w:t>
      </w:r>
      <w:r w:rsidR="00766DB9">
        <w:rPr>
          <w:rFonts w:hint="cs"/>
          <w:color w:val="000000" w:themeColor="text1"/>
          <w:rtl/>
        </w:rPr>
        <w:t>3</w:t>
      </w:r>
      <w:r w:rsidR="00FA70D3">
        <w:rPr>
          <w:rFonts w:hint="cs"/>
          <w:color w:val="000000" w:themeColor="text1"/>
          <w:rtl/>
        </w:rPr>
        <w:t>)</w:t>
      </w:r>
      <w:r w:rsidR="00931186">
        <w:rPr>
          <w:rFonts w:hint="cs"/>
          <w:color w:val="000000" w:themeColor="text1"/>
          <w:rtl/>
        </w:rPr>
        <w:t xml:space="preserve"> </w:t>
      </w:r>
      <w:r w:rsidR="00FA70D3">
        <w:rPr>
          <w:rFonts w:hint="cs"/>
          <w:color w:val="000000" w:themeColor="text1"/>
          <w:rtl/>
        </w:rPr>
        <w:t xml:space="preserve">وصف عملية </w:t>
      </w:r>
      <w:r w:rsidR="003A1DE3">
        <w:rPr>
          <w:rFonts w:hint="cs"/>
          <w:color w:val="000000" w:themeColor="text1"/>
          <w:rtl/>
        </w:rPr>
        <w:t xml:space="preserve">إضافة الاطباء والاخصائيين </w:t>
      </w:r>
    </w:p>
    <w:tbl>
      <w:tblPr>
        <w:tblStyle w:val="ac"/>
        <w:bidiVisual/>
        <w:tblW w:w="0" w:type="auto"/>
        <w:tblLook w:val="04A0" w:firstRow="1" w:lastRow="0" w:firstColumn="1" w:lastColumn="0" w:noHBand="0" w:noVBand="1"/>
      </w:tblPr>
      <w:tblGrid>
        <w:gridCol w:w="2018"/>
        <w:gridCol w:w="6477"/>
      </w:tblGrid>
      <w:tr w:rsidR="00200605" w14:paraId="05295EA7" w14:textId="77777777" w:rsidTr="00CC0B00">
        <w:tc>
          <w:tcPr>
            <w:tcW w:w="2018" w:type="dxa"/>
          </w:tcPr>
          <w:p w14:paraId="5606FD8F"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653A35A8" w14:textId="557D791E" w:rsidR="00200605" w:rsidRDefault="00200605" w:rsidP="00CC0B00">
            <w:pPr>
              <w:pStyle w:val="NormalText"/>
              <w:rPr>
                <w:color w:val="000000" w:themeColor="text1"/>
                <w:rtl/>
              </w:rPr>
            </w:pPr>
            <w:r>
              <w:rPr>
                <w:rFonts w:hint="cs"/>
                <w:color w:val="000000" w:themeColor="text1"/>
                <w:rtl/>
              </w:rPr>
              <w:t>عرض اماكن توفر الوجبات</w:t>
            </w:r>
            <w:r w:rsidR="00715F3F">
              <w:rPr>
                <w:rFonts w:hint="cs"/>
                <w:color w:val="000000" w:themeColor="text1"/>
                <w:rtl/>
              </w:rPr>
              <w:t xml:space="preserve"> الصحية</w:t>
            </w:r>
          </w:p>
        </w:tc>
      </w:tr>
      <w:tr w:rsidR="00200605" w14:paraId="4B8E1899" w14:textId="77777777" w:rsidTr="00CC0B00">
        <w:tc>
          <w:tcPr>
            <w:tcW w:w="2018" w:type="dxa"/>
          </w:tcPr>
          <w:p w14:paraId="1F20E05F"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4C5CBA" w14:textId="71113258" w:rsidR="00200605" w:rsidRDefault="00492FC9" w:rsidP="00CC0B00">
            <w:pPr>
              <w:pStyle w:val="NormalText"/>
              <w:rPr>
                <w:color w:val="000000" w:themeColor="text1"/>
                <w:rtl/>
              </w:rPr>
            </w:pPr>
            <w:r>
              <w:rPr>
                <w:rFonts w:hint="cs"/>
                <w:color w:val="000000" w:themeColor="text1"/>
                <w:rtl/>
              </w:rPr>
              <w:t>يقوم المستخدم</w:t>
            </w:r>
            <w:r w:rsidR="00200605">
              <w:rPr>
                <w:rFonts w:hint="cs"/>
                <w:color w:val="000000" w:themeColor="text1"/>
                <w:rtl/>
              </w:rPr>
              <w:t xml:space="preserve"> بعرض </w:t>
            </w:r>
            <w:r w:rsidR="00715F3F">
              <w:rPr>
                <w:rFonts w:hint="cs"/>
                <w:color w:val="000000" w:themeColor="text1"/>
                <w:rtl/>
              </w:rPr>
              <w:t xml:space="preserve">اماكن توفر الوجبات الصحية </w:t>
            </w:r>
          </w:p>
        </w:tc>
      </w:tr>
      <w:tr w:rsidR="00200605" w14:paraId="6ABF6BFA" w14:textId="77777777" w:rsidTr="00CC0B00">
        <w:tc>
          <w:tcPr>
            <w:tcW w:w="2018" w:type="dxa"/>
          </w:tcPr>
          <w:p w14:paraId="255274EF" w14:textId="77777777" w:rsidR="00200605" w:rsidRDefault="00200605" w:rsidP="00CC0B00">
            <w:pPr>
              <w:pStyle w:val="NormalText"/>
              <w:rPr>
                <w:color w:val="000000" w:themeColor="text1"/>
                <w:rtl/>
              </w:rPr>
            </w:pPr>
            <w:r>
              <w:rPr>
                <w:rFonts w:hint="cs"/>
                <w:color w:val="000000" w:themeColor="text1"/>
                <w:rtl/>
              </w:rPr>
              <w:lastRenderedPageBreak/>
              <w:t>الممثل</w:t>
            </w:r>
          </w:p>
        </w:tc>
        <w:tc>
          <w:tcPr>
            <w:tcW w:w="6477" w:type="dxa"/>
          </w:tcPr>
          <w:p w14:paraId="675CB602" w14:textId="078502FD" w:rsidR="00200605" w:rsidRDefault="00200605" w:rsidP="00CC0B00">
            <w:pPr>
              <w:pStyle w:val="NormalText"/>
              <w:rPr>
                <w:color w:val="000000" w:themeColor="text1"/>
                <w:rtl/>
              </w:rPr>
            </w:pPr>
            <w:r>
              <w:rPr>
                <w:rFonts w:hint="cs"/>
                <w:color w:val="000000" w:themeColor="text1"/>
                <w:rtl/>
              </w:rPr>
              <w:t>المدير</w:t>
            </w:r>
          </w:p>
        </w:tc>
      </w:tr>
      <w:tr w:rsidR="00200605" w14:paraId="6FCAA516" w14:textId="77777777" w:rsidTr="00CC0B00">
        <w:tc>
          <w:tcPr>
            <w:tcW w:w="2018" w:type="dxa"/>
          </w:tcPr>
          <w:p w14:paraId="4C9E3C52"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6D7D0235" w14:textId="1289C18B" w:rsidR="00200605" w:rsidRDefault="00200605" w:rsidP="0058565F">
            <w:pPr>
              <w:pStyle w:val="NormalText"/>
              <w:rPr>
                <w:color w:val="000000" w:themeColor="text1"/>
                <w:rtl/>
              </w:rPr>
            </w:pPr>
            <w:r>
              <w:rPr>
                <w:rFonts w:hint="cs"/>
                <w:color w:val="000000" w:themeColor="text1"/>
                <w:rtl/>
              </w:rPr>
              <w:t xml:space="preserve">ان يتم تسجيل الدخول للموقع </w:t>
            </w:r>
          </w:p>
        </w:tc>
      </w:tr>
      <w:tr w:rsidR="00200605" w14:paraId="525DE426" w14:textId="77777777" w:rsidTr="00CC0B00">
        <w:tc>
          <w:tcPr>
            <w:tcW w:w="2018" w:type="dxa"/>
          </w:tcPr>
          <w:p w14:paraId="4C2C2451"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6CBE0F4D" w14:textId="1C8A3B56" w:rsidR="00200605" w:rsidRPr="001D200B" w:rsidRDefault="00200605" w:rsidP="001D200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w:t>
            </w:r>
            <w:r w:rsidR="00715F3F">
              <w:rPr>
                <w:rFonts w:hint="cs"/>
                <w:color w:val="000000" w:themeColor="text1"/>
                <w:rtl/>
              </w:rPr>
              <w:t xml:space="preserve">الاماكن </w:t>
            </w:r>
            <w:r w:rsidR="001D200B">
              <w:rPr>
                <w:rFonts w:hint="cs"/>
                <w:color w:val="000000" w:themeColor="text1"/>
                <w:rtl/>
              </w:rPr>
              <w:t xml:space="preserve">توفر الوجبات الصحية </w:t>
            </w:r>
            <w:r w:rsidR="00715F3F">
              <w:rPr>
                <w:rFonts w:hint="cs"/>
                <w:color w:val="000000" w:themeColor="text1"/>
                <w:rtl/>
              </w:rPr>
              <w:t>التي تم إضافتها مسبقا في النظام</w:t>
            </w:r>
          </w:p>
        </w:tc>
      </w:tr>
      <w:tr w:rsidR="00200605" w14:paraId="489B1BA5" w14:textId="77777777" w:rsidTr="00CC0B00">
        <w:tc>
          <w:tcPr>
            <w:tcW w:w="2018" w:type="dxa"/>
          </w:tcPr>
          <w:p w14:paraId="77066449"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4B424698" w14:textId="4B58C89A"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2C69E0F6" w14:textId="77777777" w:rsidTr="00CC0B00">
        <w:tc>
          <w:tcPr>
            <w:tcW w:w="2018" w:type="dxa"/>
          </w:tcPr>
          <w:p w14:paraId="01806E66"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3717F049" w14:textId="7D34A1ED" w:rsidR="00200605" w:rsidRDefault="00492FC9" w:rsidP="00CC0B00">
            <w:pPr>
              <w:pStyle w:val="NormalText"/>
              <w:rPr>
                <w:color w:val="000000" w:themeColor="text1"/>
                <w:rtl/>
              </w:rPr>
            </w:pPr>
            <w:r>
              <w:rPr>
                <w:rFonts w:hint="cs"/>
                <w:color w:val="000000" w:themeColor="text1"/>
                <w:rtl/>
              </w:rPr>
              <w:t>لا توجد</w:t>
            </w:r>
          </w:p>
        </w:tc>
      </w:tr>
    </w:tbl>
    <w:p w14:paraId="50C526AA" w14:textId="3194D6BB" w:rsidR="00D7656F" w:rsidRDefault="00200605" w:rsidP="003A1DE3">
      <w:pPr>
        <w:pStyle w:val="NormalText"/>
        <w:jc w:val="center"/>
        <w:rPr>
          <w:color w:val="000000" w:themeColor="text1"/>
          <w:rtl/>
        </w:rPr>
      </w:pPr>
      <w:r>
        <w:rPr>
          <w:rFonts w:hint="cs"/>
          <w:color w:val="000000" w:themeColor="text1"/>
          <w:rtl/>
        </w:rPr>
        <w:t>جدول(</w:t>
      </w:r>
      <w:r w:rsidR="00766DB9">
        <w:rPr>
          <w:rFonts w:hint="cs"/>
          <w:color w:val="000000" w:themeColor="text1"/>
          <w:rtl/>
        </w:rPr>
        <w:t>3</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112D0A98" w14:textId="77777777" w:rsidTr="00CC0B00">
        <w:tc>
          <w:tcPr>
            <w:tcW w:w="2018" w:type="dxa"/>
          </w:tcPr>
          <w:p w14:paraId="366919A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790A09F6" w14:textId="06F1D7D8" w:rsidR="00D7656F" w:rsidRDefault="00D7656F" w:rsidP="00CC0B00">
            <w:pPr>
              <w:pStyle w:val="NormalText"/>
              <w:rPr>
                <w:color w:val="000000" w:themeColor="text1"/>
                <w:rtl/>
              </w:rPr>
            </w:pPr>
            <w:r>
              <w:rPr>
                <w:rFonts w:hint="cs"/>
                <w:color w:val="000000" w:themeColor="text1"/>
                <w:rtl/>
              </w:rPr>
              <w:t>إضافة اماكن توفر الوجبات الصحية</w:t>
            </w:r>
          </w:p>
        </w:tc>
      </w:tr>
      <w:tr w:rsidR="00D7656F" w14:paraId="14492176" w14:textId="77777777" w:rsidTr="00CC0B00">
        <w:tc>
          <w:tcPr>
            <w:tcW w:w="2018" w:type="dxa"/>
          </w:tcPr>
          <w:p w14:paraId="07FC362D"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71B6FE5D" w14:textId="515AE7E7" w:rsidR="00D7656F" w:rsidRDefault="00D7656F" w:rsidP="00D7656F">
            <w:pPr>
              <w:pStyle w:val="NormalText"/>
              <w:rPr>
                <w:color w:val="000000" w:themeColor="text1"/>
                <w:rtl/>
              </w:rPr>
            </w:pPr>
            <w:r>
              <w:rPr>
                <w:rFonts w:hint="cs"/>
                <w:color w:val="000000" w:themeColor="text1"/>
                <w:rtl/>
              </w:rPr>
              <w:t xml:space="preserve">يقوم المستخدم بإضافة أماكن جديدة توفر الوجبات الصحية </w:t>
            </w:r>
          </w:p>
        </w:tc>
      </w:tr>
      <w:tr w:rsidR="00D7656F" w14:paraId="2FE883E0" w14:textId="77777777" w:rsidTr="00CC0B00">
        <w:tc>
          <w:tcPr>
            <w:tcW w:w="2018" w:type="dxa"/>
          </w:tcPr>
          <w:p w14:paraId="54956017"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0194435A"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5931B2AF" w14:textId="77777777" w:rsidTr="00CC0B00">
        <w:tc>
          <w:tcPr>
            <w:tcW w:w="2018" w:type="dxa"/>
          </w:tcPr>
          <w:p w14:paraId="0617FA5A"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60EC02BB" w14:textId="4B5DC62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2BF4E2F2" w14:textId="77777777" w:rsidTr="00CC0B00">
        <w:tc>
          <w:tcPr>
            <w:tcW w:w="2018" w:type="dxa"/>
          </w:tcPr>
          <w:p w14:paraId="62A0D790"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4F7A900B" w14:textId="3B5764BC" w:rsidR="00D7656F" w:rsidRPr="001D200B" w:rsidRDefault="00D7656F" w:rsidP="00D7656F">
            <w:pPr>
              <w:pStyle w:val="NormalText"/>
              <w:rPr>
                <w:color w:val="000000" w:themeColor="text1"/>
                <w:rtl/>
              </w:rPr>
            </w:pPr>
            <w:r>
              <w:rPr>
                <w:rFonts w:hint="cs"/>
                <w:color w:val="000000" w:themeColor="text1"/>
                <w:rtl/>
              </w:rPr>
              <w:t>- إضافة مكان جديد يوفر وجبات صحية</w:t>
            </w:r>
          </w:p>
        </w:tc>
      </w:tr>
      <w:tr w:rsidR="00D7656F" w14:paraId="12BA5E7D" w14:textId="77777777" w:rsidTr="00CC0B00">
        <w:tc>
          <w:tcPr>
            <w:tcW w:w="2018" w:type="dxa"/>
          </w:tcPr>
          <w:p w14:paraId="6CB3156F"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2D4A3405" w14:textId="0871A60F" w:rsidR="00D7656F" w:rsidRDefault="004307F5" w:rsidP="00CC0B00">
            <w:pPr>
              <w:pStyle w:val="NormalText"/>
              <w:rPr>
                <w:color w:val="000000" w:themeColor="text1"/>
                <w:rtl/>
              </w:rPr>
            </w:pPr>
            <w:r>
              <w:rPr>
                <w:rFonts w:hint="cs"/>
                <w:color w:val="000000" w:themeColor="text1"/>
                <w:rtl/>
              </w:rPr>
              <w:t>لا توجد</w:t>
            </w:r>
          </w:p>
        </w:tc>
      </w:tr>
      <w:tr w:rsidR="00D7656F" w14:paraId="7B729B87" w14:textId="77777777" w:rsidTr="00CC0B00">
        <w:tc>
          <w:tcPr>
            <w:tcW w:w="2018" w:type="dxa"/>
          </w:tcPr>
          <w:p w14:paraId="12C79D81"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EF22B44" w14:textId="490F98D6" w:rsidR="00D7656F" w:rsidRDefault="00D7656F" w:rsidP="00CC0B00">
            <w:pPr>
              <w:pStyle w:val="NormalText"/>
              <w:rPr>
                <w:color w:val="000000" w:themeColor="text1"/>
                <w:rtl/>
              </w:rPr>
            </w:pPr>
            <w:r>
              <w:rPr>
                <w:rFonts w:hint="cs"/>
                <w:color w:val="000000" w:themeColor="text1"/>
                <w:rtl/>
              </w:rPr>
              <w:t>في حالة ان المكان تمت إ</w:t>
            </w:r>
            <w:r w:rsidR="00CC0B00">
              <w:rPr>
                <w:rFonts w:hint="cs"/>
                <w:color w:val="000000" w:themeColor="text1"/>
                <w:rtl/>
              </w:rPr>
              <w:t>ضافته</w:t>
            </w:r>
            <w:r>
              <w:rPr>
                <w:rFonts w:hint="cs"/>
                <w:color w:val="000000" w:themeColor="text1"/>
                <w:rtl/>
              </w:rPr>
              <w:t xml:space="preserve"> مسبقا في النظام </w:t>
            </w:r>
            <w:r w:rsidR="00CC0B00">
              <w:rPr>
                <w:rFonts w:hint="cs"/>
                <w:color w:val="000000" w:themeColor="text1"/>
                <w:rtl/>
              </w:rPr>
              <w:t>فستظهر رسالة تنبيهي</w:t>
            </w:r>
            <w:r w:rsidR="00CC0B00">
              <w:rPr>
                <w:rFonts w:hint="eastAsia"/>
                <w:color w:val="000000" w:themeColor="text1"/>
                <w:rtl/>
              </w:rPr>
              <w:t>ة</w:t>
            </w:r>
            <w:r w:rsidR="00CC0B00">
              <w:rPr>
                <w:rFonts w:hint="cs"/>
                <w:color w:val="000000" w:themeColor="text1"/>
                <w:rtl/>
              </w:rPr>
              <w:t xml:space="preserve"> تفيد ان المكان تمت إضافته مسبقا ، وفي حالة ان المكان غير موجود ستظهر رسالة تفيد ان عملية الإضافة </w:t>
            </w:r>
            <w:r w:rsidR="004307F5">
              <w:rPr>
                <w:rFonts w:hint="cs"/>
                <w:color w:val="000000" w:themeColor="text1"/>
                <w:rtl/>
              </w:rPr>
              <w:t xml:space="preserve">تمت </w:t>
            </w:r>
            <w:r w:rsidR="00CC0B00">
              <w:rPr>
                <w:rFonts w:hint="cs"/>
                <w:color w:val="000000" w:themeColor="text1"/>
                <w:rtl/>
              </w:rPr>
              <w:t>بنجاح.</w:t>
            </w:r>
          </w:p>
        </w:tc>
      </w:tr>
    </w:tbl>
    <w:p w14:paraId="124CF089" w14:textId="3EFAAB92" w:rsidR="00D7656F" w:rsidRDefault="00D7656F" w:rsidP="003A1DE3">
      <w:pPr>
        <w:pStyle w:val="NormalText"/>
        <w:jc w:val="center"/>
        <w:rPr>
          <w:color w:val="000000" w:themeColor="text1"/>
          <w:rtl/>
        </w:rPr>
      </w:pPr>
      <w:r>
        <w:rPr>
          <w:rFonts w:hint="cs"/>
          <w:color w:val="000000" w:themeColor="text1"/>
          <w:rtl/>
        </w:rPr>
        <w:t>جدول(</w:t>
      </w:r>
      <w:r w:rsidR="00766DB9">
        <w:rPr>
          <w:rFonts w:hint="cs"/>
          <w:color w:val="000000" w:themeColor="text1"/>
          <w:rtl/>
        </w:rPr>
        <w:t>4</w:t>
      </w:r>
      <w:r>
        <w:rPr>
          <w:rFonts w:hint="cs"/>
          <w:color w:val="000000" w:themeColor="text1"/>
          <w:rtl/>
        </w:rPr>
        <w:t>.</w:t>
      </w:r>
      <w:r w:rsidR="00766DB9">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إضافة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715ED946" w14:textId="77777777" w:rsidTr="00CC0B00">
        <w:tc>
          <w:tcPr>
            <w:tcW w:w="2018" w:type="dxa"/>
          </w:tcPr>
          <w:p w14:paraId="2CB46D5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20D39DF1" w14:textId="3D9BB61B" w:rsidR="00D7656F" w:rsidRDefault="004307F5" w:rsidP="004307F5">
            <w:pPr>
              <w:pStyle w:val="NormalText"/>
              <w:rPr>
                <w:color w:val="000000" w:themeColor="text1"/>
                <w:rtl/>
              </w:rPr>
            </w:pPr>
            <w:r>
              <w:rPr>
                <w:rFonts w:hint="cs"/>
                <w:color w:val="000000" w:themeColor="text1"/>
                <w:rtl/>
              </w:rPr>
              <w:t>تعديل</w:t>
            </w:r>
            <w:r w:rsidR="00D7656F">
              <w:rPr>
                <w:rFonts w:hint="cs"/>
                <w:color w:val="000000" w:themeColor="text1"/>
                <w:rtl/>
              </w:rPr>
              <w:t xml:space="preserve"> </w:t>
            </w:r>
            <w:r>
              <w:rPr>
                <w:rFonts w:hint="cs"/>
                <w:color w:val="000000" w:themeColor="text1"/>
                <w:rtl/>
              </w:rPr>
              <w:t>م</w:t>
            </w:r>
            <w:r w:rsidR="00D7656F">
              <w:rPr>
                <w:rFonts w:hint="cs"/>
                <w:color w:val="000000" w:themeColor="text1"/>
                <w:rtl/>
              </w:rPr>
              <w:t>ك</w:t>
            </w:r>
            <w:r>
              <w:rPr>
                <w:rFonts w:hint="cs"/>
                <w:color w:val="000000" w:themeColor="text1"/>
                <w:rtl/>
              </w:rPr>
              <w:t>ا</w:t>
            </w:r>
            <w:r w:rsidR="00D7656F">
              <w:rPr>
                <w:rFonts w:hint="cs"/>
                <w:color w:val="000000" w:themeColor="text1"/>
                <w:rtl/>
              </w:rPr>
              <w:t>ن توفر الوجبات الصحية</w:t>
            </w:r>
          </w:p>
        </w:tc>
      </w:tr>
      <w:tr w:rsidR="00D7656F" w14:paraId="0E26D3B6" w14:textId="77777777" w:rsidTr="00CC0B00">
        <w:tc>
          <w:tcPr>
            <w:tcW w:w="2018" w:type="dxa"/>
          </w:tcPr>
          <w:p w14:paraId="5EC25182"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FBDC476" w14:textId="04BF5A29" w:rsidR="00D7656F" w:rsidRDefault="00D7656F" w:rsidP="004307F5">
            <w:pPr>
              <w:pStyle w:val="NormalText"/>
              <w:rPr>
                <w:color w:val="000000" w:themeColor="text1"/>
                <w:rtl/>
              </w:rPr>
            </w:pPr>
            <w:r>
              <w:rPr>
                <w:rFonts w:hint="cs"/>
                <w:color w:val="000000" w:themeColor="text1"/>
                <w:rtl/>
              </w:rPr>
              <w:t xml:space="preserve">يقوم المستخدم </w:t>
            </w:r>
            <w:r w:rsidR="004307F5">
              <w:rPr>
                <w:rFonts w:hint="cs"/>
                <w:color w:val="000000" w:themeColor="text1"/>
                <w:rtl/>
              </w:rPr>
              <w:t>بأجراء</w:t>
            </w:r>
            <w:r>
              <w:rPr>
                <w:rFonts w:hint="cs"/>
                <w:color w:val="000000" w:themeColor="text1"/>
                <w:rtl/>
              </w:rPr>
              <w:t xml:space="preserve"> </w:t>
            </w:r>
            <w:r w:rsidR="004307F5">
              <w:rPr>
                <w:rFonts w:hint="cs"/>
                <w:color w:val="000000" w:themeColor="text1"/>
                <w:rtl/>
              </w:rPr>
              <w:t>تعديل مكان</w:t>
            </w:r>
            <w:r>
              <w:rPr>
                <w:rFonts w:hint="cs"/>
                <w:color w:val="000000" w:themeColor="text1"/>
                <w:rtl/>
              </w:rPr>
              <w:t xml:space="preserve"> </w:t>
            </w:r>
            <w:r w:rsidR="004307F5">
              <w:rPr>
                <w:rFonts w:hint="cs"/>
                <w:color w:val="000000" w:themeColor="text1"/>
                <w:rtl/>
              </w:rPr>
              <w:t>ي</w:t>
            </w:r>
            <w:r>
              <w:rPr>
                <w:rFonts w:hint="cs"/>
                <w:color w:val="000000" w:themeColor="text1"/>
                <w:rtl/>
              </w:rPr>
              <w:t xml:space="preserve">وفر الوجبات الصحية </w:t>
            </w:r>
          </w:p>
        </w:tc>
      </w:tr>
      <w:tr w:rsidR="00D7656F" w14:paraId="5A0F8163" w14:textId="77777777" w:rsidTr="00CC0B00">
        <w:tc>
          <w:tcPr>
            <w:tcW w:w="2018" w:type="dxa"/>
          </w:tcPr>
          <w:p w14:paraId="0294B5BA" w14:textId="77777777" w:rsidR="00D7656F" w:rsidRDefault="00D7656F" w:rsidP="00CC0B00">
            <w:pPr>
              <w:pStyle w:val="NormalText"/>
              <w:rPr>
                <w:color w:val="000000" w:themeColor="text1"/>
                <w:rtl/>
              </w:rPr>
            </w:pPr>
            <w:r>
              <w:rPr>
                <w:rFonts w:hint="cs"/>
                <w:color w:val="000000" w:themeColor="text1"/>
                <w:rtl/>
              </w:rPr>
              <w:lastRenderedPageBreak/>
              <w:t>الممثل</w:t>
            </w:r>
          </w:p>
        </w:tc>
        <w:tc>
          <w:tcPr>
            <w:tcW w:w="6477" w:type="dxa"/>
          </w:tcPr>
          <w:p w14:paraId="1E0C546C"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54AF1C6" w14:textId="77777777" w:rsidTr="00CC0B00">
        <w:tc>
          <w:tcPr>
            <w:tcW w:w="2018" w:type="dxa"/>
          </w:tcPr>
          <w:p w14:paraId="1FE38EC1"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77E84924" w14:textId="0E89BAD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4919CD2C" w14:textId="77777777" w:rsidTr="00CC0B00">
        <w:tc>
          <w:tcPr>
            <w:tcW w:w="2018" w:type="dxa"/>
          </w:tcPr>
          <w:p w14:paraId="472A10F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3BD04B63" w14:textId="092C2CD0" w:rsidR="004307F5" w:rsidRDefault="00D7656F"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4307F5">
              <w:rPr>
                <w:rFonts w:hint="cs"/>
                <w:color w:val="000000" w:themeColor="text1"/>
                <w:rtl/>
              </w:rPr>
              <w:t xml:space="preserve">ظهور خريطة </w:t>
            </w:r>
          </w:p>
          <w:p w14:paraId="546C5746" w14:textId="7EBFECA5" w:rsidR="004307F5"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تحديد المكان الجديد في الخريطة</w:t>
            </w:r>
          </w:p>
          <w:p w14:paraId="33D9E458" w14:textId="23E678E9" w:rsidR="00D7656F" w:rsidRPr="001D200B"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الحفظ</w:t>
            </w:r>
          </w:p>
        </w:tc>
      </w:tr>
      <w:tr w:rsidR="00D7656F" w14:paraId="2267BBB5" w14:textId="77777777" w:rsidTr="00CC0B00">
        <w:tc>
          <w:tcPr>
            <w:tcW w:w="2018" w:type="dxa"/>
          </w:tcPr>
          <w:p w14:paraId="7DE0FC94"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3B46B3AD" w14:textId="72327CF0" w:rsidR="00D7656F" w:rsidRDefault="00B56824" w:rsidP="00B56824">
            <w:pPr>
              <w:pStyle w:val="NormalText"/>
              <w:rPr>
                <w:color w:val="000000" w:themeColor="text1"/>
                <w:rtl/>
              </w:rPr>
            </w:pPr>
            <w:r>
              <w:rPr>
                <w:rFonts w:hint="cs"/>
                <w:color w:val="000000" w:themeColor="text1"/>
                <w:rtl/>
              </w:rPr>
              <w:t>سيتم تحديث البيانات داخل قواعد بيانات النظام</w:t>
            </w:r>
          </w:p>
        </w:tc>
      </w:tr>
      <w:tr w:rsidR="00D7656F" w14:paraId="4B6A8F60" w14:textId="77777777" w:rsidTr="00CC0B00">
        <w:tc>
          <w:tcPr>
            <w:tcW w:w="2018" w:type="dxa"/>
          </w:tcPr>
          <w:p w14:paraId="0098C9A7"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07CB64E" w14:textId="5AC093C5" w:rsidR="00D7656F" w:rsidRDefault="00CA711A" w:rsidP="00CC0B00">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11FD0C95" w14:textId="5AFD3582" w:rsidR="00D7656F" w:rsidRDefault="00D7656F" w:rsidP="003A1DE3">
      <w:pPr>
        <w:pStyle w:val="NormalText"/>
        <w:jc w:val="center"/>
        <w:rPr>
          <w:color w:val="000000" w:themeColor="text1"/>
          <w:rtl/>
        </w:rPr>
      </w:pPr>
      <w:r>
        <w:rPr>
          <w:rFonts w:hint="cs"/>
          <w:color w:val="000000" w:themeColor="text1"/>
          <w:rtl/>
        </w:rPr>
        <w:t>جدول(</w:t>
      </w:r>
      <w:r w:rsidR="006A1C22">
        <w:rPr>
          <w:rFonts w:hint="cs"/>
          <w:color w:val="000000" w:themeColor="text1"/>
          <w:rtl/>
        </w:rPr>
        <w:t>5</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تعديل مكان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688B4DA0" w14:textId="77777777" w:rsidTr="00CC0B00">
        <w:tc>
          <w:tcPr>
            <w:tcW w:w="2018" w:type="dxa"/>
          </w:tcPr>
          <w:p w14:paraId="33D86F3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112F8EF0" w14:textId="3DC976CD" w:rsidR="00D7656F" w:rsidRDefault="00000240" w:rsidP="00CC0B00">
            <w:pPr>
              <w:pStyle w:val="NormalText"/>
              <w:rPr>
                <w:color w:val="000000" w:themeColor="text1"/>
                <w:rtl/>
              </w:rPr>
            </w:pPr>
            <w:r>
              <w:rPr>
                <w:rFonts w:hint="cs"/>
                <w:color w:val="000000" w:themeColor="text1"/>
                <w:rtl/>
              </w:rPr>
              <w:t>حذف مكان ي</w:t>
            </w:r>
            <w:r w:rsidR="00D7656F">
              <w:rPr>
                <w:rFonts w:hint="cs"/>
                <w:color w:val="000000" w:themeColor="text1"/>
                <w:rtl/>
              </w:rPr>
              <w:t>وفر الوجبات الصحية</w:t>
            </w:r>
          </w:p>
        </w:tc>
      </w:tr>
      <w:tr w:rsidR="00D7656F" w14:paraId="2A1A8200" w14:textId="77777777" w:rsidTr="00CC0B00">
        <w:tc>
          <w:tcPr>
            <w:tcW w:w="2018" w:type="dxa"/>
          </w:tcPr>
          <w:p w14:paraId="432DD50E"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053636F" w14:textId="597C1652" w:rsidR="00D7656F" w:rsidRDefault="00D7656F" w:rsidP="00CC0B00">
            <w:pPr>
              <w:pStyle w:val="NormalText"/>
              <w:rPr>
                <w:color w:val="000000" w:themeColor="text1"/>
                <w:rtl/>
              </w:rPr>
            </w:pPr>
            <w:r>
              <w:rPr>
                <w:rFonts w:hint="cs"/>
                <w:color w:val="000000" w:themeColor="text1"/>
                <w:rtl/>
              </w:rPr>
              <w:t>يقوم المستخدم ب</w:t>
            </w:r>
            <w:r w:rsidR="002841EB">
              <w:rPr>
                <w:rFonts w:hint="cs"/>
                <w:color w:val="000000" w:themeColor="text1"/>
                <w:rtl/>
              </w:rPr>
              <w:t>حذف مكان يوفر</w:t>
            </w:r>
            <w:r>
              <w:rPr>
                <w:rFonts w:hint="cs"/>
                <w:color w:val="000000" w:themeColor="text1"/>
                <w:rtl/>
              </w:rPr>
              <w:t xml:space="preserve"> الوجبات الصحية </w:t>
            </w:r>
          </w:p>
        </w:tc>
      </w:tr>
      <w:tr w:rsidR="00D7656F" w14:paraId="434E5391" w14:textId="77777777" w:rsidTr="00CC0B00">
        <w:tc>
          <w:tcPr>
            <w:tcW w:w="2018" w:type="dxa"/>
          </w:tcPr>
          <w:p w14:paraId="55FA0A52"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746AE133"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165D9B7" w14:textId="77777777" w:rsidTr="00CC0B00">
        <w:tc>
          <w:tcPr>
            <w:tcW w:w="2018" w:type="dxa"/>
          </w:tcPr>
          <w:p w14:paraId="2EE8CD33"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3414EA1B" w14:textId="511085B7" w:rsidR="00D7656F" w:rsidRDefault="002841EB" w:rsidP="00CC0B00">
            <w:pPr>
              <w:pStyle w:val="NormalText"/>
              <w:rPr>
                <w:color w:val="000000" w:themeColor="text1"/>
                <w:rtl/>
              </w:rPr>
            </w:pPr>
            <w:r>
              <w:rPr>
                <w:rFonts w:hint="cs"/>
                <w:color w:val="000000" w:themeColor="text1"/>
                <w:rtl/>
              </w:rPr>
              <w:t>عرض اماكن توفر الوجبات الصحية</w:t>
            </w:r>
          </w:p>
        </w:tc>
      </w:tr>
      <w:tr w:rsidR="00D7656F" w14:paraId="6A842C20" w14:textId="77777777" w:rsidTr="00CC0B00">
        <w:tc>
          <w:tcPr>
            <w:tcW w:w="2018" w:type="dxa"/>
          </w:tcPr>
          <w:p w14:paraId="5B5DF50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780ED935" w14:textId="5BB93A77" w:rsidR="00D7656F" w:rsidRDefault="00D7656F"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2841EB">
              <w:rPr>
                <w:rFonts w:hint="cs"/>
                <w:color w:val="000000" w:themeColor="text1"/>
                <w:rtl/>
              </w:rPr>
              <w:t>اختيار المكان المراد حذفه</w:t>
            </w:r>
          </w:p>
          <w:p w14:paraId="3E8E0C8C" w14:textId="6C04CD6E" w:rsidR="002841EB" w:rsidRPr="001D200B" w:rsidRDefault="002841EB"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الحذف</w:t>
            </w:r>
          </w:p>
        </w:tc>
      </w:tr>
      <w:tr w:rsidR="00D7656F" w14:paraId="6F27EABA" w14:textId="77777777" w:rsidTr="00CC0B00">
        <w:tc>
          <w:tcPr>
            <w:tcW w:w="2018" w:type="dxa"/>
          </w:tcPr>
          <w:p w14:paraId="6B9DBC96"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1D58B517" w14:textId="37C076B3" w:rsidR="00D7656F" w:rsidRDefault="002176DE" w:rsidP="00CC0B00">
            <w:pPr>
              <w:pStyle w:val="NormalText"/>
              <w:rPr>
                <w:color w:val="000000" w:themeColor="text1"/>
                <w:rtl/>
              </w:rPr>
            </w:pPr>
            <w:r>
              <w:rPr>
                <w:rFonts w:hint="cs"/>
                <w:color w:val="000000" w:themeColor="text1"/>
                <w:rtl/>
              </w:rPr>
              <w:t>يقوم النظام بحذف هذا المكان وتحديث بيانات الصفحة</w:t>
            </w:r>
          </w:p>
        </w:tc>
      </w:tr>
      <w:tr w:rsidR="00D7656F" w14:paraId="1760300C" w14:textId="77777777" w:rsidTr="00CC0B00">
        <w:tc>
          <w:tcPr>
            <w:tcW w:w="2018" w:type="dxa"/>
          </w:tcPr>
          <w:p w14:paraId="6964C453"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59CC8D93" w14:textId="56F40107" w:rsidR="00D7656F" w:rsidRDefault="002176DE" w:rsidP="00CC0B00">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50EDE080" w14:textId="5535F9EF" w:rsidR="00D33171" w:rsidRPr="00800604" w:rsidRDefault="00D7656F" w:rsidP="00800604">
      <w:pPr>
        <w:pStyle w:val="NormalText"/>
        <w:jc w:val="center"/>
        <w:rPr>
          <w:color w:val="000000" w:themeColor="text1"/>
          <w:rtl/>
        </w:rPr>
      </w:pPr>
      <w:r>
        <w:rPr>
          <w:rFonts w:hint="cs"/>
          <w:color w:val="000000" w:themeColor="text1"/>
          <w:rtl/>
        </w:rPr>
        <w:t>جدول(</w:t>
      </w:r>
      <w:r w:rsidR="006A1C22">
        <w:rPr>
          <w:rFonts w:hint="cs"/>
          <w:color w:val="000000" w:themeColor="text1"/>
          <w:rtl/>
        </w:rPr>
        <w:t>6</w:t>
      </w:r>
      <w:r>
        <w:rPr>
          <w:rFonts w:hint="cs"/>
          <w:color w:val="000000" w:themeColor="text1"/>
          <w:rtl/>
        </w:rPr>
        <w:t>.</w:t>
      </w:r>
      <w:r w:rsidR="006A1C22">
        <w:rPr>
          <w:rFonts w:hint="cs"/>
          <w:color w:val="000000" w:themeColor="text1"/>
          <w:rtl/>
        </w:rPr>
        <w:t>3</w:t>
      </w:r>
      <w:r>
        <w:rPr>
          <w:rFonts w:hint="cs"/>
          <w:color w:val="000000" w:themeColor="text1"/>
          <w:rtl/>
        </w:rPr>
        <w:t>)</w:t>
      </w:r>
      <w:r w:rsidR="00931186">
        <w:rPr>
          <w:rFonts w:hint="cs"/>
          <w:color w:val="000000" w:themeColor="text1"/>
          <w:rtl/>
        </w:rPr>
        <w:t xml:space="preserve"> </w:t>
      </w:r>
      <w:r>
        <w:rPr>
          <w:rFonts w:hint="cs"/>
          <w:color w:val="000000" w:themeColor="text1"/>
          <w:rtl/>
        </w:rPr>
        <w:t xml:space="preserve">وصف عملية </w:t>
      </w:r>
      <w:r w:rsidR="003A1DE3">
        <w:rPr>
          <w:rFonts w:hint="cs"/>
          <w:color w:val="000000" w:themeColor="text1"/>
          <w:rtl/>
        </w:rPr>
        <w:t>حذف مكان يوفر الوجبات الصحية</w:t>
      </w:r>
    </w:p>
    <w:tbl>
      <w:tblPr>
        <w:tblStyle w:val="ac"/>
        <w:bidiVisual/>
        <w:tblW w:w="0" w:type="auto"/>
        <w:tblLook w:val="04A0" w:firstRow="1" w:lastRow="0" w:firstColumn="1" w:lastColumn="0" w:noHBand="0" w:noVBand="1"/>
      </w:tblPr>
      <w:tblGrid>
        <w:gridCol w:w="2018"/>
        <w:gridCol w:w="6477"/>
      </w:tblGrid>
      <w:tr w:rsidR="00200605" w14:paraId="51B6549C" w14:textId="77777777" w:rsidTr="00CC0B00">
        <w:tc>
          <w:tcPr>
            <w:tcW w:w="2018" w:type="dxa"/>
          </w:tcPr>
          <w:p w14:paraId="03FD9E64" w14:textId="77777777" w:rsidR="00200605" w:rsidRDefault="00200605" w:rsidP="00CC0B00">
            <w:pPr>
              <w:pStyle w:val="NormalText"/>
              <w:rPr>
                <w:color w:val="000000" w:themeColor="text1"/>
                <w:rtl/>
              </w:rPr>
            </w:pPr>
            <w:r>
              <w:rPr>
                <w:rFonts w:hint="cs"/>
                <w:color w:val="000000" w:themeColor="text1"/>
                <w:rtl/>
              </w:rPr>
              <w:lastRenderedPageBreak/>
              <w:t>اسم حالة الاستخدام</w:t>
            </w:r>
          </w:p>
        </w:tc>
        <w:tc>
          <w:tcPr>
            <w:tcW w:w="6477" w:type="dxa"/>
          </w:tcPr>
          <w:p w14:paraId="33B21402" w14:textId="7A9A1B0B" w:rsidR="00200605" w:rsidRDefault="00492FC9" w:rsidP="00CC0B00">
            <w:pPr>
              <w:pStyle w:val="NormalText"/>
              <w:rPr>
                <w:color w:val="000000" w:themeColor="text1"/>
                <w:rtl/>
              </w:rPr>
            </w:pPr>
            <w:r>
              <w:rPr>
                <w:rFonts w:hint="cs"/>
                <w:color w:val="000000" w:themeColor="text1"/>
                <w:rtl/>
              </w:rPr>
              <w:t>إرسال الرسائل</w:t>
            </w:r>
          </w:p>
        </w:tc>
      </w:tr>
      <w:tr w:rsidR="00200605" w14:paraId="4D29CD05" w14:textId="77777777" w:rsidTr="00CC0B00">
        <w:tc>
          <w:tcPr>
            <w:tcW w:w="2018" w:type="dxa"/>
          </w:tcPr>
          <w:p w14:paraId="5AD8D43D"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5313C2" w14:textId="6EAC6B9C" w:rsidR="00200605" w:rsidRDefault="00200605" w:rsidP="002176DE">
            <w:pPr>
              <w:pStyle w:val="NormalText"/>
              <w:rPr>
                <w:color w:val="000000" w:themeColor="text1"/>
                <w:rtl/>
              </w:rPr>
            </w:pPr>
            <w:r>
              <w:rPr>
                <w:rFonts w:hint="cs"/>
                <w:color w:val="000000" w:themeColor="text1"/>
                <w:rtl/>
              </w:rPr>
              <w:t xml:space="preserve">يقوم  </w:t>
            </w:r>
            <w:r w:rsidR="002176DE">
              <w:rPr>
                <w:rFonts w:hint="cs"/>
                <w:color w:val="000000" w:themeColor="text1"/>
                <w:rtl/>
              </w:rPr>
              <w:t>المستخدم</w:t>
            </w:r>
            <w:r>
              <w:rPr>
                <w:rFonts w:hint="cs"/>
                <w:color w:val="000000" w:themeColor="text1"/>
                <w:rtl/>
              </w:rPr>
              <w:t xml:space="preserve"> ب</w:t>
            </w:r>
            <w:r w:rsidR="002176DE">
              <w:rPr>
                <w:rFonts w:hint="cs"/>
                <w:color w:val="000000" w:themeColor="text1"/>
                <w:rtl/>
              </w:rPr>
              <w:t xml:space="preserve">تبادل الرسال مع المستخدمين الاخرين </w:t>
            </w:r>
          </w:p>
        </w:tc>
      </w:tr>
      <w:tr w:rsidR="00200605" w14:paraId="67CE5326" w14:textId="77777777" w:rsidTr="00CC0B00">
        <w:tc>
          <w:tcPr>
            <w:tcW w:w="2018" w:type="dxa"/>
          </w:tcPr>
          <w:p w14:paraId="57AB26F6"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5C0285A8" w14:textId="72334A87" w:rsidR="00200605" w:rsidRDefault="00200605" w:rsidP="00CC0B00">
            <w:pPr>
              <w:pStyle w:val="NormalText"/>
              <w:rPr>
                <w:color w:val="000000" w:themeColor="text1"/>
                <w:rtl/>
              </w:rPr>
            </w:pPr>
            <w:r>
              <w:rPr>
                <w:rFonts w:hint="cs"/>
                <w:color w:val="000000" w:themeColor="text1"/>
                <w:rtl/>
              </w:rPr>
              <w:t>المدير</w:t>
            </w:r>
          </w:p>
        </w:tc>
      </w:tr>
      <w:tr w:rsidR="00200605" w14:paraId="22E06E55" w14:textId="77777777" w:rsidTr="00CC0B00">
        <w:tc>
          <w:tcPr>
            <w:tcW w:w="2018" w:type="dxa"/>
          </w:tcPr>
          <w:p w14:paraId="7158BFD4"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74C41ED9" w14:textId="70588458" w:rsidR="00200605" w:rsidRDefault="00200605" w:rsidP="00492FC9">
            <w:pPr>
              <w:pStyle w:val="NormalText"/>
              <w:rPr>
                <w:color w:val="000000" w:themeColor="text1"/>
                <w:rtl/>
              </w:rPr>
            </w:pPr>
            <w:r>
              <w:rPr>
                <w:rFonts w:hint="cs"/>
                <w:color w:val="000000" w:themeColor="text1"/>
                <w:rtl/>
              </w:rPr>
              <w:t>ان يتيم تسجيل الدخول لل</w:t>
            </w:r>
            <w:r w:rsidR="00492FC9">
              <w:rPr>
                <w:rFonts w:hint="cs"/>
                <w:color w:val="000000" w:themeColor="text1"/>
                <w:rtl/>
              </w:rPr>
              <w:t>نظام</w:t>
            </w:r>
            <w:r>
              <w:rPr>
                <w:rFonts w:hint="cs"/>
                <w:color w:val="000000" w:themeColor="text1"/>
                <w:rtl/>
              </w:rPr>
              <w:t xml:space="preserve"> </w:t>
            </w:r>
          </w:p>
        </w:tc>
      </w:tr>
      <w:tr w:rsidR="00200605" w14:paraId="492DA47C" w14:textId="77777777" w:rsidTr="00CC0B00">
        <w:tc>
          <w:tcPr>
            <w:tcW w:w="2018" w:type="dxa"/>
          </w:tcPr>
          <w:p w14:paraId="16F58454"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7BFD8D96" w14:textId="14B1E611" w:rsidR="00200605" w:rsidRDefault="00200605" w:rsidP="00492FC9">
            <w:pPr>
              <w:pStyle w:val="NormalText"/>
              <w:rPr>
                <w:color w:val="000000" w:themeColor="text1"/>
                <w:rtl/>
              </w:rPr>
            </w:pPr>
            <w:r>
              <w:rPr>
                <w:rFonts w:hint="cs"/>
                <w:color w:val="000000" w:themeColor="text1"/>
                <w:rtl/>
              </w:rPr>
              <w:t>-</w:t>
            </w:r>
            <w:r w:rsidR="00492FC9">
              <w:rPr>
                <w:rFonts w:hint="cs"/>
                <w:color w:val="000000" w:themeColor="text1"/>
                <w:rtl/>
              </w:rPr>
              <w:t xml:space="preserve"> إرسال رسالة إل</w:t>
            </w:r>
            <w:r w:rsidR="006A7663">
              <w:rPr>
                <w:rFonts w:hint="cs"/>
                <w:color w:val="000000" w:themeColor="text1"/>
                <w:rtl/>
              </w:rPr>
              <w:t>ى مس</w:t>
            </w:r>
            <w:r w:rsidR="00492FC9">
              <w:rPr>
                <w:rFonts w:hint="cs"/>
                <w:color w:val="000000" w:themeColor="text1"/>
                <w:rtl/>
              </w:rPr>
              <w:t xml:space="preserve">تخدم اخر </w:t>
            </w:r>
            <w:r>
              <w:rPr>
                <w:rFonts w:hint="cs"/>
                <w:color w:val="000000" w:themeColor="text1"/>
                <w:rtl/>
              </w:rPr>
              <w:t xml:space="preserve"> </w:t>
            </w:r>
          </w:p>
        </w:tc>
      </w:tr>
      <w:tr w:rsidR="00200605" w14:paraId="4EA73510" w14:textId="77777777" w:rsidTr="00CC0B00">
        <w:tc>
          <w:tcPr>
            <w:tcW w:w="2018" w:type="dxa"/>
          </w:tcPr>
          <w:p w14:paraId="770BFF96"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225915D4" w14:textId="37601F71"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13E875C2" w14:textId="77777777" w:rsidTr="00CC0B00">
        <w:tc>
          <w:tcPr>
            <w:tcW w:w="2018" w:type="dxa"/>
          </w:tcPr>
          <w:p w14:paraId="7FAB98DA"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7513CE91" w14:textId="72DF1589" w:rsidR="00200605" w:rsidRDefault="00200605" w:rsidP="00E216AA">
            <w:pPr>
              <w:pStyle w:val="NormalText"/>
              <w:rPr>
                <w:color w:val="000000" w:themeColor="text1"/>
                <w:rtl/>
              </w:rPr>
            </w:pPr>
            <w:r>
              <w:rPr>
                <w:rFonts w:hint="cs"/>
                <w:color w:val="000000" w:themeColor="text1"/>
                <w:rtl/>
              </w:rPr>
              <w:t xml:space="preserve">في حالة </w:t>
            </w:r>
            <w:r w:rsidR="00E216AA">
              <w:rPr>
                <w:rFonts w:hint="cs"/>
                <w:color w:val="000000" w:themeColor="text1"/>
                <w:rtl/>
              </w:rPr>
              <w:t xml:space="preserve">لم تتم عملية الارسال بنجاح </w:t>
            </w:r>
            <w:r>
              <w:rPr>
                <w:rFonts w:hint="cs"/>
                <w:color w:val="000000" w:themeColor="text1"/>
                <w:rtl/>
              </w:rPr>
              <w:t xml:space="preserve">يقوم النظام بإظهار رسالة خطأ تفيد </w:t>
            </w:r>
            <w:r w:rsidR="00E216AA">
              <w:rPr>
                <w:rFonts w:hint="cs"/>
                <w:color w:val="000000" w:themeColor="text1"/>
                <w:rtl/>
              </w:rPr>
              <w:t>بفشل عملية الارسال</w:t>
            </w:r>
            <w:r>
              <w:rPr>
                <w:rFonts w:hint="cs"/>
                <w:color w:val="000000" w:themeColor="text1"/>
                <w:rtl/>
              </w:rPr>
              <w:t xml:space="preserve"> ثم يسمح </w:t>
            </w:r>
            <w:r w:rsidR="00E216AA">
              <w:rPr>
                <w:rFonts w:hint="cs"/>
                <w:color w:val="000000" w:themeColor="text1"/>
                <w:rtl/>
              </w:rPr>
              <w:t>للمستخدم</w:t>
            </w:r>
            <w:r>
              <w:rPr>
                <w:rFonts w:hint="cs"/>
                <w:color w:val="000000" w:themeColor="text1"/>
                <w:rtl/>
              </w:rPr>
              <w:t xml:space="preserve"> بإعادة </w:t>
            </w:r>
            <w:r w:rsidR="00E216AA">
              <w:rPr>
                <w:rFonts w:hint="cs"/>
                <w:color w:val="000000" w:themeColor="text1"/>
                <w:rtl/>
              </w:rPr>
              <w:t>إرساله الرسالة</w:t>
            </w:r>
            <w:r>
              <w:rPr>
                <w:rFonts w:hint="cs"/>
                <w:color w:val="000000" w:themeColor="text1"/>
                <w:rtl/>
              </w:rPr>
              <w:t xml:space="preserve">  </w:t>
            </w:r>
          </w:p>
        </w:tc>
      </w:tr>
    </w:tbl>
    <w:p w14:paraId="57FA484D" w14:textId="3A75F88A" w:rsidR="00200605"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7</w:t>
      </w:r>
      <w:r w:rsidR="00200605">
        <w:rPr>
          <w:rFonts w:hint="cs"/>
          <w:color w:val="000000" w:themeColor="text1"/>
          <w:rtl/>
        </w:rPr>
        <w:t>.</w:t>
      </w:r>
      <w:r w:rsidR="006A1C22">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إرسال الرسائل</w:t>
      </w:r>
    </w:p>
    <w:p w14:paraId="40562F0E" w14:textId="03761F8E" w:rsidR="00763424" w:rsidRPr="00763424" w:rsidRDefault="00763424" w:rsidP="00763424">
      <w:pPr>
        <w:pStyle w:val="NormalText"/>
        <w:jc w:val="left"/>
        <w:rPr>
          <w:color w:val="000000" w:themeColor="text1"/>
        </w:rPr>
      </w:pPr>
    </w:p>
    <w:p w14:paraId="6C52CABC" w14:textId="22D77FFF" w:rsidR="00D17A6F" w:rsidRDefault="00800604" w:rsidP="00703538">
      <w:pPr>
        <w:pStyle w:val="NormalText"/>
        <w:numPr>
          <w:ilvl w:val="0"/>
          <w:numId w:val="25"/>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للأخصائي</w:t>
      </w:r>
    </w:p>
    <w:tbl>
      <w:tblPr>
        <w:tblStyle w:val="ac"/>
        <w:bidiVisual/>
        <w:tblW w:w="0" w:type="auto"/>
        <w:tblLook w:val="04A0" w:firstRow="1" w:lastRow="0" w:firstColumn="1" w:lastColumn="0" w:noHBand="0" w:noVBand="1"/>
      </w:tblPr>
      <w:tblGrid>
        <w:gridCol w:w="2018"/>
        <w:gridCol w:w="6477"/>
      </w:tblGrid>
      <w:tr w:rsidR="00D17A6F" w14:paraId="2419E051" w14:textId="77777777" w:rsidTr="00467235">
        <w:tc>
          <w:tcPr>
            <w:tcW w:w="2018" w:type="dxa"/>
          </w:tcPr>
          <w:p w14:paraId="3F38794B" w14:textId="77777777" w:rsidR="00D17A6F" w:rsidRDefault="00D17A6F" w:rsidP="00467235">
            <w:pPr>
              <w:pStyle w:val="NormalText"/>
              <w:rPr>
                <w:color w:val="000000" w:themeColor="text1"/>
                <w:rtl/>
              </w:rPr>
            </w:pPr>
            <w:r>
              <w:rPr>
                <w:rFonts w:hint="cs"/>
                <w:color w:val="000000" w:themeColor="text1"/>
                <w:rtl/>
              </w:rPr>
              <w:t>اسم حالة الاستخدام</w:t>
            </w:r>
          </w:p>
        </w:tc>
        <w:tc>
          <w:tcPr>
            <w:tcW w:w="6477" w:type="dxa"/>
          </w:tcPr>
          <w:p w14:paraId="74921AC5" w14:textId="367F102A" w:rsidR="00D17A6F" w:rsidRDefault="00D17A6F" w:rsidP="00D17A6F">
            <w:pPr>
              <w:pStyle w:val="NormalText"/>
              <w:rPr>
                <w:color w:val="000000" w:themeColor="text1"/>
                <w:rtl/>
              </w:rPr>
            </w:pPr>
            <w:r>
              <w:rPr>
                <w:rFonts w:hint="cs"/>
                <w:color w:val="000000" w:themeColor="text1"/>
                <w:rtl/>
              </w:rPr>
              <w:t>عرض النظام الغذائي والصحي</w:t>
            </w:r>
          </w:p>
        </w:tc>
      </w:tr>
      <w:tr w:rsidR="00D17A6F" w14:paraId="1BDEBEC4" w14:textId="77777777" w:rsidTr="00467235">
        <w:tc>
          <w:tcPr>
            <w:tcW w:w="2018" w:type="dxa"/>
          </w:tcPr>
          <w:p w14:paraId="0FBF5ADF" w14:textId="77777777" w:rsidR="00D17A6F" w:rsidRDefault="00D17A6F" w:rsidP="00467235">
            <w:pPr>
              <w:pStyle w:val="NormalText"/>
              <w:rPr>
                <w:color w:val="000000" w:themeColor="text1"/>
                <w:rtl/>
              </w:rPr>
            </w:pPr>
            <w:r>
              <w:rPr>
                <w:rFonts w:hint="cs"/>
                <w:color w:val="000000" w:themeColor="text1"/>
                <w:rtl/>
              </w:rPr>
              <w:t>وصف مختصر</w:t>
            </w:r>
          </w:p>
        </w:tc>
        <w:tc>
          <w:tcPr>
            <w:tcW w:w="6477" w:type="dxa"/>
          </w:tcPr>
          <w:p w14:paraId="3B0DCF84" w14:textId="4669C9DD" w:rsidR="00D17A6F" w:rsidRDefault="00D17A6F" w:rsidP="005B3B1F">
            <w:pPr>
              <w:pStyle w:val="NormalText"/>
              <w:rPr>
                <w:color w:val="000000" w:themeColor="text1"/>
                <w:rtl/>
              </w:rPr>
            </w:pPr>
            <w:r>
              <w:rPr>
                <w:rFonts w:hint="cs"/>
                <w:color w:val="000000" w:themeColor="text1"/>
                <w:rtl/>
              </w:rPr>
              <w:t xml:space="preserve">يقوم المستخدم بعرض </w:t>
            </w:r>
            <w:r w:rsidR="005B3B1F">
              <w:rPr>
                <w:rFonts w:hint="cs"/>
                <w:color w:val="000000" w:themeColor="text1"/>
                <w:rtl/>
              </w:rPr>
              <w:t>المرضى</w:t>
            </w:r>
            <w:r>
              <w:rPr>
                <w:rFonts w:hint="cs"/>
                <w:color w:val="000000" w:themeColor="text1"/>
                <w:rtl/>
              </w:rPr>
              <w:t xml:space="preserve"> </w:t>
            </w:r>
            <w:r w:rsidR="005B3B1F">
              <w:rPr>
                <w:rFonts w:hint="cs"/>
                <w:color w:val="000000" w:themeColor="text1"/>
                <w:rtl/>
              </w:rPr>
              <w:t>لغرض الاختيار</w:t>
            </w:r>
          </w:p>
        </w:tc>
      </w:tr>
      <w:tr w:rsidR="00D17A6F" w14:paraId="1572DFF4" w14:textId="77777777" w:rsidTr="00467235">
        <w:tc>
          <w:tcPr>
            <w:tcW w:w="2018" w:type="dxa"/>
          </w:tcPr>
          <w:p w14:paraId="4B492770" w14:textId="77777777" w:rsidR="00D17A6F" w:rsidRDefault="00D17A6F" w:rsidP="00467235">
            <w:pPr>
              <w:pStyle w:val="NormalText"/>
              <w:rPr>
                <w:color w:val="000000" w:themeColor="text1"/>
                <w:rtl/>
              </w:rPr>
            </w:pPr>
            <w:r>
              <w:rPr>
                <w:rFonts w:hint="cs"/>
                <w:color w:val="000000" w:themeColor="text1"/>
                <w:rtl/>
              </w:rPr>
              <w:t>الممثل</w:t>
            </w:r>
          </w:p>
        </w:tc>
        <w:tc>
          <w:tcPr>
            <w:tcW w:w="6477" w:type="dxa"/>
          </w:tcPr>
          <w:p w14:paraId="507AE368" w14:textId="75711E77" w:rsidR="00D17A6F" w:rsidRDefault="005B3B1F" w:rsidP="00467235">
            <w:pPr>
              <w:pStyle w:val="NormalText"/>
              <w:rPr>
                <w:color w:val="000000" w:themeColor="text1"/>
                <w:rtl/>
              </w:rPr>
            </w:pPr>
            <w:r>
              <w:rPr>
                <w:rFonts w:hint="cs"/>
                <w:color w:val="000000" w:themeColor="text1"/>
                <w:rtl/>
              </w:rPr>
              <w:t>الاخصائي</w:t>
            </w:r>
          </w:p>
        </w:tc>
      </w:tr>
      <w:tr w:rsidR="00D17A6F" w14:paraId="691D12A8" w14:textId="77777777" w:rsidTr="00467235">
        <w:tc>
          <w:tcPr>
            <w:tcW w:w="2018" w:type="dxa"/>
          </w:tcPr>
          <w:p w14:paraId="73065EF1" w14:textId="77777777" w:rsidR="00D17A6F" w:rsidRDefault="00D17A6F" w:rsidP="00467235">
            <w:pPr>
              <w:pStyle w:val="NormalText"/>
              <w:rPr>
                <w:color w:val="000000" w:themeColor="text1"/>
                <w:rtl/>
              </w:rPr>
            </w:pPr>
            <w:r>
              <w:rPr>
                <w:rFonts w:hint="cs"/>
                <w:color w:val="000000" w:themeColor="text1"/>
                <w:rtl/>
              </w:rPr>
              <w:t>شروط سابقة</w:t>
            </w:r>
          </w:p>
        </w:tc>
        <w:tc>
          <w:tcPr>
            <w:tcW w:w="6477" w:type="dxa"/>
          </w:tcPr>
          <w:p w14:paraId="56753272" w14:textId="282DB91B" w:rsidR="00D17A6F" w:rsidRDefault="005B3B1F" w:rsidP="00467235">
            <w:pPr>
              <w:pStyle w:val="NormalText"/>
              <w:rPr>
                <w:color w:val="000000" w:themeColor="text1"/>
                <w:rtl/>
              </w:rPr>
            </w:pPr>
            <w:r>
              <w:rPr>
                <w:rFonts w:hint="cs"/>
                <w:color w:val="000000" w:themeColor="text1"/>
                <w:rtl/>
              </w:rPr>
              <w:t>ان يت</w:t>
            </w:r>
            <w:r w:rsidR="00D17A6F">
              <w:rPr>
                <w:rFonts w:hint="cs"/>
                <w:color w:val="000000" w:themeColor="text1"/>
                <w:rtl/>
              </w:rPr>
              <w:t xml:space="preserve">م تسجيل الدخول للموقع </w:t>
            </w:r>
          </w:p>
        </w:tc>
      </w:tr>
      <w:tr w:rsidR="00D17A6F" w14:paraId="59D0F006" w14:textId="77777777" w:rsidTr="00467235">
        <w:tc>
          <w:tcPr>
            <w:tcW w:w="2018" w:type="dxa"/>
          </w:tcPr>
          <w:p w14:paraId="1B61AFAB" w14:textId="77777777" w:rsidR="00D17A6F" w:rsidRDefault="00D17A6F" w:rsidP="00467235">
            <w:pPr>
              <w:pStyle w:val="NormalText"/>
              <w:rPr>
                <w:color w:val="000000" w:themeColor="text1"/>
                <w:rtl/>
              </w:rPr>
            </w:pPr>
            <w:r>
              <w:rPr>
                <w:rFonts w:hint="cs"/>
                <w:color w:val="000000" w:themeColor="text1"/>
                <w:rtl/>
              </w:rPr>
              <w:t>العمليات الأساسية</w:t>
            </w:r>
          </w:p>
        </w:tc>
        <w:tc>
          <w:tcPr>
            <w:tcW w:w="6477" w:type="dxa"/>
          </w:tcPr>
          <w:p w14:paraId="0D9CF789" w14:textId="5F4B2CCB" w:rsidR="00D17A6F" w:rsidRPr="001D200B" w:rsidRDefault="005A0971" w:rsidP="005A0971">
            <w:pPr>
              <w:pStyle w:val="NormalText"/>
              <w:rPr>
                <w:color w:val="000000" w:themeColor="text1"/>
                <w:rtl/>
              </w:rPr>
            </w:pPr>
            <w:r>
              <w:rPr>
                <w:rFonts w:hint="cs"/>
                <w:color w:val="000000" w:themeColor="text1"/>
                <w:rtl/>
              </w:rPr>
              <w:t>-</w:t>
            </w:r>
            <w:r w:rsidR="005B3B1F">
              <w:rPr>
                <w:rFonts w:hint="cs"/>
                <w:color w:val="000000" w:themeColor="text1"/>
                <w:rtl/>
              </w:rPr>
              <w:t>عرض كل المرضى داخل النظام</w:t>
            </w:r>
          </w:p>
        </w:tc>
      </w:tr>
      <w:tr w:rsidR="00D17A6F" w14:paraId="2FD24201" w14:textId="77777777" w:rsidTr="00467235">
        <w:tc>
          <w:tcPr>
            <w:tcW w:w="2018" w:type="dxa"/>
          </w:tcPr>
          <w:p w14:paraId="3F950B4B" w14:textId="77777777" w:rsidR="00D17A6F" w:rsidRDefault="00D17A6F" w:rsidP="00467235">
            <w:pPr>
              <w:pStyle w:val="NormalText"/>
              <w:rPr>
                <w:color w:val="000000" w:themeColor="text1"/>
                <w:rtl/>
              </w:rPr>
            </w:pPr>
            <w:r>
              <w:rPr>
                <w:rFonts w:hint="cs"/>
                <w:color w:val="000000" w:themeColor="text1"/>
                <w:rtl/>
              </w:rPr>
              <w:t>شروط لاحقة</w:t>
            </w:r>
          </w:p>
        </w:tc>
        <w:tc>
          <w:tcPr>
            <w:tcW w:w="6477" w:type="dxa"/>
          </w:tcPr>
          <w:p w14:paraId="53DF126A" w14:textId="7379E65D" w:rsidR="00D17A6F" w:rsidRDefault="00D17A6F" w:rsidP="00467235">
            <w:pPr>
              <w:pStyle w:val="NormalText"/>
              <w:rPr>
                <w:color w:val="000000" w:themeColor="text1"/>
                <w:rtl/>
              </w:rPr>
            </w:pPr>
            <w:r>
              <w:rPr>
                <w:rFonts w:hint="cs"/>
                <w:color w:val="000000" w:themeColor="text1"/>
                <w:rtl/>
              </w:rPr>
              <w:t>لا</w:t>
            </w:r>
            <w:r w:rsidR="00F25A8F">
              <w:rPr>
                <w:rFonts w:hint="cs"/>
                <w:color w:val="000000" w:themeColor="text1"/>
                <w:rtl/>
              </w:rPr>
              <w:t xml:space="preserve"> </w:t>
            </w:r>
            <w:r>
              <w:rPr>
                <w:rFonts w:hint="cs"/>
                <w:color w:val="000000" w:themeColor="text1"/>
                <w:rtl/>
              </w:rPr>
              <w:t>توجد</w:t>
            </w:r>
          </w:p>
        </w:tc>
      </w:tr>
      <w:tr w:rsidR="00D17A6F" w14:paraId="744EF793" w14:textId="77777777" w:rsidTr="00467235">
        <w:tc>
          <w:tcPr>
            <w:tcW w:w="2018" w:type="dxa"/>
          </w:tcPr>
          <w:p w14:paraId="303ADD82" w14:textId="77777777" w:rsidR="00D17A6F" w:rsidRDefault="00D17A6F" w:rsidP="00467235">
            <w:pPr>
              <w:pStyle w:val="NormalText"/>
              <w:rPr>
                <w:color w:val="000000" w:themeColor="text1"/>
                <w:rtl/>
              </w:rPr>
            </w:pPr>
            <w:r>
              <w:rPr>
                <w:rFonts w:hint="cs"/>
                <w:color w:val="000000" w:themeColor="text1"/>
                <w:rtl/>
              </w:rPr>
              <w:t>عمليات استثنائية</w:t>
            </w:r>
          </w:p>
        </w:tc>
        <w:tc>
          <w:tcPr>
            <w:tcW w:w="6477" w:type="dxa"/>
          </w:tcPr>
          <w:p w14:paraId="5D508018" w14:textId="77777777" w:rsidR="00D17A6F" w:rsidRDefault="00D17A6F" w:rsidP="00467235">
            <w:pPr>
              <w:pStyle w:val="NormalText"/>
              <w:rPr>
                <w:color w:val="000000" w:themeColor="text1"/>
                <w:rtl/>
              </w:rPr>
            </w:pPr>
            <w:r>
              <w:rPr>
                <w:rFonts w:hint="cs"/>
                <w:color w:val="000000" w:themeColor="text1"/>
                <w:rtl/>
              </w:rPr>
              <w:t>لا توجد</w:t>
            </w:r>
          </w:p>
        </w:tc>
      </w:tr>
    </w:tbl>
    <w:p w14:paraId="3E4DBD1D" w14:textId="61D5720C" w:rsidR="00F25A8F" w:rsidRDefault="000237D2" w:rsidP="00056C25">
      <w:pPr>
        <w:pStyle w:val="NormalText"/>
        <w:jc w:val="center"/>
        <w:rPr>
          <w:color w:val="000000" w:themeColor="text1"/>
          <w:rtl/>
        </w:rPr>
      </w:pPr>
      <w:r>
        <w:rPr>
          <w:rFonts w:hint="cs"/>
          <w:color w:val="000000" w:themeColor="text1"/>
          <w:rtl/>
        </w:rPr>
        <w:lastRenderedPageBreak/>
        <w:t xml:space="preserve">جدول </w:t>
      </w:r>
      <w:r>
        <w:rPr>
          <w:color w:val="000000" w:themeColor="text1"/>
          <w:rtl/>
        </w:rPr>
        <w:t>(</w:t>
      </w:r>
      <w:r w:rsidR="00056C25">
        <w:rPr>
          <w:rFonts w:hint="cs"/>
          <w:color w:val="000000" w:themeColor="text1"/>
          <w:rtl/>
        </w:rPr>
        <w:t>8</w:t>
      </w:r>
      <w:r w:rsidR="00D17A6F">
        <w:rPr>
          <w:rFonts w:hint="cs"/>
          <w:color w:val="000000" w:themeColor="text1"/>
          <w:rtl/>
        </w:rPr>
        <w:t>.</w:t>
      </w:r>
      <w:r w:rsidR="006A1C22">
        <w:rPr>
          <w:rFonts w:hint="cs"/>
          <w:color w:val="000000" w:themeColor="text1"/>
          <w:rtl/>
        </w:rPr>
        <w:t>3</w:t>
      </w:r>
      <w:r w:rsidR="00D17A6F">
        <w:rPr>
          <w:rFonts w:hint="cs"/>
          <w:color w:val="000000" w:themeColor="text1"/>
          <w:rtl/>
        </w:rPr>
        <w:t>)</w:t>
      </w:r>
      <w:r w:rsidR="00931186">
        <w:rPr>
          <w:rFonts w:hint="cs"/>
          <w:color w:val="000000" w:themeColor="text1"/>
          <w:rtl/>
        </w:rPr>
        <w:t xml:space="preserve"> </w:t>
      </w:r>
      <w:r w:rsidR="00D17A6F">
        <w:rPr>
          <w:rFonts w:hint="cs"/>
          <w:color w:val="000000" w:themeColor="text1"/>
          <w:rtl/>
        </w:rPr>
        <w:t xml:space="preserve">وصف عملية </w:t>
      </w:r>
      <w:r w:rsidR="003A1DE3">
        <w:rPr>
          <w:rFonts w:hint="cs"/>
          <w:color w:val="000000" w:themeColor="text1"/>
          <w:rtl/>
        </w:rPr>
        <w:t>عرض النظام الغذائي والصحي</w:t>
      </w:r>
    </w:p>
    <w:tbl>
      <w:tblPr>
        <w:tblStyle w:val="ac"/>
        <w:bidiVisual/>
        <w:tblW w:w="0" w:type="auto"/>
        <w:tblLook w:val="04A0" w:firstRow="1" w:lastRow="0" w:firstColumn="1" w:lastColumn="0" w:noHBand="0" w:noVBand="1"/>
      </w:tblPr>
      <w:tblGrid>
        <w:gridCol w:w="2018"/>
        <w:gridCol w:w="6477"/>
      </w:tblGrid>
      <w:tr w:rsidR="00F25A8F" w14:paraId="7FEE3B80" w14:textId="77777777" w:rsidTr="00467235">
        <w:tc>
          <w:tcPr>
            <w:tcW w:w="2018" w:type="dxa"/>
          </w:tcPr>
          <w:p w14:paraId="475CE62A"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51F6B0EC" w14:textId="010ADAB2" w:rsidR="00F25A8F" w:rsidRDefault="00F25A8F" w:rsidP="00467235">
            <w:pPr>
              <w:pStyle w:val="NormalText"/>
              <w:rPr>
                <w:color w:val="000000" w:themeColor="text1"/>
                <w:rtl/>
              </w:rPr>
            </w:pPr>
            <w:r>
              <w:rPr>
                <w:rFonts w:hint="cs"/>
                <w:color w:val="000000" w:themeColor="text1"/>
                <w:rtl/>
              </w:rPr>
              <w:t>اختيار المريض</w:t>
            </w:r>
          </w:p>
        </w:tc>
      </w:tr>
      <w:tr w:rsidR="00F25A8F" w14:paraId="54332F7B" w14:textId="77777777" w:rsidTr="00467235">
        <w:tc>
          <w:tcPr>
            <w:tcW w:w="2018" w:type="dxa"/>
          </w:tcPr>
          <w:p w14:paraId="716DA1AC"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15E02D36" w14:textId="519454F7" w:rsidR="00F25A8F" w:rsidRDefault="00F25A8F" w:rsidP="00F25A8F">
            <w:pPr>
              <w:pStyle w:val="NormalText"/>
              <w:rPr>
                <w:color w:val="000000" w:themeColor="text1"/>
                <w:rtl/>
              </w:rPr>
            </w:pPr>
            <w:r>
              <w:rPr>
                <w:rFonts w:hint="cs"/>
                <w:color w:val="000000" w:themeColor="text1"/>
                <w:rtl/>
              </w:rPr>
              <w:t>يقوم المستخدم باختيار المرضى لغرض اجراء أي تعديلات علي نظامه الصحي والغذائي</w:t>
            </w:r>
          </w:p>
        </w:tc>
      </w:tr>
      <w:tr w:rsidR="00F25A8F" w14:paraId="44774EE4" w14:textId="77777777" w:rsidTr="00467235">
        <w:tc>
          <w:tcPr>
            <w:tcW w:w="2018" w:type="dxa"/>
          </w:tcPr>
          <w:p w14:paraId="4AB16ABC"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13587B1A"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66EF2611" w14:textId="77777777" w:rsidTr="00467235">
        <w:tc>
          <w:tcPr>
            <w:tcW w:w="2018" w:type="dxa"/>
          </w:tcPr>
          <w:p w14:paraId="301A4E61"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7C3DB900" w14:textId="04E18E5E" w:rsidR="00F25A8F" w:rsidRDefault="00F25A8F" w:rsidP="00467235">
            <w:pPr>
              <w:pStyle w:val="NormalText"/>
              <w:rPr>
                <w:color w:val="000000" w:themeColor="text1"/>
                <w:rtl/>
              </w:rPr>
            </w:pPr>
            <w:r>
              <w:rPr>
                <w:rFonts w:hint="cs"/>
                <w:color w:val="000000" w:themeColor="text1"/>
                <w:rtl/>
              </w:rPr>
              <w:t xml:space="preserve">عرض النظام الغذائي والصحي </w:t>
            </w:r>
          </w:p>
        </w:tc>
      </w:tr>
      <w:tr w:rsidR="00F25A8F" w14:paraId="5855068C" w14:textId="77777777" w:rsidTr="00467235">
        <w:tc>
          <w:tcPr>
            <w:tcW w:w="2018" w:type="dxa"/>
          </w:tcPr>
          <w:p w14:paraId="7F9437C2"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5D63A690" w14:textId="52C83D5A" w:rsidR="00F25A8F" w:rsidRDefault="008B22C9" w:rsidP="008B22C9">
            <w:pPr>
              <w:pStyle w:val="NormalText"/>
              <w:rPr>
                <w:color w:val="000000" w:themeColor="text1"/>
                <w:rtl/>
              </w:rPr>
            </w:pPr>
            <w:r>
              <w:rPr>
                <w:rFonts w:hint="cs"/>
                <w:color w:val="000000" w:themeColor="text1"/>
                <w:rtl/>
              </w:rPr>
              <w:t>-تحديد</w:t>
            </w:r>
            <w:r w:rsidR="00F25A8F">
              <w:rPr>
                <w:rFonts w:hint="cs"/>
                <w:color w:val="000000" w:themeColor="text1"/>
                <w:rtl/>
              </w:rPr>
              <w:t xml:space="preserve"> المريض </w:t>
            </w:r>
          </w:p>
          <w:p w14:paraId="3BD43257" w14:textId="6EA952E4" w:rsidR="00F25A8F" w:rsidRDefault="00F25A8F" w:rsidP="00C0731E">
            <w:pPr>
              <w:pStyle w:val="NormalText"/>
              <w:rPr>
                <w:color w:val="000000" w:themeColor="text1"/>
                <w:rtl/>
              </w:rPr>
            </w:pPr>
            <w:r>
              <w:rPr>
                <w:rFonts w:hint="cs"/>
                <w:color w:val="000000" w:themeColor="text1"/>
                <w:rtl/>
              </w:rPr>
              <w:t>-</w:t>
            </w:r>
            <w:r w:rsidR="00C0731E">
              <w:rPr>
                <w:rFonts w:hint="cs"/>
                <w:color w:val="000000" w:themeColor="text1"/>
                <w:rtl/>
              </w:rPr>
              <w:t>انشاء نظام غذائي للمريض</w:t>
            </w:r>
          </w:p>
          <w:p w14:paraId="742C08A8" w14:textId="77C07F6A" w:rsidR="00C0731E" w:rsidRPr="001D200B" w:rsidRDefault="00C0731E" w:rsidP="00C0731E">
            <w:pPr>
              <w:pStyle w:val="NormalText"/>
              <w:rPr>
                <w:color w:val="000000" w:themeColor="text1"/>
                <w:rtl/>
              </w:rPr>
            </w:pPr>
            <w:r>
              <w:rPr>
                <w:rFonts w:hint="cs"/>
                <w:color w:val="000000" w:themeColor="text1"/>
                <w:rtl/>
              </w:rPr>
              <w:t>- انشاء نظام تمارين الرياضية للمريض</w:t>
            </w:r>
          </w:p>
        </w:tc>
      </w:tr>
      <w:tr w:rsidR="00F25A8F" w14:paraId="40BA87EC" w14:textId="77777777" w:rsidTr="00467235">
        <w:tc>
          <w:tcPr>
            <w:tcW w:w="2018" w:type="dxa"/>
          </w:tcPr>
          <w:p w14:paraId="50E909E4"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172D5249"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5211FFBD" w14:textId="77777777" w:rsidTr="00467235">
        <w:tc>
          <w:tcPr>
            <w:tcW w:w="2018" w:type="dxa"/>
          </w:tcPr>
          <w:p w14:paraId="4EFD3490"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62D64B42" w14:textId="77777777" w:rsidR="00F25A8F" w:rsidRDefault="00F25A8F" w:rsidP="00467235">
            <w:pPr>
              <w:pStyle w:val="NormalText"/>
              <w:rPr>
                <w:color w:val="000000" w:themeColor="text1"/>
                <w:rtl/>
              </w:rPr>
            </w:pPr>
            <w:r>
              <w:rPr>
                <w:rFonts w:hint="cs"/>
                <w:color w:val="000000" w:themeColor="text1"/>
                <w:rtl/>
              </w:rPr>
              <w:t>لا توجد</w:t>
            </w:r>
          </w:p>
        </w:tc>
      </w:tr>
    </w:tbl>
    <w:p w14:paraId="0F437BB6" w14:textId="3FCFFC3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9</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اختيار المريض</w:t>
      </w:r>
    </w:p>
    <w:tbl>
      <w:tblPr>
        <w:tblStyle w:val="ac"/>
        <w:bidiVisual/>
        <w:tblW w:w="0" w:type="auto"/>
        <w:tblLook w:val="04A0" w:firstRow="1" w:lastRow="0" w:firstColumn="1" w:lastColumn="0" w:noHBand="0" w:noVBand="1"/>
      </w:tblPr>
      <w:tblGrid>
        <w:gridCol w:w="2018"/>
        <w:gridCol w:w="6477"/>
      </w:tblGrid>
      <w:tr w:rsidR="00F25A8F" w14:paraId="7C4EAFD7" w14:textId="77777777" w:rsidTr="00467235">
        <w:tc>
          <w:tcPr>
            <w:tcW w:w="2018" w:type="dxa"/>
          </w:tcPr>
          <w:p w14:paraId="2AEDAB97"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7ADC9BB7" w14:textId="111AE820" w:rsidR="00F25A8F" w:rsidRDefault="00C0731E" w:rsidP="00C0731E">
            <w:pPr>
              <w:pStyle w:val="NormalText"/>
              <w:rPr>
                <w:color w:val="000000" w:themeColor="text1"/>
                <w:rtl/>
              </w:rPr>
            </w:pPr>
            <w:r>
              <w:rPr>
                <w:rFonts w:hint="cs"/>
                <w:color w:val="000000" w:themeColor="text1"/>
                <w:rtl/>
              </w:rPr>
              <w:t>انشاء نظام غذائي للمريض</w:t>
            </w:r>
          </w:p>
        </w:tc>
      </w:tr>
      <w:tr w:rsidR="00F25A8F" w14:paraId="10C467D2" w14:textId="77777777" w:rsidTr="00467235">
        <w:tc>
          <w:tcPr>
            <w:tcW w:w="2018" w:type="dxa"/>
          </w:tcPr>
          <w:p w14:paraId="71BCCEC0"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7354A17F" w14:textId="69979D44" w:rsidR="00F25A8F" w:rsidRDefault="00F25A8F" w:rsidP="00C0731E">
            <w:pPr>
              <w:pStyle w:val="NormalText"/>
              <w:rPr>
                <w:color w:val="000000" w:themeColor="text1"/>
                <w:rtl/>
              </w:rPr>
            </w:pPr>
            <w:r>
              <w:rPr>
                <w:rFonts w:hint="cs"/>
                <w:color w:val="000000" w:themeColor="text1"/>
                <w:rtl/>
              </w:rPr>
              <w:t xml:space="preserve">يقوم المستخدم </w:t>
            </w:r>
            <w:r w:rsidR="00C0731E">
              <w:rPr>
                <w:rFonts w:hint="cs"/>
                <w:color w:val="000000" w:themeColor="text1"/>
                <w:rtl/>
              </w:rPr>
              <w:t>بأنشاء او تحديث نظام غذائي للمريض</w:t>
            </w:r>
          </w:p>
        </w:tc>
      </w:tr>
      <w:tr w:rsidR="00F25A8F" w14:paraId="07B7C84E" w14:textId="77777777" w:rsidTr="00467235">
        <w:tc>
          <w:tcPr>
            <w:tcW w:w="2018" w:type="dxa"/>
          </w:tcPr>
          <w:p w14:paraId="59CF9F4E"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0D1F6023"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700443CA" w14:textId="77777777" w:rsidTr="00467235">
        <w:tc>
          <w:tcPr>
            <w:tcW w:w="2018" w:type="dxa"/>
          </w:tcPr>
          <w:p w14:paraId="308C048B"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069728C8" w14:textId="6DC22073" w:rsidR="00F25A8F" w:rsidRDefault="00F25A8F"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sidR="00C0731E">
              <w:rPr>
                <w:rFonts w:hint="cs"/>
                <w:color w:val="000000" w:themeColor="text1"/>
                <w:rtl/>
              </w:rPr>
              <w:t xml:space="preserve"> المريض</w:t>
            </w:r>
            <w:r>
              <w:rPr>
                <w:rFonts w:hint="cs"/>
                <w:color w:val="000000" w:themeColor="text1"/>
                <w:rtl/>
              </w:rPr>
              <w:t xml:space="preserve"> </w:t>
            </w:r>
          </w:p>
        </w:tc>
      </w:tr>
      <w:tr w:rsidR="00F25A8F" w14:paraId="10532A97" w14:textId="77777777" w:rsidTr="00467235">
        <w:tc>
          <w:tcPr>
            <w:tcW w:w="2018" w:type="dxa"/>
          </w:tcPr>
          <w:p w14:paraId="6EA992FE"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4B6EA89C" w14:textId="62025883" w:rsidR="00BE76BA" w:rsidRDefault="00F25A8F"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BE76BA">
              <w:rPr>
                <w:rFonts w:hint="cs"/>
                <w:color w:val="000000" w:themeColor="text1"/>
                <w:rtl/>
              </w:rPr>
              <w:t xml:space="preserve">مرجعة حالة المريض في السابق </w:t>
            </w:r>
          </w:p>
          <w:p w14:paraId="7BFEAEB2" w14:textId="0F0A8198" w:rsidR="00F25A8F"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انشاء نظام غذائي صحي </w:t>
            </w:r>
          </w:p>
          <w:p w14:paraId="7A7908CA" w14:textId="211A5C31" w:rsidR="00BE76BA" w:rsidRPr="001D200B" w:rsidRDefault="00BE76BA" w:rsidP="00BE76BA">
            <w:pPr>
              <w:pStyle w:val="NormalText"/>
              <w:rPr>
                <w:color w:val="000000" w:themeColor="text1"/>
                <w:rtl/>
              </w:rPr>
            </w:pPr>
            <w:r>
              <w:rPr>
                <w:rFonts w:hint="cs"/>
                <w:color w:val="000000" w:themeColor="text1"/>
                <w:rtl/>
              </w:rPr>
              <w:lastRenderedPageBreak/>
              <w:t>-</w:t>
            </w:r>
            <w:r w:rsidR="005A0971">
              <w:rPr>
                <w:rFonts w:hint="cs"/>
                <w:color w:val="000000" w:themeColor="text1"/>
                <w:rtl/>
              </w:rPr>
              <w:t xml:space="preserve"> </w:t>
            </w:r>
            <w:r>
              <w:rPr>
                <w:rFonts w:hint="cs"/>
                <w:color w:val="000000" w:themeColor="text1"/>
                <w:rtl/>
              </w:rPr>
              <w:t>الضغط على زر حفظ</w:t>
            </w:r>
          </w:p>
        </w:tc>
      </w:tr>
      <w:tr w:rsidR="00F25A8F" w14:paraId="28663150" w14:textId="77777777" w:rsidTr="00467235">
        <w:tc>
          <w:tcPr>
            <w:tcW w:w="2018" w:type="dxa"/>
          </w:tcPr>
          <w:p w14:paraId="6195AA69" w14:textId="77777777" w:rsidR="00F25A8F" w:rsidRDefault="00F25A8F" w:rsidP="00467235">
            <w:pPr>
              <w:pStyle w:val="NormalText"/>
              <w:rPr>
                <w:color w:val="000000" w:themeColor="text1"/>
                <w:rtl/>
              </w:rPr>
            </w:pPr>
            <w:r>
              <w:rPr>
                <w:rFonts w:hint="cs"/>
                <w:color w:val="000000" w:themeColor="text1"/>
                <w:rtl/>
              </w:rPr>
              <w:lastRenderedPageBreak/>
              <w:t>شروط لاحقة</w:t>
            </w:r>
          </w:p>
        </w:tc>
        <w:tc>
          <w:tcPr>
            <w:tcW w:w="6477" w:type="dxa"/>
          </w:tcPr>
          <w:p w14:paraId="45B769E4"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1D1298B3" w14:textId="77777777" w:rsidTr="00467235">
        <w:tc>
          <w:tcPr>
            <w:tcW w:w="2018" w:type="dxa"/>
          </w:tcPr>
          <w:p w14:paraId="737E8999"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5871B3FB" w14:textId="47A41550" w:rsidR="00F25A8F" w:rsidRDefault="00916E2A" w:rsidP="00916E2A">
            <w:pPr>
              <w:pStyle w:val="NormalText"/>
              <w:rPr>
                <w:color w:val="000000" w:themeColor="text1"/>
                <w:rtl/>
              </w:rPr>
            </w:pPr>
            <w:r>
              <w:rPr>
                <w:rFonts w:hint="cs"/>
                <w:color w:val="000000" w:themeColor="text1"/>
                <w:rtl/>
              </w:rPr>
              <w:t xml:space="preserve">في حالة النجاح تظهر رسالة تفيد المستخدم بنجاح عملية انشاء النظام الغذائي للمريض، في حالة الفشل تظهر رسالة تفيد المستخدم بعدم نجاح العملية ثم تسمح للمستخدم بإعادة عملية الانشاء. </w:t>
            </w:r>
          </w:p>
        </w:tc>
      </w:tr>
    </w:tbl>
    <w:p w14:paraId="77AACA9B" w14:textId="7EF21D7A" w:rsidR="0009501D"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10</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انشاء نظام غذائي للمريض</w:t>
      </w:r>
    </w:p>
    <w:tbl>
      <w:tblPr>
        <w:tblStyle w:val="ac"/>
        <w:bidiVisual/>
        <w:tblW w:w="0" w:type="auto"/>
        <w:tblLook w:val="04A0" w:firstRow="1" w:lastRow="0" w:firstColumn="1" w:lastColumn="0" w:noHBand="0" w:noVBand="1"/>
      </w:tblPr>
      <w:tblGrid>
        <w:gridCol w:w="2018"/>
        <w:gridCol w:w="6477"/>
      </w:tblGrid>
      <w:tr w:rsidR="0009501D" w14:paraId="288F9BAB" w14:textId="77777777" w:rsidTr="00467235">
        <w:tc>
          <w:tcPr>
            <w:tcW w:w="2018" w:type="dxa"/>
          </w:tcPr>
          <w:p w14:paraId="6E2B8E1F" w14:textId="77777777" w:rsidR="0009501D" w:rsidRDefault="0009501D" w:rsidP="00467235">
            <w:pPr>
              <w:pStyle w:val="NormalText"/>
              <w:rPr>
                <w:color w:val="000000" w:themeColor="text1"/>
                <w:rtl/>
              </w:rPr>
            </w:pPr>
            <w:r>
              <w:rPr>
                <w:rFonts w:hint="cs"/>
                <w:color w:val="000000" w:themeColor="text1"/>
                <w:rtl/>
              </w:rPr>
              <w:t>اسم حالة الاستخدام</w:t>
            </w:r>
          </w:p>
        </w:tc>
        <w:tc>
          <w:tcPr>
            <w:tcW w:w="6477" w:type="dxa"/>
          </w:tcPr>
          <w:p w14:paraId="17F8382C" w14:textId="05801EBD" w:rsidR="0009501D" w:rsidRDefault="0009501D" w:rsidP="0009501D">
            <w:pPr>
              <w:pStyle w:val="NormalText"/>
              <w:rPr>
                <w:color w:val="000000" w:themeColor="text1"/>
                <w:rtl/>
              </w:rPr>
            </w:pPr>
            <w:r>
              <w:rPr>
                <w:rFonts w:hint="cs"/>
                <w:color w:val="000000" w:themeColor="text1"/>
                <w:rtl/>
              </w:rPr>
              <w:t>انشاء جدول تمارين رياضية للمريض</w:t>
            </w:r>
          </w:p>
        </w:tc>
      </w:tr>
      <w:tr w:rsidR="0009501D" w14:paraId="43F107D1" w14:textId="77777777" w:rsidTr="00467235">
        <w:tc>
          <w:tcPr>
            <w:tcW w:w="2018" w:type="dxa"/>
          </w:tcPr>
          <w:p w14:paraId="2853C4FE" w14:textId="77777777" w:rsidR="0009501D" w:rsidRDefault="0009501D" w:rsidP="00467235">
            <w:pPr>
              <w:pStyle w:val="NormalText"/>
              <w:rPr>
                <w:color w:val="000000" w:themeColor="text1"/>
                <w:rtl/>
              </w:rPr>
            </w:pPr>
            <w:r>
              <w:rPr>
                <w:rFonts w:hint="cs"/>
                <w:color w:val="000000" w:themeColor="text1"/>
                <w:rtl/>
              </w:rPr>
              <w:t>وصف مختصر</w:t>
            </w:r>
          </w:p>
        </w:tc>
        <w:tc>
          <w:tcPr>
            <w:tcW w:w="6477" w:type="dxa"/>
          </w:tcPr>
          <w:p w14:paraId="30B8FDE5" w14:textId="2F5141E4" w:rsidR="0009501D" w:rsidRDefault="0009501D" w:rsidP="0009501D">
            <w:pPr>
              <w:pStyle w:val="NormalText"/>
              <w:rPr>
                <w:color w:val="000000" w:themeColor="text1"/>
                <w:rtl/>
              </w:rPr>
            </w:pPr>
            <w:r>
              <w:rPr>
                <w:rFonts w:hint="cs"/>
                <w:color w:val="000000" w:themeColor="text1"/>
                <w:rtl/>
              </w:rPr>
              <w:t>يقوم المستخدم بأنشاء او تحديث جدول التمارين الرياضية للمريض</w:t>
            </w:r>
          </w:p>
        </w:tc>
      </w:tr>
      <w:tr w:rsidR="0009501D" w14:paraId="4A89CEB5" w14:textId="77777777" w:rsidTr="00467235">
        <w:tc>
          <w:tcPr>
            <w:tcW w:w="2018" w:type="dxa"/>
          </w:tcPr>
          <w:p w14:paraId="10C5BDA9" w14:textId="77777777" w:rsidR="0009501D" w:rsidRDefault="0009501D" w:rsidP="00467235">
            <w:pPr>
              <w:pStyle w:val="NormalText"/>
              <w:rPr>
                <w:color w:val="000000" w:themeColor="text1"/>
                <w:rtl/>
              </w:rPr>
            </w:pPr>
            <w:r>
              <w:rPr>
                <w:rFonts w:hint="cs"/>
                <w:color w:val="000000" w:themeColor="text1"/>
                <w:rtl/>
              </w:rPr>
              <w:t>الممثل</w:t>
            </w:r>
          </w:p>
        </w:tc>
        <w:tc>
          <w:tcPr>
            <w:tcW w:w="6477" w:type="dxa"/>
          </w:tcPr>
          <w:p w14:paraId="0D09C2FB" w14:textId="77777777" w:rsidR="0009501D" w:rsidRDefault="0009501D" w:rsidP="00467235">
            <w:pPr>
              <w:pStyle w:val="NormalText"/>
              <w:rPr>
                <w:color w:val="000000" w:themeColor="text1"/>
                <w:rtl/>
              </w:rPr>
            </w:pPr>
            <w:r>
              <w:rPr>
                <w:rFonts w:hint="cs"/>
                <w:color w:val="000000" w:themeColor="text1"/>
                <w:rtl/>
              </w:rPr>
              <w:t>الاخصائي</w:t>
            </w:r>
          </w:p>
        </w:tc>
      </w:tr>
      <w:tr w:rsidR="0009501D" w14:paraId="189623DA" w14:textId="77777777" w:rsidTr="00467235">
        <w:tc>
          <w:tcPr>
            <w:tcW w:w="2018" w:type="dxa"/>
          </w:tcPr>
          <w:p w14:paraId="23CBC016" w14:textId="77777777" w:rsidR="0009501D" w:rsidRDefault="0009501D" w:rsidP="00467235">
            <w:pPr>
              <w:pStyle w:val="NormalText"/>
              <w:rPr>
                <w:color w:val="000000" w:themeColor="text1"/>
                <w:rtl/>
              </w:rPr>
            </w:pPr>
            <w:r>
              <w:rPr>
                <w:rFonts w:hint="cs"/>
                <w:color w:val="000000" w:themeColor="text1"/>
                <w:rtl/>
              </w:rPr>
              <w:t>شروط سابقة</w:t>
            </w:r>
          </w:p>
        </w:tc>
        <w:tc>
          <w:tcPr>
            <w:tcW w:w="6477" w:type="dxa"/>
          </w:tcPr>
          <w:p w14:paraId="5A94C6A9" w14:textId="7662FAC9" w:rsidR="0009501D" w:rsidRDefault="0009501D"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Pr>
                <w:rFonts w:hint="cs"/>
                <w:color w:val="000000" w:themeColor="text1"/>
                <w:rtl/>
              </w:rPr>
              <w:t xml:space="preserve"> المريض </w:t>
            </w:r>
          </w:p>
        </w:tc>
      </w:tr>
      <w:tr w:rsidR="0009501D" w14:paraId="210E29AA" w14:textId="77777777" w:rsidTr="00467235">
        <w:tc>
          <w:tcPr>
            <w:tcW w:w="2018" w:type="dxa"/>
          </w:tcPr>
          <w:p w14:paraId="52EA2F98" w14:textId="77777777" w:rsidR="0009501D" w:rsidRDefault="0009501D" w:rsidP="00467235">
            <w:pPr>
              <w:pStyle w:val="NormalText"/>
              <w:rPr>
                <w:color w:val="000000" w:themeColor="text1"/>
                <w:rtl/>
              </w:rPr>
            </w:pPr>
            <w:r>
              <w:rPr>
                <w:rFonts w:hint="cs"/>
                <w:color w:val="000000" w:themeColor="text1"/>
                <w:rtl/>
              </w:rPr>
              <w:t>العمليات الأساسية</w:t>
            </w:r>
          </w:p>
        </w:tc>
        <w:tc>
          <w:tcPr>
            <w:tcW w:w="6477" w:type="dxa"/>
          </w:tcPr>
          <w:p w14:paraId="7D30CC68" w14:textId="0B4F9194"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مرجعة حالة المريض في السابق </w:t>
            </w:r>
          </w:p>
          <w:p w14:paraId="541EAB17" w14:textId="0690A313"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انشاء جدول تمارين رياضية</w:t>
            </w:r>
          </w:p>
          <w:p w14:paraId="37966E31" w14:textId="75CCCE3D" w:rsidR="0009501D" w:rsidRPr="001D200B"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09501D" w14:paraId="3FA49747" w14:textId="77777777" w:rsidTr="00467235">
        <w:tc>
          <w:tcPr>
            <w:tcW w:w="2018" w:type="dxa"/>
          </w:tcPr>
          <w:p w14:paraId="37612CC2" w14:textId="77777777" w:rsidR="0009501D" w:rsidRDefault="0009501D" w:rsidP="00467235">
            <w:pPr>
              <w:pStyle w:val="NormalText"/>
              <w:rPr>
                <w:color w:val="000000" w:themeColor="text1"/>
                <w:rtl/>
              </w:rPr>
            </w:pPr>
            <w:r>
              <w:rPr>
                <w:rFonts w:hint="cs"/>
                <w:color w:val="000000" w:themeColor="text1"/>
                <w:rtl/>
              </w:rPr>
              <w:t>شروط لاحقة</w:t>
            </w:r>
          </w:p>
        </w:tc>
        <w:tc>
          <w:tcPr>
            <w:tcW w:w="6477" w:type="dxa"/>
          </w:tcPr>
          <w:p w14:paraId="25FEEBB0" w14:textId="77777777" w:rsidR="0009501D" w:rsidRDefault="0009501D" w:rsidP="00467235">
            <w:pPr>
              <w:pStyle w:val="NormalText"/>
              <w:rPr>
                <w:color w:val="000000" w:themeColor="text1"/>
                <w:rtl/>
              </w:rPr>
            </w:pPr>
            <w:r>
              <w:rPr>
                <w:rFonts w:hint="cs"/>
                <w:color w:val="000000" w:themeColor="text1"/>
                <w:rtl/>
              </w:rPr>
              <w:t>لا توجد</w:t>
            </w:r>
          </w:p>
        </w:tc>
      </w:tr>
      <w:tr w:rsidR="0009501D" w14:paraId="29CE6B6F" w14:textId="77777777" w:rsidTr="00467235">
        <w:tc>
          <w:tcPr>
            <w:tcW w:w="2018" w:type="dxa"/>
          </w:tcPr>
          <w:p w14:paraId="284C5E8E" w14:textId="77777777" w:rsidR="0009501D" w:rsidRDefault="0009501D" w:rsidP="00467235">
            <w:pPr>
              <w:pStyle w:val="NormalText"/>
              <w:rPr>
                <w:color w:val="000000" w:themeColor="text1"/>
                <w:rtl/>
              </w:rPr>
            </w:pPr>
            <w:r>
              <w:rPr>
                <w:rFonts w:hint="cs"/>
                <w:color w:val="000000" w:themeColor="text1"/>
                <w:rtl/>
              </w:rPr>
              <w:t>عمليات استثنائية</w:t>
            </w:r>
          </w:p>
        </w:tc>
        <w:tc>
          <w:tcPr>
            <w:tcW w:w="6477" w:type="dxa"/>
          </w:tcPr>
          <w:p w14:paraId="14D4264F" w14:textId="67EB8C1F" w:rsidR="0009501D" w:rsidRDefault="0009501D" w:rsidP="00467235">
            <w:pPr>
              <w:pStyle w:val="NormalText"/>
              <w:rPr>
                <w:color w:val="000000" w:themeColor="text1"/>
                <w:rtl/>
              </w:rPr>
            </w:pPr>
            <w:r>
              <w:rPr>
                <w:rFonts w:hint="cs"/>
                <w:color w:val="000000" w:themeColor="text1"/>
                <w:rtl/>
              </w:rPr>
              <w:t xml:space="preserve">في حالة النجاح تظهر رسالة تفيد المستخدم بنجاح عملية انشاء جدول تمارين رياضية للمريض، في حالة الفشل تظهر رسالة تفيد المستخدم بعدم نجاح العملية ثم تسمح للمستخدم بإعادة عملية الانشاء. </w:t>
            </w:r>
          </w:p>
        </w:tc>
      </w:tr>
    </w:tbl>
    <w:p w14:paraId="6D222226" w14:textId="24F71B5C"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1</w:t>
      </w:r>
      <w:r w:rsidR="0009501D">
        <w:rPr>
          <w:rFonts w:hint="cs"/>
          <w:color w:val="000000" w:themeColor="text1"/>
          <w:rtl/>
        </w:rPr>
        <w:t>.</w:t>
      </w:r>
      <w:r w:rsidR="006A1C22">
        <w:rPr>
          <w:rFonts w:hint="cs"/>
          <w:color w:val="000000" w:themeColor="text1"/>
          <w:rtl/>
        </w:rPr>
        <w:t>3</w:t>
      </w:r>
      <w:r w:rsidR="0009501D">
        <w:rPr>
          <w:rFonts w:hint="cs"/>
          <w:color w:val="000000" w:themeColor="text1"/>
          <w:rtl/>
        </w:rPr>
        <w:t>)</w:t>
      </w:r>
      <w:r w:rsidR="00931186">
        <w:rPr>
          <w:rFonts w:hint="cs"/>
          <w:color w:val="000000" w:themeColor="text1"/>
          <w:rtl/>
        </w:rPr>
        <w:t xml:space="preserve"> </w:t>
      </w:r>
      <w:r w:rsidR="0009501D">
        <w:rPr>
          <w:rFonts w:hint="cs"/>
          <w:color w:val="000000" w:themeColor="text1"/>
          <w:rtl/>
        </w:rPr>
        <w:t xml:space="preserve">وصف عملية </w:t>
      </w:r>
      <w:r w:rsidR="003A1DE3">
        <w:rPr>
          <w:rFonts w:hint="cs"/>
          <w:color w:val="000000" w:themeColor="text1"/>
          <w:rtl/>
        </w:rPr>
        <w:t>انشاء جدول تمارين رياضية للمريض</w:t>
      </w:r>
    </w:p>
    <w:tbl>
      <w:tblPr>
        <w:tblStyle w:val="ac"/>
        <w:bidiVisual/>
        <w:tblW w:w="0" w:type="auto"/>
        <w:tblLook w:val="04A0" w:firstRow="1" w:lastRow="0" w:firstColumn="1" w:lastColumn="0" w:noHBand="0" w:noVBand="1"/>
      </w:tblPr>
      <w:tblGrid>
        <w:gridCol w:w="2018"/>
        <w:gridCol w:w="6477"/>
      </w:tblGrid>
      <w:tr w:rsidR="00800604" w14:paraId="04818EB2" w14:textId="77777777" w:rsidTr="006A7663">
        <w:tc>
          <w:tcPr>
            <w:tcW w:w="2018" w:type="dxa"/>
          </w:tcPr>
          <w:p w14:paraId="4F399087" w14:textId="77777777" w:rsidR="00800604" w:rsidRDefault="00800604" w:rsidP="006A7663">
            <w:pPr>
              <w:pStyle w:val="NormalText"/>
              <w:rPr>
                <w:color w:val="000000" w:themeColor="text1"/>
                <w:rtl/>
              </w:rPr>
            </w:pPr>
            <w:r>
              <w:rPr>
                <w:rFonts w:hint="cs"/>
                <w:color w:val="000000" w:themeColor="text1"/>
                <w:rtl/>
              </w:rPr>
              <w:lastRenderedPageBreak/>
              <w:t>اسم حالة الاستخدام</w:t>
            </w:r>
          </w:p>
        </w:tc>
        <w:tc>
          <w:tcPr>
            <w:tcW w:w="6477" w:type="dxa"/>
          </w:tcPr>
          <w:p w14:paraId="6E6A7118"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77B7243D" w14:textId="77777777" w:rsidTr="006A7663">
        <w:tc>
          <w:tcPr>
            <w:tcW w:w="2018" w:type="dxa"/>
          </w:tcPr>
          <w:p w14:paraId="794C08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74F1B4EF" w14:textId="77777777" w:rsidR="00800604" w:rsidRDefault="00800604" w:rsidP="006A7663">
            <w:pPr>
              <w:pStyle w:val="NormalText"/>
              <w:rPr>
                <w:color w:val="000000" w:themeColor="text1"/>
                <w:rtl/>
              </w:rPr>
            </w:pPr>
            <w:r>
              <w:rPr>
                <w:rFonts w:hint="cs"/>
                <w:color w:val="000000" w:themeColor="text1"/>
                <w:rtl/>
              </w:rPr>
              <w:t xml:space="preserve">يقوم المستخدم بعرض الوصفات الصحية  </w:t>
            </w:r>
          </w:p>
        </w:tc>
      </w:tr>
      <w:tr w:rsidR="00800604" w14:paraId="6276D914" w14:textId="77777777" w:rsidTr="006A7663">
        <w:tc>
          <w:tcPr>
            <w:tcW w:w="2018" w:type="dxa"/>
          </w:tcPr>
          <w:p w14:paraId="47F63C4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4C7292CE" w14:textId="1FFC5511" w:rsidR="00800604" w:rsidRDefault="00800604" w:rsidP="006A7663">
            <w:pPr>
              <w:pStyle w:val="NormalText"/>
              <w:rPr>
                <w:color w:val="000000" w:themeColor="text1"/>
                <w:rtl/>
              </w:rPr>
            </w:pPr>
            <w:r>
              <w:rPr>
                <w:rFonts w:hint="cs"/>
                <w:color w:val="000000" w:themeColor="text1"/>
                <w:rtl/>
              </w:rPr>
              <w:t>الاخصائي</w:t>
            </w:r>
          </w:p>
        </w:tc>
      </w:tr>
      <w:tr w:rsidR="00800604" w14:paraId="754EDD9A" w14:textId="77777777" w:rsidTr="006A7663">
        <w:tc>
          <w:tcPr>
            <w:tcW w:w="2018" w:type="dxa"/>
          </w:tcPr>
          <w:p w14:paraId="0472B1DB"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3F1DCD04" w14:textId="77777777" w:rsidR="00800604" w:rsidRDefault="00800604" w:rsidP="006A7663">
            <w:pPr>
              <w:pStyle w:val="NormalText"/>
              <w:rPr>
                <w:color w:val="000000" w:themeColor="text1"/>
                <w:rtl/>
              </w:rPr>
            </w:pPr>
            <w:r>
              <w:rPr>
                <w:rFonts w:hint="cs"/>
                <w:color w:val="000000" w:themeColor="text1"/>
                <w:rtl/>
              </w:rPr>
              <w:t xml:space="preserve">ان يتيم تسجيل الدخول للموقع </w:t>
            </w:r>
          </w:p>
        </w:tc>
      </w:tr>
      <w:tr w:rsidR="00800604" w14:paraId="08BBC925" w14:textId="77777777" w:rsidTr="006A7663">
        <w:tc>
          <w:tcPr>
            <w:tcW w:w="2018" w:type="dxa"/>
          </w:tcPr>
          <w:p w14:paraId="6D986443"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4B6058" w14:textId="77777777" w:rsidR="00800604" w:rsidRPr="001D200B" w:rsidRDefault="00800604"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800604" w14:paraId="1C26EC3D" w14:textId="77777777" w:rsidTr="006A7663">
        <w:tc>
          <w:tcPr>
            <w:tcW w:w="2018" w:type="dxa"/>
          </w:tcPr>
          <w:p w14:paraId="27203442"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9819B13"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0158CA1F" w14:textId="77777777" w:rsidTr="006A7663">
        <w:tc>
          <w:tcPr>
            <w:tcW w:w="2018" w:type="dxa"/>
          </w:tcPr>
          <w:p w14:paraId="1C41ACD0"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E8F7A70" w14:textId="77777777" w:rsidR="00800604" w:rsidRDefault="00800604" w:rsidP="006A7663">
            <w:pPr>
              <w:pStyle w:val="NormalText"/>
              <w:rPr>
                <w:color w:val="000000" w:themeColor="text1"/>
                <w:rtl/>
              </w:rPr>
            </w:pPr>
            <w:r>
              <w:rPr>
                <w:rFonts w:hint="cs"/>
                <w:color w:val="000000" w:themeColor="text1"/>
                <w:rtl/>
              </w:rPr>
              <w:t>لا توجد</w:t>
            </w:r>
          </w:p>
        </w:tc>
      </w:tr>
    </w:tbl>
    <w:p w14:paraId="464EB9EA" w14:textId="4AE612EA"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2</w:t>
      </w:r>
      <w:r w:rsidR="00800604">
        <w:rPr>
          <w:rFonts w:hint="cs"/>
          <w:color w:val="000000" w:themeColor="text1"/>
          <w:rtl/>
        </w:rPr>
        <w:t>.3) وصف عملية عرض الوصفات الصحية</w:t>
      </w:r>
    </w:p>
    <w:tbl>
      <w:tblPr>
        <w:tblStyle w:val="ac"/>
        <w:bidiVisual/>
        <w:tblW w:w="0" w:type="auto"/>
        <w:tblLook w:val="04A0" w:firstRow="1" w:lastRow="0" w:firstColumn="1" w:lastColumn="0" w:noHBand="0" w:noVBand="1"/>
      </w:tblPr>
      <w:tblGrid>
        <w:gridCol w:w="2018"/>
        <w:gridCol w:w="6477"/>
      </w:tblGrid>
      <w:tr w:rsidR="00800604" w14:paraId="5AD1E346" w14:textId="77777777" w:rsidTr="006A7663">
        <w:tc>
          <w:tcPr>
            <w:tcW w:w="2018" w:type="dxa"/>
          </w:tcPr>
          <w:p w14:paraId="553F17C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07F32EF" w14:textId="77777777" w:rsidR="00800604" w:rsidRDefault="00800604" w:rsidP="006A7663">
            <w:pPr>
              <w:pStyle w:val="NormalText"/>
              <w:rPr>
                <w:color w:val="000000" w:themeColor="text1"/>
                <w:rtl/>
              </w:rPr>
            </w:pPr>
            <w:r>
              <w:rPr>
                <w:rFonts w:hint="cs"/>
                <w:color w:val="000000" w:themeColor="text1"/>
                <w:rtl/>
              </w:rPr>
              <w:t>إضافة الوصفات الصحية</w:t>
            </w:r>
          </w:p>
        </w:tc>
      </w:tr>
      <w:tr w:rsidR="00800604" w14:paraId="2A371E3E" w14:textId="77777777" w:rsidTr="006A7663">
        <w:tc>
          <w:tcPr>
            <w:tcW w:w="2018" w:type="dxa"/>
          </w:tcPr>
          <w:p w14:paraId="4108D65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B1470C6" w14:textId="77777777" w:rsidR="00800604" w:rsidRDefault="00800604" w:rsidP="006A7663">
            <w:pPr>
              <w:pStyle w:val="NormalText"/>
              <w:rPr>
                <w:color w:val="000000" w:themeColor="text1"/>
                <w:rtl/>
              </w:rPr>
            </w:pPr>
            <w:r>
              <w:rPr>
                <w:rFonts w:hint="cs"/>
                <w:color w:val="000000" w:themeColor="text1"/>
                <w:rtl/>
              </w:rPr>
              <w:t xml:space="preserve">يقوم المستخدم بإضافة وصفة جديدة </w:t>
            </w:r>
          </w:p>
        </w:tc>
      </w:tr>
      <w:tr w:rsidR="00800604" w14:paraId="4D07D0C7" w14:textId="77777777" w:rsidTr="006A7663">
        <w:tc>
          <w:tcPr>
            <w:tcW w:w="2018" w:type="dxa"/>
          </w:tcPr>
          <w:p w14:paraId="1F9000D9"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727D53E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77597BC3" w14:textId="77777777" w:rsidTr="006A7663">
        <w:tc>
          <w:tcPr>
            <w:tcW w:w="2018" w:type="dxa"/>
          </w:tcPr>
          <w:p w14:paraId="3FE14DD1"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1731781"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286B4667" w14:textId="77777777" w:rsidTr="006A7663">
        <w:tc>
          <w:tcPr>
            <w:tcW w:w="2018" w:type="dxa"/>
          </w:tcPr>
          <w:p w14:paraId="3EEDE81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47EE9F8A" w14:textId="77777777" w:rsidR="00800604" w:rsidRPr="001D200B" w:rsidRDefault="00800604" w:rsidP="006A7663">
            <w:pPr>
              <w:pStyle w:val="NormalText"/>
              <w:rPr>
                <w:color w:val="000000" w:themeColor="text1"/>
                <w:rtl/>
              </w:rPr>
            </w:pPr>
            <w:r>
              <w:rPr>
                <w:rFonts w:hint="cs"/>
                <w:color w:val="000000" w:themeColor="text1"/>
                <w:rtl/>
              </w:rPr>
              <w:t>- إضافة وصفة صحية</w:t>
            </w:r>
          </w:p>
        </w:tc>
      </w:tr>
      <w:tr w:rsidR="00800604" w14:paraId="20E41E19" w14:textId="77777777" w:rsidTr="006A7663">
        <w:tc>
          <w:tcPr>
            <w:tcW w:w="2018" w:type="dxa"/>
          </w:tcPr>
          <w:p w14:paraId="3678AC05"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E6C040C"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56A2E124" w14:textId="77777777" w:rsidTr="006A7663">
        <w:tc>
          <w:tcPr>
            <w:tcW w:w="2018" w:type="dxa"/>
          </w:tcPr>
          <w:p w14:paraId="6A636179"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019F483C" w14:textId="77777777" w:rsidR="00800604" w:rsidRDefault="00800604" w:rsidP="006A7663">
            <w:pPr>
              <w:pStyle w:val="NormalText"/>
              <w:rPr>
                <w:color w:val="000000" w:themeColor="text1"/>
                <w:rtl/>
              </w:rPr>
            </w:pPr>
            <w:r>
              <w:rPr>
                <w:rFonts w:hint="cs"/>
                <w:color w:val="000000" w:themeColor="text1"/>
                <w:rtl/>
              </w:rPr>
              <w:t>في حالة ان الوصفة تمت إضافته مسبقا في النظام فستظهر رسالة تنبيهي</w:t>
            </w:r>
            <w:r>
              <w:rPr>
                <w:rFonts w:hint="eastAsia"/>
                <w:color w:val="000000" w:themeColor="text1"/>
                <w:rtl/>
              </w:rPr>
              <w:t>ة</w:t>
            </w:r>
            <w:r>
              <w:rPr>
                <w:rFonts w:hint="cs"/>
                <w:color w:val="000000" w:themeColor="text1"/>
                <w:rtl/>
              </w:rPr>
              <w:t xml:space="preserve"> تفيد ان الوصفة تمت إضافته مسبقا ، وفي حالة ان الوصفة غير موجود ستظهر رسالة تفيد ان عملية الإضافة تمت بنجاح.</w:t>
            </w:r>
          </w:p>
        </w:tc>
      </w:tr>
    </w:tbl>
    <w:p w14:paraId="41A3F686" w14:textId="1704FBC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3</w:t>
      </w:r>
      <w:r w:rsidR="00800604">
        <w:rPr>
          <w:rFonts w:hint="cs"/>
          <w:color w:val="000000" w:themeColor="text1"/>
          <w:rtl/>
        </w:rPr>
        <w:t>.3) وصف عملية إضافة الوصفات الصحية</w:t>
      </w:r>
    </w:p>
    <w:tbl>
      <w:tblPr>
        <w:tblStyle w:val="ac"/>
        <w:bidiVisual/>
        <w:tblW w:w="0" w:type="auto"/>
        <w:tblLook w:val="04A0" w:firstRow="1" w:lastRow="0" w:firstColumn="1" w:lastColumn="0" w:noHBand="0" w:noVBand="1"/>
      </w:tblPr>
      <w:tblGrid>
        <w:gridCol w:w="2018"/>
        <w:gridCol w:w="6477"/>
      </w:tblGrid>
      <w:tr w:rsidR="00800604" w14:paraId="5C8079DC" w14:textId="77777777" w:rsidTr="006A7663">
        <w:tc>
          <w:tcPr>
            <w:tcW w:w="2018" w:type="dxa"/>
          </w:tcPr>
          <w:p w14:paraId="4A354CD1" w14:textId="77777777" w:rsidR="00800604" w:rsidRDefault="00800604" w:rsidP="006A7663">
            <w:pPr>
              <w:pStyle w:val="NormalText"/>
              <w:rPr>
                <w:color w:val="000000" w:themeColor="text1"/>
                <w:rtl/>
              </w:rPr>
            </w:pPr>
            <w:r>
              <w:rPr>
                <w:rFonts w:hint="cs"/>
                <w:color w:val="000000" w:themeColor="text1"/>
                <w:rtl/>
              </w:rPr>
              <w:lastRenderedPageBreak/>
              <w:t>اسم حالة الاستخدام</w:t>
            </w:r>
          </w:p>
        </w:tc>
        <w:tc>
          <w:tcPr>
            <w:tcW w:w="6477" w:type="dxa"/>
          </w:tcPr>
          <w:p w14:paraId="79D0DB78" w14:textId="77777777" w:rsidR="00800604" w:rsidRDefault="00800604" w:rsidP="006A7663">
            <w:pPr>
              <w:pStyle w:val="NormalText"/>
              <w:rPr>
                <w:color w:val="000000" w:themeColor="text1"/>
                <w:rtl/>
              </w:rPr>
            </w:pPr>
            <w:r>
              <w:rPr>
                <w:rFonts w:hint="cs"/>
                <w:color w:val="000000" w:themeColor="text1"/>
                <w:rtl/>
              </w:rPr>
              <w:t>تعديل الوصفة الصحية</w:t>
            </w:r>
          </w:p>
        </w:tc>
      </w:tr>
      <w:tr w:rsidR="00800604" w14:paraId="0C2AEDA7" w14:textId="77777777" w:rsidTr="006A7663">
        <w:tc>
          <w:tcPr>
            <w:tcW w:w="2018" w:type="dxa"/>
          </w:tcPr>
          <w:p w14:paraId="47CFE315"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D4787A1" w14:textId="77777777" w:rsidR="00800604" w:rsidRDefault="00800604" w:rsidP="006A7663">
            <w:pPr>
              <w:pStyle w:val="NormalText"/>
              <w:rPr>
                <w:color w:val="000000" w:themeColor="text1"/>
                <w:rtl/>
              </w:rPr>
            </w:pPr>
            <w:r>
              <w:rPr>
                <w:rFonts w:hint="cs"/>
                <w:color w:val="000000" w:themeColor="text1"/>
                <w:rtl/>
              </w:rPr>
              <w:t xml:space="preserve">يقوم المستخدم بأجراء تعديل وصفة صحية </w:t>
            </w:r>
          </w:p>
        </w:tc>
      </w:tr>
      <w:tr w:rsidR="00800604" w14:paraId="7136F62A" w14:textId="77777777" w:rsidTr="006A7663">
        <w:tc>
          <w:tcPr>
            <w:tcW w:w="2018" w:type="dxa"/>
          </w:tcPr>
          <w:p w14:paraId="65EBE20D"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254C0A6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17647C84" w14:textId="77777777" w:rsidTr="006A7663">
        <w:tc>
          <w:tcPr>
            <w:tcW w:w="2018" w:type="dxa"/>
          </w:tcPr>
          <w:p w14:paraId="648E9BAC"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DF6FD69"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5B363FD4" w14:textId="77777777" w:rsidTr="006A7663">
        <w:tc>
          <w:tcPr>
            <w:tcW w:w="2018" w:type="dxa"/>
          </w:tcPr>
          <w:p w14:paraId="05097F7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586CA657" w14:textId="77777777" w:rsidR="00800604" w:rsidRPr="00E77399" w:rsidRDefault="00800604" w:rsidP="006A7663">
            <w:pPr>
              <w:pStyle w:val="NormalText"/>
              <w:rPr>
                <w:color w:val="000000" w:themeColor="text1"/>
                <w:rtl/>
              </w:rPr>
            </w:pPr>
            <w:r>
              <w:rPr>
                <w:rFonts w:hint="cs"/>
                <w:color w:val="000000" w:themeColor="text1"/>
                <w:rtl/>
              </w:rPr>
              <w:t>-اجراء تحديث او تعديل علي الوصفة التي تم اختيارها</w:t>
            </w:r>
          </w:p>
        </w:tc>
      </w:tr>
      <w:tr w:rsidR="00800604" w14:paraId="070F69C3" w14:textId="77777777" w:rsidTr="006A7663">
        <w:tc>
          <w:tcPr>
            <w:tcW w:w="2018" w:type="dxa"/>
          </w:tcPr>
          <w:p w14:paraId="4B3B9B4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8BFF464" w14:textId="77777777" w:rsidR="00800604" w:rsidRDefault="00800604" w:rsidP="006A7663">
            <w:pPr>
              <w:pStyle w:val="NormalText"/>
              <w:rPr>
                <w:color w:val="000000" w:themeColor="text1"/>
                <w:rtl/>
              </w:rPr>
            </w:pPr>
            <w:r>
              <w:rPr>
                <w:rFonts w:hint="cs"/>
                <w:color w:val="000000" w:themeColor="text1"/>
                <w:rtl/>
              </w:rPr>
              <w:t>سيتم تحديث البيانات داخل قواعد بيانات النظام</w:t>
            </w:r>
          </w:p>
        </w:tc>
      </w:tr>
      <w:tr w:rsidR="00800604" w14:paraId="74149A2E" w14:textId="77777777" w:rsidTr="006A7663">
        <w:tc>
          <w:tcPr>
            <w:tcW w:w="2018" w:type="dxa"/>
          </w:tcPr>
          <w:p w14:paraId="7559119D"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7505A194" w14:textId="77777777" w:rsidR="00800604" w:rsidRDefault="00800604" w:rsidP="006A7663">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556BDACF" w14:textId="590BCAE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14</w:t>
      </w:r>
      <w:r w:rsidR="00800604">
        <w:rPr>
          <w:rFonts w:hint="cs"/>
          <w:color w:val="000000" w:themeColor="text1"/>
          <w:rtl/>
        </w:rPr>
        <w:t>.3) وصف عملية تعديل الوصفة الصحية</w:t>
      </w:r>
    </w:p>
    <w:tbl>
      <w:tblPr>
        <w:tblStyle w:val="ac"/>
        <w:bidiVisual/>
        <w:tblW w:w="0" w:type="auto"/>
        <w:tblLook w:val="04A0" w:firstRow="1" w:lastRow="0" w:firstColumn="1" w:lastColumn="0" w:noHBand="0" w:noVBand="1"/>
      </w:tblPr>
      <w:tblGrid>
        <w:gridCol w:w="2018"/>
        <w:gridCol w:w="6477"/>
      </w:tblGrid>
      <w:tr w:rsidR="00800604" w14:paraId="75D3F29A" w14:textId="77777777" w:rsidTr="006A7663">
        <w:tc>
          <w:tcPr>
            <w:tcW w:w="2018" w:type="dxa"/>
          </w:tcPr>
          <w:p w14:paraId="25B61A08"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116EC9" w14:textId="77777777" w:rsidR="00800604" w:rsidRDefault="00800604" w:rsidP="006A7663">
            <w:pPr>
              <w:pStyle w:val="NormalText"/>
              <w:rPr>
                <w:color w:val="000000" w:themeColor="text1"/>
                <w:rtl/>
              </w:rPr>
            </w:pPr>
            <w:r>
              <w:rPr>
                <w:rFonts w:hint="cs"/>
                <w:color w:val="000000" w:themeColor="text1"/>
                <w:rtl/>
              </w:rPr>
              <w:t>حذف وصفة صحية</w:t>
            </w:r>
          </w:p>
        </w:tc>
      </w:tr>
      <w:tr w:rsidR="00800604" w14:paraId="0A28700A" w14:textId="77777777" w:rsidTr="006A7663">
        <w:tc>
          <w:tcPr>
            <w:tcW w:w="2018" w:type="dxa"/>
          </w:tcPr>
          <w:p w14:paraId="5F0EF920"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5C783224" w14:textId="77777777" w:rsidR="00800604" w:rsidRDefault="00800604" w:rsidP="006A7663">
            <w:pPr>
              <w:pStyle w:val="NormalText"/>
              <w:rPr>
                <w:color w:val="000000" w:themeColor="text1"/>
                <w:rtl/>
              </w:rPr>
            </w:pPr>
            <w:r>
              <w:rPr>
                <w:rFonts w:hint="cs"/>
                <w:color w:val="000000" w:themeColor="text1"/>
                <w:rtl/>
              </w:rPr>
              <w:t xml:space="preserve">يقوم المستخدم بحذف وصفة صحية </w:t>
            </w:r>
          </w:p>
        </w:tc>
      </w:tr>
      <w:tr w:rsidR="00800604" w14:paraId="51F1A374" w14:textId="77777777" w:rsidTr="006A7663">
        <w:tc>
          <w:tcPr>
            <w:tcW w:w="2018" w:type="dxa"/>
          </w:tcPr>
          <w:p w14:paraId="4C5EE4C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F7AB7FF"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6014EFC2" w14:textId="77777777" w:rsidTr="006A7663">
        <w:tc>
          <w:tcPr>
            <w:tcW w:w="2018" w:type="dxa"/>
          </w:tcPr>
          <w:p w14:paraId="3E186FAF"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A815E8C"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32782BF6" w14:textId="77777777" w:rsidTr="006A7663">
        <w:tc>
          <w:tcPr>
            <w:tcW w:w="2018" w:type="dxa"/>
          </w:tcPr>
          <w:p w14:paraId="1E3EC995"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69C82661" w14:textId="77777777" w:rsidR="00800604" w:rsidRDefault="00800604" w:rsidP="006A7663">
            <w:pPr>
              <w:pStyle w:val="NormalText"/>
              <w:rPr>
                <w:color w:val="000000" w:themeColor="text1"/>
                <w:rtl/>
              </w:rPr>
            </w:pPr>
            <w:r>
              <w:rPr>
                <w:rFonts w:hint="cs"/>
                <w:color w:val="000000" w:themeColor="text1"/>
                <w:rtl/>
              </w:rPr>
              <w:t>- اختيار الوصفة المراد حذفها</w:t>
            </w:r>
          </w:p>
          <w:p w14:paraId="3E753B7E" w14:textId="77777777" w:rsidR="00800604" w:rsidRPr="001D200B" w:rsidRDefault="00800604" w:rsidP="006A7663">
            <w:pPr>
              <w:pStyle w:val="NormalText"/>
              <w:rPr>
                <w:color w:val="000000" w:themeColor="text1"/>
                <w:rtl/>
              </w:rPr>
            </w:pPr>
            <w:r>
              <w:rPr>
                <w:rFonts w:hint="cs"/>
                <w:color w:val="000000" w:themeColor="text1"/>
                <w:rtl/>
              </w:rPr>
              <w:t>- الضغط علي زر الحذف</w:t>
            </w:r>
          </w:p>
        </w:tc>
      </w:tr>
      <w:tr w:rsidR="00800604" w14:paraId="6A955C50" w14:textId="77777777" w:rsidTr="006A7663">
        <w:tc>
          <w:tcPr>
            <w:tcW w:w="2018" w:type="dxa"/>
          </w:tcPr>
          <w:p w14:paraId="473B586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ABA5D2D" w14:textId="77777777" w:rsidR="00800604" w:rsidRDefault="00800604" w:rsidP="006A7663">
            <w:pPr>
              <w:pStyle w:val="NormalText"/>
              <w:rPr>
                <w:color w:val="000000" w:themeColor="text1"/>
                <w:rtl/>
              </w:rPr>
            </w:pPr>
            <w:r>
              <w:rPr>
                <w:rFonts w:hint="cs"/>
                <w:color w:val="000000" w:themeColor="text1"/>
                <w:rtl/>
              </w:rPr>
              <w:t>يقوم النظام بحذف هذه الوصفة وتحديث بيانات الصفحة</w:t>
            </w:r>
          </w:p>
        </w:tc>
      </w:tr>
      <w:tr w:rsidR="00800604" w14:paraId="2335445C" w14:textId="77777777" w:rsidTr="006A7663">
        <w:tc>
          <w:tcPr>
            <w:tcW w:w="2018" w:type="dxa"/>
          </w:tcPr>
          <w:p w14:paraId="7F036883"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0CD68AB" w14:textId="77777777" w:rsidR="00800604" w:rsidRDefault="00800604" w:rsidP="006A7663">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2C9F912C" w14:textId="641E9AF9"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15</w:t>
      </w:r>
      <w:r w:rsidR="00800604">
        <w:rPr>
          <w:rFonts w:hint="cs"/>
          <w:color w:val="000000" w:themeColor="text1"/>
          <w:rtl/>
        </w:rPr>
        <w:t>.3) وصف عملية حذف وصفة صحية</w:t>
      </w:r>
    </w:p>
    <w:tbl>
      <w:tblPr>
        <w:tblStyle w:val="ac"/>
        <w:bidiVisual/>
        <w:tblW w:w="0" w:type="auto"/>
        <w:tblLook w:val="04A0" w:firstRow="1" w:lastRow="0" w:firstColumn="1" w:lastColumn="0" w:noHBand="0" w:noVBand="1"/>
      </w:tblPr>
      <w:tblGrid>
        <w:gridCol w:w="2018"/>
        <w:gridCol w:w="6477"/>
      </w:tblGrid>
      <w:tr w:rsidR="00D643B3" w14:paraId="0E4CEAE2" w14:textId="77777777" w:rsidTr="001D692A">
        <w:tc>
          <w:tcPr>
            <w:tcW w:w="2018" w:type="dxa"/>
          </w:tcPr>
          <w:p w14:paraId="0EA6B63D" w14:textId="77777777" w:rsidR="00D643B3" w:rsidRDefault="00D643B3" w:rsidP="001D692A">
            <w:pPr>
              <w:pStyle w:val="NormalText"/>
              <w:rPr>
                <w:color w:val="000000" w:themeColor="text1"/>
                <w:rtl/>
              </w:rPr>
            </w:pPr>
            <w:r>
              <w:rPr>
                <w:rFonts w:hint="cs"/>
                <w:color w:val="000000" w:themeColor="text1"/>
                <w:rtl/>
              </w:rPr>
              <w:lastRenderedPageBreak/>
              <w:t>اسم حالة الاستخدام</w:t>
            </w:r>
          </w:p>
        </w:tc>
        <w:tc>
          <w:tcPr>
            <w:tcW w:w="6477" w:type="dxa"/>
          </w:tcPr>
          <w:p w14:paraId="2CA9EF45"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1362EB69" w14:textId="77777777" w:rsidTr="001D692A">
        <w:tc>
          <w:tcPr>
            <w:tcW w:w="2018" w:type="dxa"/>
          </w:tcPr>
          <w:p w14:paraId="37DB9826" w14:textId="77777777" w:rsidR="00D643B3" w:rsidRDefault="00D643B3" w:rsidP="001D692A">
            <w:pPr>
              <w:pStyle w:val="NormalText"/>
              <w:rPr>
                <w:color w:val="000000" w:themeColor="text1"/>
                <w:rtl/>
              </w:rPr>
            </w:pPr>
            <w:r>
              <w:rPr>
                <w:rFonts w:hint="cs"/>
                <w:color w:val="000000" w:themeColor="text1"/>
                <w:rtl/>
              </w:rPr>
              <w:t>وصف مختصر</w:t>
            </w:r>
          </w:p>
        </w:tc>
        <w:tc>
          <w:tcPr>
            <w:tcW w:w="6477" w:type="dxa"/>
          </w:tcPr>
          <w:p w14:paraId="7E68BE8C" w14:textId="77777777" w:rsidR="00D643B3" w:rsidRDefault="00D643B3"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53870A18" w14:textId="77777777" w:rsidTr="001D692A">
        <w:tc>
          <w:tcPr>
            <w:tcW w:w="2018" w:type="dxa"/>
          </w:tcPr>
          <w:p w14:paraId="54EDDA02"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43D167C7" w14:textId="04FB0CC1" w:rsidR="00D643B3" w:rsidRDefault="00D643B3" w:rsidP="001D692A">
            <w:pPr>
              <w:pStyle w:val="NormalText"/>
              <w:rPr>
                <w:color w:val="000000" w:themeColor="text1"/>
                <w:rtl/>
              </w:rPr>
            </w:pPr>
            <w:r>
              <w:rPr>
                <w:rFonts w:hint="cs"/>
                <w:color w:val="000000" w:themeColor="text1"/>
                <w:rtl/>
              </w:rPr>
              <w:t>ا</w:t>
            </w:r>
            <w:r w:rsidR="0019488F">
              <w:rPr>
                <w:rFonts w:hint="cs"/>
                <w:color w:val="000000" w:themeColor="text1"/>
                <w:rtl/>
              </w:rPr>
              <w:t>لاخصائي</w:t>
            </w:r>
          </w:p>
        </w:tc>
      </w:tr>
      <w:tr w:rsidR="00D643B3" w14:paraId="6D0ABC0E" w14:textId="77777777" w:rsidTr="001D692A">
        <w:tc>
          <w:tcPr>
            <w:tcW w:w="2018" w:type="dxa"/>
          </w:tcPr>
          <w:p w14:paraId="7E9B1B86"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F7BD799"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0EB15FA3" w14:textId="77777777" w:rsidTr="001D692A">
        <w:tc>
          <w:tcPr>
            <w:tcW w:w="2018" w:type="dxa"/>
          </w:tcPr>
          <w:p w14:paraId="4FDD5D1F" w14:textId="77777777" w:rsidR="00D643B3" w:rsidRDefault="00D643B3" w:rsidP="001D692A">
            <w:pPr>
              <w:pStyle w:val="NormalText"/>
              <w:rPr>
                <w:color w:val="000000" w:themeColor="text1"/>
                <w:rtl/>
              </w:rPr>
            </w:pPr>
            <w:r>
              <w:rPr>
                <w:rFonts w:hint="cs"/>
                <w:color w:val="000000" w:themeColor="text1"/>
                <w:rtl/>
              </w:rPr>
              <w:t>العمليات الأساسية</w:t>
            </w:r>
          </w:p>
        </w:tc>
        <w:tc>
          <w:tcPr>
            <w:tcW w:w="6477" w:type="dxa"/>
          </w:tcPr>
          <w:p w14:paraId="7A4A47CC"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1C45183B" w14:textId="77777777" w:rsidTr="001D692A">
        <w:tc>
          <w:tcPr>
            <w:tcW w:w="2018" w:type="dxa"/>
          </w:tcPr>
          <w:p w14:paraId="45AEB3E0"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5A377309" w14:textId="31BAE06F"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69D5EFA8" w14:textId="77777777" w:rsidTr="001D692A">
        <w:tc>
          <w:tcPr>
            <w:tcW w:w="2018" w:type="dxa"/>
          </w:tcPr>
          <w:p w14:paraId="21BF61DB"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4619E0E8"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4F57F5E5" w14:textId="4F442568" w:rsidR="00D643B3"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16</w:t>
      </w:r>
      <w:r w:rsidR="00D643B3">
        <w:rPr>
          <w:rFonts w:hint="cs"/>
          <w:color w:val="000000" w:themeColor="text1"/>
          <w:rtl/>
        </w:rPr>
        <w:t>.3) وصف عملية إرسال الرسائل</w:t>
      </w:r>
    </w:p>
    <w:p w14:paraId="7CB4E58B" w14:textId="77777777" w:rsidR="00441D9F" w:rsidRPr="00441D9F" w:rsidRDefault="00441D9F" w:rsidP="00441D9F">
      <w:pPr>
        <w:pStyle w:val="NormalText"/>
        <w:jc w:val="left"/>
        <w:rPr>
          <w:color w:val="000000" w:themeColor="text1"/>
        </w:rPr>
      </w:pPr>
    </w:p>
    <w:p w14:paraId="3536B411" w14:textId="00D4BF20" w:rsidR="00D643B3" w:rsidRPr="0019488F" w:rsidRDefault="0019488F" w:rsidP="00703538">
      <w:pPr>
        <w:pStyle w:val="NormalText"/>
        <w:numPr>
          <w:ilvl w:val="0"/>
          <w:numId w:val="25"/>
        </w:numPr>
        <w:jc w:val="left"/>
        <w:rPr>
          <w:color w:val="000000" w:themeColor="text1"/>
        </w:rPr>
      </w:pPr>
      <w:r w:rsidRPr="007332D6">
        <w:rPr>
          <w:rFonts w:hint="cs"/>
          <w:b/>
          <w:bCs/>
          <w:color w:val="000000" w:themeColor="text1"/>
          <w:rtl/>
        </w:rPr>
        <w:t>وصف حالات استخدام الموقع الالكترون</w:t>
      </w:r>
      <w:r>
        <w:rPr>
          <w:rFonts w:hint="cs"/>
          <w:b/>
          <w:bCs/>
          <w:color w:val="000000" w:themeColor="text1"/>
          <w:rtl/>
        </w:rPr>
        <w:t>ي بالنسبة للطبيب</w:t>
      </w:r>
    </w:p>
    <w:tbl>
      <w:tblPr>
        <w:tblStyle w:val="ac"/>
        <w:bidiVisual/>
        <w:tblW w:w="0" w:type="auto"/>
        <w:tblLook w:val="04A0" w:firstRow="1" w:lastRow="0" w:firstColumn="1" w:lastColumn="0" w:noHBand="0" w:noVBand="1"/>
      </w:tblPr>
      <w:tblGrid>
        <w:gridCol w:w="2018"/>
        <w:gridCol w:w="6477"/>
      </w:tblGrid>
      <w:tr w:rsidR="0019488F" w14:paraId="53CAE4E0" w14:textId="77777777" w:rsidTr="001D692A">
        <w:tc>
          <w:tcPr>
            <w:tcW w:w="2018" w:type="dxa"/>
          </w:tcPr>
          <w:p w14:paraId="65472DC1" w14:textId="7DA71612" w:rsidR="0019488F" w:rsidRDefault="0019488F" w:rsidP="0019488F">
            <w:pPr>
              <w:pStyle w:val="NormalText"/>
              <w:rPr>
                <w:color w:val="000000" w:themeColor="text1"/>
                <w:rtl/>
              </w:rPr>
            </w:pPr>
            <w:r>
              <w:rPr>
                <w:rFonts w:hint="cs"/>
                <w:color w:val="000000" w:themeColor="text1"/>
                <w:rtl/>
              </w:rPr>
              <w:t>اسم حالة الاستخدام</w:t>
            </w:r>
          </w:p>
        </w:tc>
        <w:tc>
          <w:tcPr>
            <w:tcW w:w="6477" w:type="dxa"/>
          </w:tcPr>
          <w:p w14:paraId="76B3337B" w14:textId="77777777" w:rsidR="0019488F" w:rsidRDefault="0019488F" w:rsidP="001D692A">
            <w:pPr>
              <w:pStyle w:val="NormalText"/>
              <w:rPr>
                <w:color w:val="000000" w:themeColor="text1"/>
                <w:rtl/>
              </w:rPr>
            </w:pPr>
            <w:r>
              <w:rPr>
                <w:rFonts w:hint="cs"/>
                <w:color w:val="000000" w:themeColor="text1"/>
                <w:rtl/>
              </w:rPr>
              <w:t>إرسال الرسائل</w:t>
            </w:r>
          </w:p>
        </w:tc>
      </w:tr>
      <w:tr w:rsidR="0019488F" w14:paraId="6AAB4301" w14:textId="77777777" w:rsidTr="001D692A">
        <w:tc>
          <w:tcPr>
            <w:tcW w:w="2018" w:type="dxa"/>
          </w:tcPr>
          <w:p w14:paraId="29BB547F" w14:textId="77777777" w:rsidR="0019488F" w:rsidRDefault="0019488F" w:rsidP="001D692A">
            <w:pPr>
              <w:pStyle w:val="NormalText"/>
              <w:rPr>
                <w:color w:val="000000" w:themeColor="text1"/>
                <w:rtl/>
              </w:rPr>
            </w:pPr>
            <w:r>
              <w:rPr>
                <w:rFonts w:hint="cs"/>
                <w:color w:val="000000" w:themeColor="text1"/>
                <w:rtl/>
              </w:rPr>
              <w:t>وصف مختصر</w:t>
            </w:r>
          </w:p>
        </w:tc>
        <w:tc>
          <w:tcPr>
            <w:tcW w:w="6477" w:type="dxa"/>
          </w:tcPr>
          <w:p w14:paraId="12A54DED" w14:textId="77777777" w:rsidR="0019488F" w:rsidRDefault="0019488F"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488F" w14:paraId="41F6185A" w14:textId="77777777" w:rsidTr="001D692A">
        <w:tc>
          <w:tcPr>
            <w:tcW w:w="2018" w:type="dxa"/>
          </w:tcPr>
          <w:p w14:paraId="47366943" w14:textId="77777777" w:rsidR="0019488F" w:rsidRDefault="0019488F" w:rsidP="001D692A">
            <w:pPr>
              <w:pStyle w:val="NormalText"/>
              <w:rPr>
                <w:color w:val="000000" w:themeColor="text1"/>
                <w:rtl/>
              </w:rPr>
            </w:pPr>
            <w:r>
              <w:rPr>
                <w:rFonts w:hint="cs"/>
                <w:color w:val="000000" w:themeColor="text1"/>
                <w:rtl/>
              </w:rPr>
              <w:t>الممثل</w:t>
            </w:r>
          </w:p>
        </w:tc>
        <w:tc>
          <w:tcPr>
            <w:tcW w:w="6477" w:type="dxa"/>
          </w:tcPr>
          <w:p w14:paraId="0D70F866" w14:textId="0E1E6142" w:rsidR="0019488F" w:rsidRDefault="0019488F" w:rsidP="001D692A">
            <w:pPr>
              <w:pStyle w:val="NormalText"/>
              <w:rPr>
                <w:color w:val="000000" w:themeColor="text1"/>
                <w:rtl/>
              </w:rPr>
            </w:pPr>
            <w:r>
              <w:rPr>
                <w:rFonts w:hint="cs"/>
                <w:color w:val="000000" w:themeColor="text1"/>
                <w:rtl/>
              </w:rPr>
              <w:t>الطبيب</w:t>
            </w:r>
          </w:p>
        </w:tc>
      </w:tr>
      <w:tr w:rsidR="0019488F" w14:paraId="5451DC99" w14:textId="77777777" w:rsidTr="001D692A">
        <w:tc>
          <w:tcPr>
            <w:tcW w:w="2018" w:type="dxa"/>
          </w:tcPr>
          <w:p w14:paraId="1911107C" w14:textId="77777777" w:rsidR="0019488F" w:rsidRDefault="0019488F" w:rsidP="001D692A">
            <w:pPr>
              <w:pStyle w:val="NormalText"/>
              <w:rPr>
                <w:color w:val="000000" w:themeColor="text1"/>
                <w:rtl/>
              </w:rPr>
            </w:pPr>
            <w:r>
              <w:rPr>
                <w:rFonts w:hint="cs"/>
                <w:color w:val="000000" w:themeColor="text1"/>
                <w:rtl/>
              </w:rPr>
              <w:t>شروط سابقة</w:t>
            </w:r>
          </w:p>
        </w:tc>
        <w:tc>
          <w:tcPr>
            <w:tcW w:w="6477" w:type="dxa"/>
          </w:tcPr>
          <w:p w14:paraId="3EB22C14" w14:textId="77777777" w:rsidR="0019488F" w:rsidRDefault="0019488F" w:rsidP="001D692A">
            <w:pPr>
              <w:pStyle w:val="NormalText"/>
              <w:rPr>
                <w:color w:val="000000" w:themeColor="text1"/>
                <w:rtl/>
              </w:rPr>
            </w:pPr>
            <w:r>
              <w:rPr>
                <w:rFonts w:hint="cs"/>
                <w:color w:val="000000" w:themeColor="text1"/>
                <w:rtl/>
              </w:rPr>
              <w:t xml:space="preserve">ان يتيم تسجيل الدخول للنظام </w:t>
            </w:r>
          </w:p>
        </w:tc>
      </w:tr>
      <w:tr w:rsidR="0019488F" w14:paraId="1D53D168" w14:textId="77777777" w:rsidTr="001D692A">
        <w:tc>
          <w:tcPr>
            <w:tcW w:w="2018" w:type="dxa"/>
          </w:tcPr>
          <w:p w14:paraId="6388B18C" w14:textId="77777777" w:rsidR="0019488F" w:rsidRDefault="0019488F" w:rsidP="001D692A">
            <w:pPr>
              <w:pStyle w:val="NormalText"/>
              <w:rPr>
                <w:color w:val="000000" w:themeColor="text1"/>
                <w:rtl/>
              </w:rPr>
            </w:pPr>
            <w:r>
              <w:rPr>
                <w:rFonts w:hint="cs"/>
                <w:color w:val="000000" w:themeColor="text1"/>
                <w:rtl/>
              </w:rPr>
              <w:t>العمليات الأساسية</w:t>
            </w:r>
          </w:p>
        </w:tc>
        <w:tc>
          <w:tcPr>
            <w:tcW w:w="6477" w:type="dxa"/>
          </w:tcPr>
          <w:p w14:paraId="0E102B25" w14:textId="77777777" w:rsidR="0019488F" w:rsidRDefault="0019488F" w:rsidP="001D692A">
            <w:pPr>
              <w:pStyle w:val="NormalText"/>
              <w:rPr>
                <w:color w:val="000000" w:themeColor="text1"/>
                <w:rtl/>
              </w:rPr>
            </w:pPr>
            <w:r>
              <w:rPr>
                <w:rFonts w:hint="cs"/>
                <w:color w:val="000000" w:themeColor="text1"/>
                <w:rtl/>
              </w:rPr>
              <w:t xml:space="preserve">- إرسال رسالة إلى مستخدم اخر  </w:t>
            </w:r>
          </w:p>
        </w:tc>
      </w:tr>
      <w:tr w:rsidR="0019488F" w14:paraId="3418D754" w14:textId="77777777" w:rsidTr="001D692A">
        <w:tc>
          <w:tcPr>
            <w:tcW w:w="2018" w:type="dxa"/>
          </w:tcPr>
          <w:p w14:paraId="339547A4" w14:textId="77777777" w:rsidR="0019488F" w:rsidRDefault="0019488F" w:rsidP="001D692A">
            <w:pPr>
              <w:pStyle w:val="NormalText"/>
              <w:rPr>
                <w:color w:val="000000" w:themeColor="text1"/>
                <w:rtl/>
              </w:rPr>
            </w:pPr>
            <w:r>
              <w:rPr>
                <w:rFonts w:hint="cs"/>
                <w:color w:val="000000" w:themeColor="text1"/>
                <w:rtl/>
              </w:rPr>
              <w:t>شروط لاحقة</w:t>
            </w:r>
          </w:p>
        </w:tc>
        <w:tc>
          <w:tcPr>
            <w:tcW w:w="6477" w:type="dxa"/>
          </w:tcPr>
          <w:p w14:paraId="00EA35A6" w14:textId="2DDFBCAA" w:rsidR="0019488F"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19488F" w14:paraId="73998695" w14:textId="77777777" w:rsidTr="001D692A">
        <w:tc>
          <w:tcPr>
            <w:tcW w:w="2018" w:type="dxa"/>
          </w:tcPr>
          <w:p w14:paraId="380989EF" w14:textId="77777777" w:rsidR="0019488F" w:rsidRDefault="0019488F" w:rsidP="001D692A">
            <w:pPr>
              <w:pStyle w:val="NormalText"/>
              <w:rPr>
                <w:color w:val="000000" w:themeColor="text1"/>
                <w:rtl/>
              </w:rPr>
            </w:pPr>
            <w:r>
              <w:rPr>
                <w:rFonts w:hint="cs"/>
                <w:color w:val="000000" w:themeColor="text1"/>
                <w:rtl/>
              </w:rPr>
              <w:lastRenderedPageBreak/>
              <w:t>عمليات استثنائية</w:t>
            </w:r>
          </w:p>
        </w:tc>
        <w:tc>
          <w:tcPr>
            <w:tcW w:w="6477" w:type="dxa"/>
          </w:tcPr>
          <w:p w14:paraId="60FD61B0" w14:textId="77777777" w:rsidR="0019488F" w:rsidRDefault="0019488F"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33D727AE" w14:textId="597E6276"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17</w:t>
      </w:r>
      <w:r w:rsidR="0019488F">
        <w:rPr>
          <w:rFonts w:hint="cs"/>
          <w:color w:val="000000" w:themeColor="text1"/>
          <w:rtl/>
        </w:rPr>
        <w:t>.3) وصف عملية إرسال الرسائل</w:t>
      </w:r>
    </w:p>
    <w:p w14:paraId="1E662287" w14:textId="77777777" w:rsidR="000B466B" w:rsidRDefault="000B466B" w:rsidP="007A4C9E">
      <w:pPr>
        <w:pStyle w:val="NormalText"/>
        <w:jc w:val="center"/>
        <w:rPr>
          <w:color w:val="000000" w:themeColor="text1"/>
          <w:rtl/>
        </w:rPr>
      </w:pPr>
    </w:p>
    <w:p w14:paraId="73BDF13C" w14:textId="7699564A" w:rsidR="00D643B3" w:rsidRDefault="00D643B3" w:rsidP="00703538">
      <w:pPr>
        <w:pStyle w:val="NormalText"/>
        <w:numPr>
          <w:ilvl w:val="0"/>
          <w:numId w:val="25"/>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للمريض</w:t>
      </w:r>
    </w:p>
    <w:tbl>
      <w:tblPr>
        <w:tblStyle w:val="ac"/>
        <w:bidiVisual/>
        <w:tblW w:w="0" w:type="auto"/>
        <w:tblLook w:val="04A0" w:firstRow="1" w:lastRow="0" w:firstColumn="1" w:lastColumn="0" w:noHBand="0" w:noVBand="1"/>
      </w:tblPr>
      <w:tblGrid>
        <w:gridCol w:w="2018"/>
        <w:gridCol w:w="6477"/>
      </w:tblGrid>
      <w:tr w:rsidR="000079D9" w14:paraId="16BEB43E" w14:textId="77777777" w:rsidTr="000079D9">
        <w:tc>
          <w:tcPr>
            <w:tcW w:w="2018" w:type="dxa"/>
          </w:tcPr>
          <w:p w14:paraId="2BD9B39E" w14:textId="77777777" w:rsidR="000079D9" w:rsidRDefault="000079D9" w:rsidP="001D692A">
            <w:pPr>
              <w:pStyle w:val="NormalText"/>
              <w:rPr>
                <w:color w:val="000000" w:themeColor="text1"/>
                <w:rtl/>
              </w:rPr>
            </w:pPr>
            <w:r>
              <w:rPr>
                <w:rFonts w:hint="cs"/>
                <w:color w:val="000000" w:themeColor="text1"/>
                <w:rtl/>
              </w:rPr>
              <w:t>اسم حالة الاستخدام</w:t>
            </w:r>
          </w:p>
        </w:tc>
        <w:tc>
          <w:tcPr>
            <w:tcW w:w="6477" w:type="dxa"/>
          </w:tcPr>
          <w:p w14:paraId="59CC895E" w14:textId="77777777" w:rsidR="000079D9" w:rsidRDefault="000079D9" w:rsidP="001D692A">
            <w:pPr>
              <w:pStyle w:val="NormalText"/>
              <w:rPr>
                <w:color w:val="000000" w:themeColor="text1"/>
                <w:rtl/>
              </w:rPr>
            </w:pPr>
            <w:r>
              <w:rPr>
                <w:rFonts w:hint="cs"/>
                <w:color w:val="000000" w:themeColor="text1"/>
                <w:rtl/>
              </w:rPr>
              <w:t>عرض الوصفات الصحية</w:t>
            </w:r>
          </w:p>
        </w:tc>
      </w:tr>
      <w:tr w:rsidR="000079D9" w14:paraId="2CD84A84" w14:textId="77777777" w:rsidTr="000079D9">
        <w:tc>
          <w:tcPr>
            <w:tcW w:w="2018" w:type="dxa"/>
          </w:tcPr>
          <w:p w14:paraId="2D1560E0" w14:textId="77777777" w:rsidR="000079D9" w:rsidRDefault="000079D9" w:rsidP="001D692A">
            <w:pPr>
              <w:pStyle w:val="NormalText"/>
              <w:rPr>
                <w:color w:val="000000" w:themeColor="text1"/>
                <w:rtl/>
              </w:rPr>
            </w:pPr>
            <w:r>
              <w:rPr>
                <w:rFonts w:hint="cs"/>
                <w:color w:val="000000" w:themeColor="text1"/>
                <w:rtl/>
              </w:rPr>
              <w:t>وصف مختصر</w:t>
            </w:r>
          </w:p>
        </w:tc>
        <w:tc>
          <w:tcPr>
            <w:tcW w:w="6477" w:type="dxa"/>
          </w:tcPr>
          <w:p w14:paraId="28324D9D" w14:textId="77777777" w:rsidR="000079D9" w:rsidRDefault="000079D9" w:rsidP="001D692A">
            <w:pPr>
              <w:pStyle w:val="NormalText"/>
              <w:rPr>
                <w:color w:val="000000" w:themeColor="text1"/>
                <w:rtl/>
              </w:rPr>
            </w:pPr>
            <w:r>
              <w:rPr>
                <w:rFonts w:hint="cs"/>
                <w:color w:val="000000" w:themeColor="text1"/>
                <w:rtl/>
              </w:rPr>
              <w:t xml:space="preserve">يقوم المستخدم بعرض الوصفات الصحية  </w:t>
            </w:r>
          </w:p>
        </w:tc>
      </w:tr>
      <w:tr w:rsidR="0099108A" w14:paraId="1E1D152C" w14:textId="77777777" w:rsidTr="006A7663">
        <w:tc>
          <w:tcPr>
            <w:tcW w:w="2018" w:type="dxa"/>
          </w:tcPr>
          <w:p w14:paraId="2FB50ABB" w14:textId="77777777" w:rsidR="0099108A" w:rsidRDefault="0099108A" w:rsidP="006A7663">
            <w:pPr>
              <w:pStyle w:val="NormalText"/>
              <w:rPr>
                <w:color w:val="000000" w:themeColor="text1"/>
                <w:rtl/>
              </w:rPr>
            </w:pPr>
            <w:r>
              <w:rPr>
                <w:rFonts w:hint="cs"/>
                <w:color w:val="000000" w:themeColor="text1"/>
                <w:rtl/>
              </w:rPr>
              <w:t>الممثل</w:t>
            </w:r>
          </w:p>
        </w:tc>
        <w:tc>
          <w:tcPr>
            <w:tcW w:w="6477" w:type="dxa"/>
          </w:tcPr>
          <w:p w14:paraId="4F6984EB" w14:textId="04149A22" w:rsidR="0099108A" w:rsidRDefault="0099108A" w:rsidP="006A7663">
            <w:pPr>
              <w:pStyle w:val="NormalText"/>
              <w:rPr>
                <w:color w:val="000000" w:themeColor="text1"/>
                <w:rtl/>
              </w:rPr>
            </w:pPr>
            <w:r>
              <w:rPr>
                <w:rFonts w:hint="cs"/>
                <w:color w:val="000000" w:themeColor="text1"/>
                <w:rtl/>
              </w:rPr>
              <w:t>ال</w:t>
            </w:r>
            <w:r w:rsidR="000079D9">
              <w:rPr>
                <w:rFonts w:hint="cs"/>
                <w:color w:val="000000" w:themeColor="text1"/>
                <w:rtl/>
              </w:rPr>
              <w:t>مريض</w:t>
            </w:r>
            <w:r>
              <w:rPr>
                <w:rFonts w:hint="cs"/>
                <w:color w:val="000000" w:themeColor="text1"/>
                <w:rtl/>
              </w:rPr>
              <w:t xml:space="preserve"> </w:t>
            </w:r>
          </w:p>
        </w:tc>
      </w:tr>
      <w:tr w:rsidR="0099108A" w14:paraId="2AD140D8" w14:textId="77777777" w:rsidTr="006A7663">
        <w:tc>
          <w:tcPr>
            <w:tcW w:w="2018" w:type="dxa"/>
          </w:tcPr>
          <w:p w14:paraId="5CC1FEBE" w14:textId="77777777" w:rsidR="0099108A" w:rsidRDefault="0099108A" w:rsidP="006A7663">
            <w:pPr>
              <w:pStyle w:val="NormalText"/>
              <w:rPr>
                <w:color w:val="000000" w:themeColor="text1"/>
                <w:rtl/>
              </w:rPr>
            </w:pPr>
            <w:r>
              <w:rPr>
                <w:rFonts w:hint="cs"/>
                <w:color w:val="000000" w:themeColor="text1"/>
                <w:rtl/>
              </w:rPr>
              <w:t>شروط سابقة</w:t>
            </w:r>
          </w:p>
        </w:tc>
        <w:tc>
          <w:tcPr>
            <w:tcW w:w="6477" w:type="dxa"/>
          </w:tcPr>
          <w:p w14:paraId="19569CFC" w14:textId="77777777" w:rsidR="0099108A" w:rsidRDefault="0099108A" w:rsidP="006A7663">
            <w:pPr>
              <w:pStyle w:val="NormalText"/>
              <w:rPr>
                <w:color w:val="000000" w:themeColor="text1"/>
                <w:rtl/>
              </w:rPr>
            </w:pPr>
            <w:r>
              <w:rPr>
                <w:rFonts w:hint="cs"/>
                <w:color w:val="000000" w:themeColor="text1"/>
                <w:rtl/>
              </w:rPr>
              <w:t xml:space="preserve">ان يتيم تسجيل الدخول للموقع </w:t>
            </w:r>
          </w:p>
        </w:tc>
      </w:tr>
      <w:tr w:rsidR="0099108A" w14:paraId="56364B6B" w14:textId="77777777" w:rsidTr="006A7663">
        <w:tc>
          <w:tcPr>
            <w:tcW w:w="2018" w:type="dxa"/>
          </w:tcPr>
          <w:p w14:paraId="38B17B61" w14:textId="77777777" w:rsidR="0099108A" w:rsidRDefault="0099108A" w:rsidP="006A7663">
            <w:pPr>
              <w:pStyle w:val="NormalText"/>
              <w:rPr>
                <w:color w:val="000000" w:themeColor="text1"/>
                <w:rtl/>
              </w:rPr>
            </w:pPr>
            <w:r>
              <w:rPr>
                <w:rFonts w:hint="cs"/>
                <w:color w:val="000000" w:themeColor="text1"/>
                <w:rtl/>
              </w:rPr>
              <w:t>العمليات الأساسية</w:t>
            </w:r>
          </w:p>
        </w:tc>
        <w:tc>
          <w:tcPr>
            <w:tcW w:w="6477" w:type="dxa"/>
          </w:tcPr>
          <w:p w14:paraId="0BD71B12" w14:textId="77777777" w:rsidR="0099108A" w:rsidRPr="001D200B" w:rsidRDefault="0099108A"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99108A" w14:paraId="1B15114F" w14:textId="77777777" w:rsidTr="006A7663">
        <w:tc>
          <w:tcPr>
            <w:tcW w:w="2018" w:type="dxa"/>
          </w:tcPr>
          <w:p w14:paraId="7BF82574" w14:textId="77777777" w:rsidR="0099108A" w:rsidRDefault="0099108A" w:rsidP="006A7663">
            <w:pPr>
              <w:pStyle w:val="NormalText"/>
              <w:rPr>
                <w:color w:val="000000" w:themeColor="text1"/>
                <w:rtl/>
              </w:rPr>
            </w:pPr>
            <w:r>
              <w:rPr>
                <w:rFonts w:hint="cs"/>
                <w:color w:val="000000" w:themeColor="text1"/>
                <w:rtl/>
              </w:rPr>
              <w:t>شروط لاحقة</w:t>
            </w:r>
          </w:p>
        </w:tc>
        <w:tc>
          <w:tcPr>
            <w:tcW w:w="6477" w:type="dxa"/>
          </w:tcPr>
          <w:p w14:paraId="79C1CE52" w14:textId="77777777" w:rsidR="0099108A" w:rsidRDefault="0099108A" w:rsidP="006A7663">
            <w:pPr>
              <w:pStyle w:val="NormalText"/>
              <w:rPr>
                <w:color w:val="000000" w:themeColor="text1"/>
                <w:rtl/>
              </w:rPr>
            </w:pPr>
            <w:r>
              <w:rPr>
                <w:rFonts w:hint="cs"/>
                <w:color w:val="000000" w:themeColor="text1"/>
                <w:rtl/>
              </w:rPr>
              <w:t>لا توجد</w:t>
            </w:r>
          </w:p>
        </w:tc>
      </w:tr>
      <w:tr w:rsidR="0099108A" w14:paraId="0CC84DB7" w14:textId="77777777" w:rsidTr="006A7663">
        <w:tc>
          <w:tcPr>
            <w:tcW w:w="2018" w:type="dxa"/>
          </w:tcPr>
          <w:p w14:paraId="1245BE5F" w14:textId="77777777" w:rsidR="0099108A" w:rsidRDefault="0099108A" w:rsidP="006A7663">
            <w:pPr>
              <w:pStyle w:val="NormalText"/>
              <w:rPr>
                <w:color w:val="000000" w:themeColor="text1"/>
                <w:rtl/>
              </w:rPr>
            </w:pPr>
            <w:r>
              <w:rPr>
                <w:rFonts w:hint="cs"/>
                <w:color w:val="000000" w:themeColor="text1"/>
                <w:rtl/>
              </w:rPr>
              <w:t>عمليات استثنائية</w:t>
            </w:r>
          </w:p>
        </w:tc>
        <w:tc>
          <w:tcPr>
            <w:tcW w:w="6477" w:type="dxa"/>
          </w:tcPr>
          <w:p w14:paraId="18A4FE9B" w14:textId="77777777" w:rsidR="0099108A" w:rsidRDefault="0099108A" w:rsidP="006A7663">
            <w:pPr>
              <w:pStyle w:val="NormalText"/>
              <w:rPr>
                <w:color w:val="000000" w:themeColor="text1"/>
                <w:rtl/>
              </w:rPr>
            </w:pPr>
            <w:r>
              <w:rPr>
                <w:rFonts w:hint="cs"/>
                <w:color w:val="000000" w:themeColor="text1"/>
                <w:rtl/>
              </w:rPr>
              <w:t>لا توجد</w:t>
            </w:r>
          </w:p>
        </w:tc>
      </w:tr>
    </w:tbl>
    <w:p w14:paraId="7B5A0AF1" w14:textId="5A8D2E83" w:rsidR="0099108A" w:rsidRDefault="000237D2" w:rsidP="0099108A">
      <w:pPr>
        <w:pStyle w:val="NormalText"/>
        <w:jc w:val="center"/>
        <w:rPr>
          <w:color w:val="000000" w:themeColor="text1"/>
          <w:rtl/>
        </w:rPr>
      </w:pPr>
      <w:r>
        <w:rPr>
          <w:rFonts w:hint="cs"/>
          <w:color w:val="000000" w:themeColor="text1"/>
          <w:rtl/>
        </w:rPr>
        <w:t xml:space="preserve">جدول </w:t>
      </w:r>
      <w:r>
        <w:rPr>
          <w:color w:val="000000" w:themeColor="text1"/>
          <w:rtl/>
        </w:rPr>
        <w:t>(</w:t>
      </w:r>
      <w:r w:rsidR="0099108A">
        <w:rPr>
          <w:rFonts w:hint="cs"/>
          <w:color w:val="000000" w:themeColor="text1"/>
          <w:rtl/>
        </w:rPr>
        <w:t>18.3) وصف عملية عرض الوصفات الصحية</w:t>
      </w:r>
    </w:p>
    <w:tbl>
      <w:tblPr>
        <w:tblStyle w:val="ac"/>
        <w:bidiVisual/>
        <w:tblW w:w="0" w:type="auto"/>
        <w:tblLook w:val="04A0" w:firstRow="1" w:lastRow="0" w:firstColumn="1" w:lastColumn="0" w:noHBand="0" w:noVBand="1"/>
      </w:tblPr>
      <w:tblGrid>
        <w:gridCol w:w="2018"/>
        <w:gridCol w:w="6477"/>
      </w:tblGrid>
      <w:tr w:rsidR="001D2F2E" w14:paraId="750FF290" w14:textId="77777777" w:rsidTr="00467235">
        <w:tc>
          <w:tcPr>
            <w:tcW w:w="2018" w:type="dxa"/>
          </w:tcPr>
          <w:p w14:paraId="51850D35" w14:textId="77777777" w:rsidR="001D2F2E" w:rsidRDefault="001D2F2E" w:rsidP="00467235">
            <w:pPr>
              <w:pStyle w:val="NormalText"/>
              <w:rPr>
                <w:color w:val="000000" w:themeColor="text1"/>
                <w:rtl/>
              </w:rPr>
            </w:pPr>
            <w:r>
              <w:rPr>
                <w:rFonts w:hint="cs"/>
                <w:color w:val="000000" w:themeColor="text1"/>
                <w:rtl/>
              </w:rPr>
              <w:t>اسم حالة الاستخدام</w:t>
            </w:r>
          </w:p>
        </w:tc>
        <w:tc>
          <w:tcPr>
            <w:tcW w:w="6477" w:type="dxa"/>
          </w:tcPr>
          <w:p w14:paraId="78587867" w14:textId="77777777" w:rsidR="001D2F2E" w:rsidRDefault="001D2F2E" w:rsidP="00467235">
            <w:pPr>
              <w:pStyle w:val="NormalText"/>
              <w:rPr>
                <w:color w:val="000000" w:themeColor="text1"/>
                <w:rtl/>
              </w:rPr>
            </w:pPr>
            <w:r>
              <w:rPr>
                <w:rFonts w:hint="cs"/>
                <w:color w:val="000000" w:themeColor="text1"/>
                <w:rtl/>
              </w:rPr>
              <w:t>عرض النظام الغذائي والصحي</w:t>
            </w:r>
          </w:p>
        </w:tc>
      </w:tr>
      <w:tr w:rsidR="001D2F2E" w14:paraId="1F4A4475" w14:textId="77777777" w:rsidTr="00467235">
        <w:tc>
          <w:tcPr>
            <w:tcW w:w="2018" w:type="dxa"/>
          </w:tcPr>
          <w:p w14:paraId="7FD974EC" w14:textId="77777777" w:rsidR="001D2F2E" w:rsidRDefault="001D2F2E" w:rsidP="00467235">
            <w:pPr>
              <w:pStyle w:val="NormalText"/>
              <w:rPr>
                <w:color w:val="000000" w:themeColor="text1"/>
                <w:rtl/>
              </w:rPr>
            </w:pPr>
            <w:r>
              <w:rPr>
                <w:rFonts w:hint="cs"/>
                <w:color w:val="000000" w:themeColor="text1"/>
                <w:rtl/>
              </w:rPr>
              <w:t>وصف مختصر</w:t>
            </w:r>
          </w:p>
        </w:tc>
        <w:tc>
          <w:tcPr>
            <w:tcW w:w="6477" w:type="dxa"/>
          </w:tcPr>
          <w:p w14:paraId="54677041" w14:textId="4823BF59" w:rsidR="001D2F2E" w:rsidRDefault="001D2F2E" w:rsidP="001D2F2E">
            <w:pPr>
              <w:pStyle w:val="NormalText"/>
              <w:rPr>
                <w:color w:val="000000" w:themeColor="text1"/>
                <w:rtl/>
              </w:rPr>
            </w:pPr>
            <w:r>
              <w:rPr>
                <w:rFonts w:hint="cs"/>
                <w:color w:val="000000" w:themeColor="text1"/>
                <w:rtl/>
              </w:rPr>
              <w:t>يقوم المستخدم بعرض النظام الغذائي والصحي الخاص به</w:t>
            </w:r>
          </w:p>
        </w:tc>
      </w:tr>
      <w:tr w:rsidR="001D2F2E" w14:paraId="4B22B8D4" w14:textId="77777777" w:rsidTr="00467235">
        <w:tc>
          <w:tcPr>
            <w:tcW w:w="2018" w:type="dxa"/>
          </w:tcPr>
          <w:p w14:paraId="7F3103FB" w14:textId="77777777" w:rsidR="001D2F2E" w:rsidRDefault="001D2F2E" w:rsidP="00467235">
            <w:pPr>
              <w:pStyle w:val="NormalText"/>
              <w:rPr>
                <w:color w:val="000000" w:themeColor="text1"/>
                <w:rtl/>
              </w:rPr>
            </w:pPr>
            <w:r>
              <w:rPr>
                <w:rFonts w:hint="cs"/>
                <w:color w:val="000000" w:themeColor="text1"/>
                <w:rtl/>
              </w:rPr>
              <w:t>الممثل</w:t>
            </w:r>
          </w:p>
        </w:tc>
        <w:tc>
          <w:tcPr>
            <w:tcW w:w="6477" w:type="dxa"/>
          </w:tcPr>
          <w:p w14:paraId="1672BF54" w14:textId="7BE46B06" w:rsidR="001D2F2E" w:rsidRDefault="001D2F2E" w:rsidP="001D2F2E">
            <w:pPr>
              <w:pStyle w:val="NormalText"/>
              <w:rPr>
                <w:color w:val="000000" w:themeColor="text1"/>
                <w:rtl/>
              </w:rPr>
            </w:pPr>
            <w:r>
              <w:rPr>
                <w:rFonts w:hint="cs"/>
                <w:color w:val="000000" w:themeColor="text1"/>
                <w:rtl/>
              </w:rPr>
              <w:t>المريض</w:t>
            </w:r>
          </w:p>
        </w:tc>
      </w:tr>
      <w:tr w:rsidR="001D2F2E" w14:paraId="6B748C99" w14:textId="77777777" w:rsidTr="00467235">
        <w:tc>
          <w:tcPr>
            <w:tcW w:w="2018" w:type="dxa"/>
          </w:tcPr>
          <w:p w14:paraId="0E198984" w14:textId="77777777" w:rsidR="001D2F2E" w:rsidRDefault="001D2F2E" w:rsidP="00467235">
            <w:pPr>
              <w:pStyle w:val="NormalText"/>
              <w:rPr>
                <w:color w:val="000000" w:themeColor="text1"/>
                <w:rtl/>
              </w:rPr>
            </w:pPr>
            <w:r>
              <w:rPr>
                <w:rFonts w:hint="cs"/>
                <w:color w:val="000000" w:themeColor="text1"/>
                <w:rtl/>
              </w:rPr>
              <w:t>شروط سابقة</w:t>
            </w:r>
          </w:p>
        </w:tc>
        <w:tc>
          <w:tcPr>
            <w:tcW w:w="6477" w:type="dxa"/>
          </w:tcPr>
          <w:p w14:paraId="04BD4108" w14:textId="77777777" w:rsidR="001D2F2E" w:rsidRDefault="001D2F2E" w:rsidP="00467235">
            <w:pPr>
              <w:pStyle w:val="NormalText"/>
              <w:rPr>
                <w:color w:val="000000" w:themeColor="text1"/>
                <w:rtl/>
              </w:rPr>
            </w:pPr>
            <w:r>
              <w:rPr>
                <w:rFonts w:hint="cs"/>
                <w:color w:val="000000" w:themeColor="text1"/>
                <w:rtl/>
              </w:rPr>
              <w:t xml:space="preserve">ان يتم تسجيل الدخول للموقع </w:t>
            </w:r>
          </w:p>
        </w:tc>
      </w:tr>
      <w:tr w:rsidR="001D2F2E" w14:paraId="6D8BC566" w14:textId="77777777" w:rsidTr="00467235">
        <w:tc>
          <w:tcPr>
            <w:tcW w:w="2018" w:type="dxa"/>
          </w:tcPr>
          <w:p w14:paraId="7142A85D" w14:textId="77777777" w:rsidR="001D2F2E" w:rsidRDefault="001D2F2E" w:rsidP="00467235">
            <w:pPr>
              <w:pStyle w:val="NormalText"/>
              <w:rPr>
                <w:color w:val="000000" w:themeColor="text1"/>
                <w:rtl/>
              </w:rPr>
            </w:pPr>
            <w:r>
              <w:rPr>
                <w:rFonts w:hint="cs"/>
                <w:color w:val="000000" w:themeColor="text1"/>
                <w:rtl/>
              </w:rPr>
              <w:t>العمليات الأساسية</w:t>
            </w:r>
          </w:p>
        </w:tc>
        <w:tc>
          <w:tcPr>
            <w:tcW w:w="6477" w:type="dxa"/>
          </w:tcPr>
          <w:p w14:paraId="236FD546" w14:textId="4D10FF28"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النظام الغذائي </w:t>
            </w:r>
          </w:p>
          <w:p w14:paraId="5BD0E719" w14:textId="20198B42" w:rsidR="001D2F2E" w:rsidRDefault="001D2F2E" w:rsidP="001D2F2E">
            <w:pPr>
              <w:pStyle w:val="NormalText"/>
              <w:rPr>
                <w:color w:val="000000" w:themeColor="text1"/>
                <w:rtl/>
              </w:rPr>
            </w:pPr>
            <w:r>
              <w:rPr>
                <w:rFonts w:hint="cs"/>
                <w:color w:val="000000" w:themeColor="text1"/>
                <w:rtl/>
              </w:rPr>
              <w:lastRenderedPageBreak/>
              <w:t>-</w:t>
            </w:r>
            <w:r w:rsidR="005A0971">
              <w:rPr>
                <w:rFonts w:hint="cs"/>
                <w:color w:val="000000" w:themeColor="text1"/>
                <w:rtl/>
              </w:rPr>
              <w:t xml:space="preserve"> </w:t>
            </w:r>
            <w:r>
              <w:rPr>
                <w:rFonts w:hint="cs"/>
                <w:color w:val="000000" w:themeColor="text1"/>
                <w:rtl/>
              </w:rPr>
              <w:t>تتيح للمستخدم عرض جدول التمارين الرياضية</w:t>
            </w:r>
          </w:p>
          <w:p w14:paraId="2541EF73" w14:textId="131C3E4A" w:rsidR="001D2F2E" w:rsidRPr="001D200B"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امكانية تعديل البيانات الشخصية</w:t>
            </w:r>
          </w:p>
        </w:tc>
      </w:tr>
      <w:tr w:rsidR="001D2F2E" w14:paraId="5BC2F762" w14:textId="77777777" w:rsidTr="00467235">
        <w:tc>
          <w:tcPr>
            <w:tcW w:w="2018" w:type="dxa"/>
          </w:tcPr>
          <w:p w14:paraId="2620C3DB" w14:textId="77777777" w:rsidR="001D2F2E" w:rsidRDefault="001D2F2E" w:rsidP="00467235">
            <w:pPr>
              <w:pStyle w:val="NormalText"/>
              <w:rPr>
                <w:color w:val="000000" w:themeColor="text1"/>
                <w:rtl/>
              </w:rPr>
            </w:pPr>
            <w:r>
              <w:rPr>
                <w:rFonts w:hint="cs"/>
                <w:color w:val="000000" w:themeColor="text1"/>
                <w:rtl/>
              </w:rPr>
              <w:lastRenderedPageBreak/>
              <w:t>شروط لاحقة</w:t>
            </w:r>
          </w:p>
        </w:tc>
        <w:tc>
          <w:tcPr>
            <w:tcW w:w="6477" w:type="dxa"/>
          </w:tcPr>
          <w:p w14:paraId="52066E51" w14:textId="77777777" w:rsidR="001D2F2E" w:rsidRDefault="001D2F2E" w:rsidP="00467235">
            <w:pPr>
              <w:pStyle w:val="NormalText"/>
              <w:rPr>
                <w:color w:val="000000" w:themeColor="text1"/>
                <w:rtl/>
              </w:rPr>
            </w:pPr>
            <w:r>
              <w:rPr>
                <w:rFonts w:hint="cs"/>
                <w:color w:val="000000" w:themeColor="text1"/>
                <w:rtl/>
              </w:rPr>
              <w:t>لا توجد</w:t>
            </w:r>
          </w:p>
        </w:tc>
      </w:tr>
      <w:tr w:rsidR="001D2F2E" w14:paraId="557A5714" w14:textId="77777777" w:rsidTr="00467235">
        <w:tc>
          <w:tcPr>
            <w:tcW w:w="2018" w:type="dxa"/>
          </w:tcPr>
          <w:p w14:paraId="61996243" w14:textId="77777777" w:rsidR="001D2F2E" w:rsidRDefault="001D2F2E" w:rsidP="00467235">
            <w:pPr>
              <w:pStyle w:val="NormalText"/>
              <w:rPr>
                <w:color w:val="000000" w:themeColor="text1"/>
                <w:rtl/>
              </w:rPr>
            </w:pPr>
            <w:r>
              <w:rPr>
                <w:rFonts w:hint="cs"/>
                <w:color w:val="000000" w:themeColor="text1"/>
                <w:rtl/>
              </w:rPr>
              <w:t>عمليات استثنائية</w:t>
            </w:r>
          </w:p>
        </w:tc>
        <w:tc>
          <w:tcPr>
            <w:tcW w:w="6477" w:type="dxa"/>
          </w:tcPr>
          <w:p w14:paraId="545B8140" w14:textId="77777777" w:rsidR="001D2F2E" w:rsidRDefault="001D2F2E" w:rsidP="00467235">
            <w:pPr>
              <w:pStyle w:val="NormalText"/>
              <w:rPr>
                <w:color w:val="000000" w:themeColor="text1"/>
                <w:rtl/>
              </w:rPr>
            </w:pPr>
            <w:r>
              <w:rPr>
                <w:rFonts w:hint="cs"/>
                <w:color w:val="000000" w:themeColor="text1"/>
                <w:rtl/>
              </w:rPr>
              <w:t>لا توجد</w:t>
            </w:r>
          </w:p>
        </w:tc>
      </w:tr>
    </w:tbl>
    <w:p w14:paraId="4A4909C5" w14:textId="315DB034" w:rsidR="001F60C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9</w:t>
      </w:r>
      <w:r w:rsidR="001D2F2E">
        <w:rPr>
          <w:rFonts w:hint="cs"/>
          <w:color w:val="000000" w:themeColor="text1"/>
          <w:rtl/>
        </w:rPr>
        <w:t>.</w:t>
      </w:r>
      <w:r w:rsidR="006A1C22">
        <w:rPr>
          <w:rFonts w:hint="cs"/>
          <w:color w:val="000000" w:themeColor="text1"/>
          <w:rtl/>
        </w:rPr>
        <w:t>3</w:t>
      </w:r>
      <w:r w:rsidR="001D2F2E">
        <w:rPr>
          <w:rFonts w:hint="cs"/>
          <w:color w:val="000000" w:themeColor="text1"/>
          <w:rtl/>
        </w:rPr>
        <w:t>)</w:t>
      </w:r>
      <w:r w:rsidR="00931186">
        <w:rPr>
          <w:rFonts w:hint="cs"/>
          <w:color w:val="000000" w:themeColor="text1"/>
          <w:rtl/>
        </w:rPr>
        <w:t xml:space="preserve"> </w:t>
      </w:r>
      <w:r w:rsidR="001D2F2E">
        <w:rPr>
          <w:rFonts w:hint="cs"/>
          <w:color w:val="000000" w:themeColor="text1"/>
          <w:rtl/>
        </w:rPr>
        <w:t xml:space="preserve">وصف عملية </w:t>
      </w:r>
      <w:r w:rsidR="003A1DE3">
        <w:rPr>
          <w:rFonts w:hint="cs"/>
          <w:color w:val="000000" w:themeColor="text1"/>
          <w:rtl/>
        </w:rPr>
        <w:t>عرض النظام الغذائي والصحي</w:t>
      </w:r>
      <w:r w:rsidR="001F60C6"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F60C6" w14:paraId="7B3B42FE" w14:textId="77777777" w:rsidTr="00467235">
        <w:tc>
          <w:tcPr>
            <w:tcW w:w="2018" w:type="dxa"/>
          </w:tcPr>
          <w:p w14:paraId="6F089BDC" w14:textId="77777777" w:rsidR="001F60C6" w:rsidRDefault="001F60C6" w:rsidP="00467235">
            <w:pPr>
              <w:pStyle w:val="NormalText"/>
              <w:rPr>
                <w:color w:val="000000" w:themeColor="text1"/>
                <w:rtl/>
              </w:rPr>
            </w:pPr>
            <w:r>
              <w:rPr>
                <w:rFonts w:hint="cs"/>
                <w:color w:val="000000" w:themeColor="text1"/>
                <w:rtl/>
              </w:rPr>
              <w:t>اسم حالة الاستخدام</w:t>
            </w:r>
          </w:p>
        </w:tc>
        <w:tc>
          <w:tcPr>
            <w:tcW w:w="6477" w:type="dxa"/>
          </w:tcPr>
          <w:p w14:paraId="38504A32" w14:textId="74C83070" w:rsidR="001F60C6" w:rsidRDefault="001F60C6" w:rsidP="001F60C6">
            <w:pPr>
              <w:pStyle w:val="NormalText"/>
              <w:rPr>
                <w:color w:val="000000" w:themeColor="text1"/>
                <w:rtl/>
              </w:rPr>
            </w:pPr>
            <w:r>
              <w:rPr>
                <w:rFonts w:hint="cs"/>
                <w:color w:val="000000" w:themeColor="text1"/>
                <w:rtl/>
              </w:rPr>
              <w:t>عرض جدول تمارين رياضية</w:t>
            </w:r>
          </w:p>
        </w:tc>
      </w:tr>
      <w:tr w:rsidR="001F60C6" w14:paraId="6A447DB1" w14:textId="77777777" w:rsidTr="00467235">
        <w:tc>
          <w:tcPr>
            <w:tcW w:w="2018" w:type="dxa"/>
          </w:tcPr>
          <w:p w14:paraId="2B85FA85" w14:textId="77777777" w:rsidR="001F60C6" w:rsidRDefault="001F60C6" w:rsidP="00467235">
            <w:pPr>
              <w:pStyle w:val="NormalText"/>
              <w:rPr>
                <w:color w:val="000000" w:themeColor="text1"/>
                <w:rtl/>
              </w:rPr>
            </w:pPr>
            <w:r>
              <w:rPr>
                <w:rFonts w:hint="cs"/>
                <w:color w:val="000000" w:themeColor="text1"/>
                <w:rtl/>
              </w:rPr>
              <w:t>وصف مختصر</w:t>
            </w:r>
          </w:p>
        </w:tc>
        <w:tc>
          <w:tcPr>
            <w:tcW w:w="6477" w:type="dxa"/>
          </w:tcPr>
          <w:p w14:paraId="4DE877B0" w14:textId="2B164921" w:rsidR="001F60C6" w:rsidRDefault="001F60C6" w:rsidP="001F60C6">
            <w:pPr>
              <w:pStyle w:val="NormalText"/>
              <w:rPr>
                <w:color w:val="000000" w:themeColor="text1"/>
                <w:rtl/>
              </w:rPr>
            </w:pPr>
            <w:r>
              <w:rPr>
                <w:rFonts w:hint="cs"/>
                <w:color w:val="000000" w:themeColor="text1"/>
                <w:rtl/>
              </w:rPr>
              <w:t>يقوم المستخدم بعرض جدول التمارين الرياضية</w:t>
            </w:r>
          </w:p>
        </w:tc>
      </w:tr>
      <w:tr w:rsidR="001F60C6" w14:paraId="013D439F" w14:textId="77777777" w:rsidTr="00467235">
        <w:tc>
          <w:tcPr>
            <w:tcW w:w="2018" w:type="dxa"/>
          </w:tcPr>
          <w:p w14:paraId="6096D893" w14:textId="77777777" w:rsidR="001F60C6" w:rsidRDefault="001F60C6" w:rsidP="00467235">
            <w:pPr>
              <w:pStyle w:val="NormalText"/>
              <w:rPr>
                <w:color w:val="000000" w:themeColor="text1"/>
                <w:rtl/>
              </w:rPr>
            </w:pPr>
            <w:r>
              <w:rPr>
                <w:rFonts w:hint="cs"/>
                <w:color w:val="000000" w:themeColor="text1"/>
                <w:rtl/>
              </w:rPr>
              <w:t>الممثل</w:t>
            </w:r>
          </w:p>
        </w:tc>
        <w:tc>
          <w:tcPr>
            <w:tcW w:w="6477" w:type="dxa"/>
          </w:tcPr>
          <w:p w14:paraId="15FF611D" w14:textId="2C24AB13" w:rsidR="001F60C6" w:rsidRDefault="001F60C6" w:rsidP="00467235">
            <w:pPr>
              <w:pStyle w:val="NormalText"/>
              <w:rPr>
                <w:color w:val="000000" w:themeColor="text1"/>
                <w:rtl/>
              </w:rPr>
            </w:pPr>
            <w:r>
              <w:rPr>
                <w:rFonts w:hint="cs"/>
                <w:color w:val="000000" w:themeColor="text1"/>
                <w:rtl/>
              </w:rPr>
              <w:t>المريض</w:t>
            </w:r>
          </w:p>
        </w:tc>
      </w:tr>
      <w:tr w:rsidR="001F60C6" w14:paraId="216C7D90" w14:textId="77777777" w:rsidTr="00467235">
        <w:tc>
          <w:tcPr>
            <w:tcW w:w="2018" w:type="dxa"/>
          </w:tcPr>
          <w:p w14:paraId="2657D313" w14:textId="77777777" w:rsidR="001F60C6" w:rsidRDefault="001F60C6" w:rsidP="00467235">
            <w:pPr>
              <w:pStyle w:val="NormalText"/>
              <w:rPr>
                <w:color w:val="000000" w:themeColor="text1"/>
                <w:rtl/>
              </w:rPr>
            </w:pPr>
            <w:r>
              <w:rPr>
                <w:rFonts w:hint="cs"/>
                <w:color w:val="000000" w:themeColor="text1"/>
                <w:rtl/>
              </w:rPr>
              <w:t>شروط سابقة</w:t>
            </w:r>
          </w:p>
        </w:tc>
        <w:tc>
          <w:tcPr>
            <w:tcW w:w="6477" w:type="dxa"/>
          </w:tcPr>
          <w:p w14:paraId="12494F1B" w14:textId="4C6B1071" w:rsidR="001F60C6" w:rsidRDefault="001F60C6" w:rsidP="00467235">
            <w:pPr>
              <w:pStyle w:val="NormalText"/>
              <w:rPr>
                <w:color w:val="000000" w:themeColor="text1"/>
                <w:rtl/>
              </w:rPr>
            </w:pPr>
            <w:r>
              <w:rPr>
                <w:rFonts w:hint="cs"/>
                <w:color w:val="000000" w:themeColor="text1"/>
                <w:rtl/>
              </w:rPr>
              <w:t xml:space="preserve">عرض النظام الغذائي والصحي </w:t>
            </w:r>
          </w:p>
        </w:tc>
      </w:tr>
      <w:tr w:rsidR="001F60C6" w14:paraId="02487F11" w14:textId="77777777" w:rsidTr="00467235">
        <w:tc>
          <w:tcPr>
            <w:tcW w:w="2018" w:type="dxa"/>
          </w:tcPr>
          <w:p w14:paraId="5A19C8BA" w14:textId="77777777" w:rsidR="001F60C6" w:rsidRDefault="001F60C6" w:rsidP="00467235">
            <w:pPr>
              <w:pStyle w:val="NormalText"/>
              <w:rPr>
                <w:color w:val="000000" w:themeColor="text1"/>
                <w:rtl/>
              </w:rPr>
            </w:pPr>
            <w:r>
              <w:rPr>
                <w:rFonts w:hint="cs"/>
                <w:color w:val="000000" w:themeColor="text1"/>
                <w:rtl/>
              </w:rPr>
              <w:t>العمليات الأساسية</w:t>
            </w:r>
          </w:p>
        </w:tc>
        <w:tc>
          <w:tcPr>
            <w:tcW w:w="6477" w:type="dxa"/>
          </w:tcPr>
          <w:p w14:paraId="37062865" w14:textId="09754F54" w:rsidR="001F60C6" w:rsidRPr="001D200B" w:rsidRDefault="0027721E" w:rsidP="0027721E">
            <w:pPr>
              <w:pStyle w:val="NormalText"/>
              <w:rPr>
                <w:color w:val="000000" w:themeColor="text1"/>
                <w:rtl/>
              </w:rPr>
            </w:pPr>
            <w:r>
              <w:rPr>
                <w:rFonts w:hint="cs"/>
                <w:color w:val="000000" w:themeColor="text1"/>
                <w:rtl/>
              </w:rPr>
              <w:t>-</w:t>
            </w:r>
            <w:r w:rsidR="001F60C6">
              <w:rPr>
                <w:rFonts w:hint="cs"/>
                <w:color w:val="000000" w:themeColor="text1"/>
                <w:rtl/>
              </w:rPr>
              <w:t>الاطلاع على جدول التمارين الرياضية</w:t>
            </w:r>
          </w:p>
        </w:tc>
      </w:tr>
      <w:tr w:rsidR="001F60C6" w14:paraId="34774A75" w14:textId="77777777" w:rsidTr="00467235">
        <w:tc>
          <w:tcPr>
            <w:tcW w:w="2018" w:type="dxa"/>
          </w:tcPr>
          <w:p w14:paraId="323F5085" w14:textId="77777777" w:rsidR="001F60C6" w:rsidRDefault="001F60C6" w:rsidP="00467235">
            <w:pPr>
              <w:pStyle w:val="NormalText"/>
              <w:rPr>
                <w:color w:val="000000" w:themeColor="text1"/>
                <w:rtl/>
              </w:rPr>
            </w:pPr>
            <w:r>
              <w:rPr>
                <w:rFonts w:hint="cs"/>
                <w:color w:val="000000" w:themeColor="text1"/>
                <w:rtl/>
              </w:rPr>
              <w:t>شروط لاحقة</w:t>
            </w:r>
          </w:p>
        </w:tc>
        <w:tc>
          <w:tcPr>
            <w:tcW w:w="6477" w:type="dxa"/>
          </w:tcPr>
          <w:p w14:paraId="4200D1A4" w14:textId="77777777" w:rsidR="001F60C6" w:rsidRDefault="001F60C6" w:rsidP="00467235">
            <w:pPr>
              <w:pStyle w:val="NormalText"/>
              <w:rPr>
                <w:color w:val="000000" w:themeColor="text1"/>
                <w:rtl/>
              </w:rPr>
            </w:pPr>
            <w:r>
              <w:rPr>
                <w:rFonts w:hint="cs"/>
                <w:color w:val="000000" w:themeColor="text1"/>
                <w:rtl/>
              </w:rPr>
              <w:t>لا توجد</w:t>
            </w:r>
          </w:p>
        </w:tc>
      </w:tr>
      <w:tr w:rsidR="001F60C6" w14:paraId="66D7DC80" w14:textId="77777777" w:rsidTr="00467235">
        <w:tc>
          <w:tcPr>
            <w:tcW w:w="2018" w:type="dxa"/>
          </w:tcPr>
          <w:p w14:paraId="5F704816" w14:textId="77777777" w:rsidR="001F60C6" w:rsidRDefault="001F60C6" w:rsidP="00467235">
            <w:pPr>
              <w:pStyle w:val="NormalText"/>
              <w:rPr>
                <w:color w:val="000000" w:themeColor="text1"/>
                <w:rtl/>
              </w:rPr>
            </w:pPr>
            <w:r>
              <w:rPr>
                <w:rFonts w:hint="cs"/>
                <w:color w:val="000000" w:themeColor="text1"/>
                <w:rtl/>
              </w:rPr>
              <w:t>عمليات استثنائية</w:t>
            </w:r>
          </w:p>
        </w:tc>
        <w:tc>
          <w:tcPr>
            <w:tcW w:w="6477" w:type="dxa"/>
          </w:tcPr>
          <w:p w14:paraId="718A6F2C" w14:textId="69B31157" w:rsidR="001F60C6" w:rsidRDefault="00CD6490" w:rsidP="00467235">
            <w:pPr>
              <w:pStyle w:val="NormalText"/>
              <w:rPr>
                <w:color w:val="000000" w:themeColor="text1"/>
                <w:rtl/>
              </w:rPr>
            </w:pPr>
            <w:r>
              <w:rPr>
                <w:rFonts w:hint="cs"/>
                <w:color w:val="000000" w:themeColor="text1"/>
                <w:rtl/>
              </w:rPr>
              <w:t>لا توجد</w:t>
            </w:r>
            <w:r w:rsidR="001F60C6">
              <w:rPr>
                <w:rFonts w:hint="cs"/>
                <w:color w:val="000000" w:themeColor="text1"/>
                <w:rtl/>
              </w:rPr>
              <w:t xml:space="preserve">. </w:t>
            </w:r>
          </w:p>
        </w:tc>
      </w:tr>
    </w:tbl>
    <w:p w14:paraId="516B8A82" w14:textId="505C2719"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20</w:t>
      </w:r>
      <w:r w:rsidR="001F60C6">
        <w:rPr>
          <w:rFonts w:hint="cs"/>
          <w:color w:val="000000" w:themeColor="text1"/>
          <w:rtl/>
        </w:rPr>
        <w:t>.</w:t>
      </w:r>
      <w:r w:rsidR="006A1C22">
        <w:rPr>
          <w:rFonts w:hint="cs"/>
          <w:color w:val="000000" w:themeColor="text1"/>
          <w:rtl/>
        </w:rPr>
        <w:t>3</w:t>
      </w:r>
      <w:r w:rsidR="001F60C6">
        <w:rPr>
          <w:rFonts w:hint="cs"/>
          <w:color w:val="000000" w:themeColor="text1"/>
          <w:rtl/>
        </w:rPr>
        <w:t>)</w:t>
      </w:r>
      <w:r w:rsidR="00931186">
        <w:rPr>
          <w:rFonts w:hint="cs"/>
          <w:color w:val="000000" w:themeColor="text1"/>
          <w:rtl/>
        </w:rPr>
        <w:t xml:space="preserve"> </w:t>
      </w:r>
      <w:r w:rsidR="001F60C6">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CD6490" w14:paraId="024D48B1" w14:textId="77777777" w:rsidTr="00467235">
        <w:tc>
          <w:tcPr>
            <w:tcW w:w="2018" w:type="dxa"/>
          </w:tcPr>
          <w:p w14:paraId="46463AEF" w14:textId="77777777" w:rsidR="00CD6490" w:rsidRDefault="00CD6490" w:rsidP="00467235">
            <w:pPr>
              <w:pStyle w:val="NormalText"/>
              <w:rPr>
                <w:color w:val="000000" w:themeColor="text1"/>
                <w:rtl/>
              </w:rPr>
            </w:pPr>
            <w:r>
              <w:rPr>
                <w:rFonts w:hint="cs"/>
                <w:color w:val="000000" w:themeColor="text1"/>
                <w:rtl/>
              </w:rPr>
              <w:t>اسم حالة الاستخدام</w:t>
            </w:r>
          </w:p>
        </w:tc>
        <w:tc>
          <w:tcPr>
            <w:tcW w:w="6477" w:type="dxa"/>
          </w:tcPr>
          <w:p w14:paraId="0F4FC535" w14:textId="343DD988" w:rsidR="00CD6490" w:rsidRDefault="00CD6490" w:rsidP="00467235">
            <w:pPr>
              <w:pStyle w:val="NormalText"/>
              <w:rPr>
                <w:color w:val="000000" w:themeColor="text1"/>
                <w:rtl/>
              </w:rPr>
            </w:pPr>
            <w:r>
              <w:rPr>
                <w:rFonts w:hint="cs"/>
                <w:color w:val="000000" w:themeColor="text1"/>
                <w:rtl/>
              </w:rPr>
              <w:t>تعديل البيانات الشخصية للمريض</w:t>
            </w:r>
          </w:p>
        </w:tc>
      </w:tr>
      <w:tr w:rsidR="00CD6490" w14:paraId="0335BA8F" w14:textId="77777777" w:rsidTr="00467235">
        <w:tc>
          <w:tcPr>
            <w:tcW w:w="2018" w:type="dxa"/>
          </w:tcPr>
          <w:p w14:paraId="69EA57E2" w14:textId="77777777" w:rsidR="00CD6490" w:rsidRDefault="00CD6490" w:rsidP="00467235">
            <w:pPr>
              <w:pStyle w:val="NormalText"/>
              <w:rPr>
                <w:color w:val="000000" w:themeColor="text1"/>
                <w:rtl/>
              </w:rPr>
            </w:pPr>
            <w:r>
              <w:rPr>
                <w:rFonts w:hint="cs"/>
                <w:color w:val="000000" w:themeColor="text1"/>
                <w:rtl/>
              </w:rPr>
              <w:t>وصف مختصر</w:t>
            </w:r>
          </w:p>
        </w:tc>
        <w:tc>
          <w:tcPr>
            <w:tcW w:w="6477" w:type="dxa"/>
          </w:tcPr>
          <w:p w14:paraId="5E3A7209" w14:textId="019C7AE9" w:rsidR="00CD6490" w:rsidRDefault="00CD6490" w:rsidP="00CD6490">
            <w:pPr>
              <w:pStyle w:val="NormalText"/>
              <w:rPr>
                <w:color w:val="000000" w:themeColor="text1"/>
                <w:rtl/>
              </w:rPr>
            </w:pPr>
            <w:r>
              <w:rPr>
                <w:rFonts w:hint="cs"/>
                <w:color w:val="000000" w:themeColor="text1"/>
                <w:rtl/>
              </w:rPr>
              <w:t xml:space="preserve">يقوم المستخدم </w:t>
            </w:r>
            <w:r w:rsidR="003332C3">
              <w:rPr>
                <w:rFonts w:hint="cs"/>
                <w:color w:val="000000" w:themeColor="text1"/>
                <w:rtl/>
              </w:rPr>
              <w:t>بإجراء</w:t>
            </w:r>
            <w:r>
              <w:rPr>
                <w:rFonts w:hint="cs"/>
                <w:color w:val="000000" w:themeColor="text1"/>
                <w:rtl/>
              </w:rPr>
              <w:t xml:space="preserve"> تعديل على البيانات الشخصية الخاصة به</w:t>
            </w:r>
          </w:p>
        </w:tc>
      </w:tr>
      <w:tr w:rsidR="00CD6490" w14:paraId="273263D7" w14:textId="77777777" w:rsidTr="00467235">
        <w:tc>
          <w:tcPr>
            <w:tcW w:w="2018" w:type="dxa"/>
          </w:tcPr>
          <w:p w14:paraId="3F42BA05" w14:textId="77777777" w:rsidR="00CD6490" w:rsidRDefault="00CD6490" w:rsidP="00467235">
            <w:pPr>
              <w:pStyle w:val="NormalText"/>
              <w:rPr>
                <w:color w:val="000000" w:themeColor="text1"/>
                <w:rtl/>
              </w:rPr>
            </w:pPr>
            <w:r>
              <w:rPr>
                <w:rFonts w:hint="cs"/>
                <w:color w:val="000000" w:themeColor="text1"/>
                <w:rtl/>
              </w:rPr>
              <w:t>الممثل</w:t>
            </w:r>
          </w:p>
        </w:tc>
        <w:tc>
          <w:tcPr>
            <w:tcW w:w="6477" w:type="dxa"/>
          </w:tcPr>
          <w:p w14:paraId="7DE722E3" w14:textId="77777777" w:rsidR="00CD6490" w:rsidRDefault="00CD6490" w:rsidP="00467235">
            <w:pPr>
              <w:pStyle w:val="NormalText"/>
              <w:rPr>
                <w:color w:val="000000" w:themeColor="text1"/>
                <w:rtl/>
              </w:rPr>
            </w:pPr>
            <w:r>
              <w:rPr>
                <w:rFonts w:hint="cs"/>
                <w:color w:val="000000" w:themeColor="text1"/>
                <w:rtl/>
              </w:rPr>
              <w:t>المريض</w:t>
            </w:r>
          </w:p>
        </w:tc>
      </w:tr>
      <w:tr w:rsidR="00CD6490" w14:paraId="62A14AEE" w14:textId="77777777" w:rsidTr="00467235">
        <w:tc>
          <w:tcPr>
            <w:tcW w:w="2018" w:type="dxa"/>
          </w:tcPr>
          <w:p w14:paraId="532CEEDE" w14:textId="77777777" w:rsidR="00CD6490" w:rsidRDefault="00CD6490" w:rsidP="00467235">
            <w:pPr>
              <w:pStyle w:val="NormalText"/>
              <w:rPr>
                <w:color w:val="000000" w:themeColor="text1"/>
                <w:rtl/>
              </w:rPr>
            </w:pPr>
            <w:r>
              <w:rPr>
                <w:rFonts w:hint="cs"/>
                <w:color w:val="000000" w:themeColor="text1"/>
                <w:rtl/>
              </w:rPr>
              <w:t>شروط سابقة</w:t>
            </w:r>
          </w:p>
        </w:tc>
        <w:tc>
          <w:tcPr>
            <w:tcW w:w="6477" w:type="dxa"/>
          </w:tcPr>
          <w:p w14:paraId="7DD4AA96" w14:textId="77777777" w:rsidR="00CD6490" w:rsidRDefault="00CD6490" w:rsidP="00467235">
            <w:pPr>
              <w:pStyle w:val="NormalText"/>
              <w:rPr>
                <w:color w:val="000000" w:themeColor="text1"/>
                <w:rtl/>
              </w:rPr>
            </w:pPr>
            <w:r>
              <w:rPr>
                <w:rFonts w:hint="cs"/>
                <w:color w:val="000000" w:themeColor="text1"/>
                <w:rtl/>
              </w:rPr>
              <w:t xml:space="preserve">عرض النظام الغذائي والصحي </w:t>
            </w:r>
          </w:p>
        </w:tc>
      </w:tr>
      <w:tr w:rsidR="00CD6490" w14:paraId="7A5E6B7D" w14:textId="77777777" w:rsidTr="00467235">
        <w:tc>
          <w:tcPr>
            <w:tcW w:w="2018" w:type="dxa"/>
          </w:tcPr>
          <w:p w14:paraId="60C471D6" w14:textId="77777777" w:rsidR="00CD6490" w:rsidRDefault="00CD6490" w:rsidP="00467235">
            <w:pPr>
              <w:pStyle w:val="NormalText"/>
              <w:rPr>
                <w:color w:val="000000" w:themeColor="text1"/>
                <w:rtl/>
              </w:rPr>
            </w:pPr>
            <w:r>
              <w:rPr>
                <w:rFonts w:hint="cs"/>
                <w:color w:val="000000" w:themeColor="text1"/>
                <w:rtl/>
              </w:rPr>
              <w:t>العمليات الأساسية</w:t>
            </w:r>
          </w:p>
        </w:tc>
        <w:tc>
          <w:tcPr>
            <w:tcW w:w="6477" w:type="dxa"/>
          </w:tcPr>
          <w:p w14:paraId="10C2AFB6" w14:textId="7470F472" w:rsidR="00CD6490" w:rsidRDefault="00CD6490"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sidR="003332C3">
              <w:rPr>
                <w:rFonts w:hint="cs"/>
                <w:color w:val="000000" w:themeColor="text1"/>
                <w:rtl/>
              </w:rPr>
              <w:t xml:space="preserve">تعديل البيانات الشخصية </w:t>
            </w:r>
          </w:p>
          <w:p w14:paraId="6B5015BA" w14:textId="2C5EBCB1" w:rsidR="003332C3" w:rsidRPr="001D200B" w:rsidRDefault="003332C3" w:rsidP="003332C3">
            <w:pPr>
              <w:pStyle w:val="NormalText"/>
              <w:rPr>
                <w:color w:val="000000" w:themeColor="text1"/>
                <w:rtl/>
              </w:rPr>
            </w:pPr>
            <w:r>
              <w:rPr>
                <w:rFonts w:hint="cs"/>
                <w:color w:val="000000" w:themeColor="text1"/>
                <w:rtl/>
              </w:rPr>
              <w:lastRenderedPageBreak/>
              <w:t>-</w:t>
            </w:r>
            <w:r w:rsidR="0027721E">
              <w:rPr>
                <w:rFonts w:hint="cs"/>
                <w:color w:val="000000" w:themeColor="text1"/>
                <w:rtl/>
              </w:rPr>
              <w:t xml:space="preserve"> </w:t>
            </w:r>
            <w:r>
              <w:rPr>
                <w:rFonts w:hint="cs"/>
                <w:color w:val="000000" w:themeColor="text1"/>
                <w:rtl/>
              </w:rPr>
              <w:t>الضغط على زر حفظ</w:t>
            </w:r>
          </w:p>
        </w:tc>
      </w:tr>
      <w:tr w:rsidR="00CD6490" w14:paraId="3F72BFA5" w14:textId="77777777" w:rsidTr="00467235">
        <w:tc>
          <w:tcPr>
            <w:tcW w:w="2018" w:type="dxa"/>
          </w:tcPr>
          <w:p w14:paraId="134EA268" w14:textId="77777777" w:rsidR="00CD6490" w:rsidRDefault="00CD6490" w:rsidP="00467235">
            <w:pPr>
              <w:pStyle w:val="NormalText"/>
              <w:rPr>
                <w:color w:val="000000" w:themeColor="text1"/>
                <w:rtl/>
              </w:rPr>
            </w:pPr>
            <w:r>
              <w:rPr>
                <w:rFonts w:hint="cs"/>
                <w:color w:val="000000" w:themeColor="text1"/>
                <w:rtl/>
              </w:rPr>
              <w:lastRenderedPageBreak/>
              <w:t>شروط لاحقة</w:t>
            </w:r>
          </w:p>
        </w:tc>
        <w:tc>
          <w:tcPr>
            <w:tcW w:w="6477" w:type="dxa"/>
          </w:tcPr>
          <w:p w14:paraId="4AB93D55" w14:textId="4787AFD9" w:rsidR="00CD6490" w:rsidRDefault="003332C3" w:rsidP="00467235">
            <w:pPr>
              <w:pStyle w:val="NormalText"/>
              <w:rPr>
                <w:color w:val="000000" w:themeColor="text1"/>
                <w:rtl/>
              </w:rPr>
            </w:pPr>
            <w:r>
              <w:rPr>
                <w:rFonts w:hint="cs"/>
                <w:color w:val="000000" w:themeColor="text1"/>
                <w:rtl/>
              </w:rPr>
              <w:t xml:space="preserve">سيتم تحديث البيانات داخل النظام </w:t>
            </w:r>
          </w:p>
        </w:tc>
      </w:tr>
      <w:tr w:rsidR="00CD6490" w14:paraId="5A8E69FD" w14:textId="77777777" w:rsidTr="00467235">
        <w:tc>
          <w:tcPr>
            <w:tcW w:w="2018" w:type="dxa"/>
          </w:tcPr>
          <w:p w14:paraId="302EE7A5" w14:textId="77777777" w:rsidR="00CD6490" w:rsidRDefault="00CD6490" w:rsidP="00467235">
            <w:pPr>
              <w:pStyle w:val="NormalText"/>
              <w:rPr>
                <w:color w:val="000000" w:themeColor="text1"/>
                <w:rtl/>
              </w:rPr>
            </w:pPr>
            <w:r>
              <w:rPr>
                <w:rFonts w:hint="cs"/>
                <w:color w:val="000000" w:themeColor="text1"/>
                <w:rtl/>
              </w:rPr>
              <w:t>عمليات استثنائية</w:t>
            </w:r>
          </w:p>
        </w:tc>
        <w:tc>
          <w:tcPr>
            <w:tcW w:w="6477" w:type="dxa"/>
          </w:tcPr>
          <w:p w14:paraId="12798274" w14:textId="5BEB84CB" w:rsidR="00CD6490" w:rsidRDefault="003332C3" w:rsidP="003332C3">
            <w:pPr>
              <w:pStyle w:val="NormalText"/>
              <w:rPr>
                <w:color w:val="000000" w:themeColor="text1"/>
                <w:rtl/>
              </w:rPr>
            </w:pPr>
            <w:r>
              <w:rPr>
                <w:rFonts w:hint="cs"/>
                <w:color w:val="000000" w:themeColor="text1"/>
                <w:rtl/>
              </w:rPr>
              <w:t xml:space="preserve">في حالة استكمال تعديل البيانات الشخصية تظهر رسالة تم التعديل بنجاح وفي حالة لم يتم الضغط على زر </w:t>
            </w:r>
            <w:r w:rsidR="00193525">
              <w:rPr>
                <w:rFonts w:hint="cs"/>
                <w:color w:val="000000" w:themeColor="text1"/>
                <w:rtl/>
              </w:rPr>
              <w:t>حفظ لن</w:t>
            </w:r>
            <w:r>
              <w:rPr>
                <w:rFonts w:hint="cs"/>
                <w:color w:val="000000" w:themeColor="text1"/>
                <w:rtl/>
              </w:rPr>
              <w:t xml:space="preserve"> يتم حفظ التعديل</w:t>
            </w:r>
            <w:r w:rsidR="00CD6490">
              <w:rPr>
                <w:rFonts w:hint="cs"/>
                <w:color w:val="000000" w:themeColor="text1"/>
                <w:rtl/>
              </w:rPr>
              <w:t xml:space="preserve">. </w:t>
            </w:r>
          </w:p>
        </w:tc>
      </w:tr>
    </w:tbl>
    <w:p w14:paraId="01664EBF" w14:textId="48AA479B"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21.</w:t>
      </w:r>
      <w:r w:rsidR="006A1C22">
        <w:rPr>
          <w:rFonts w:hint="cs"/>
          <w:color w:val="000000" w:themeColor="text1"/>
          <w:rtl/>
        </w:rPr>
        <w:t>3</w:t>
      </w:r>
      <w:r w:rsidR="00CD6490">
        <w:rPr>
          <w:rFonts w:hint="cs"/>
          <w:color w:val="000000" w:themeColor="text1"/>
          <w:rtl/>
        </w:rPr>
        <w:t>)</w:t>
      </w:r>
      <w:r w:rsidR="00931186">
        <w:rPr>
          <w:rFonts w:hint="cs"/>
          <w:color w:val="000000" w:themeColor="text1"/>
          <w:rtl/>
        </w:rPr>
        <w:t xml:space="preserve"> </w:t>
      </w:r>
      <w:r w:rsidR="00CD6490">
        <w:rPr>
          <w:rFonts w:hint="cs"/>
          <w:color w:val="000000" w:themeColor="text1"/>
          <w:rtl/>
        </w:rPr>
        <w:t xml:space="preserve">وصف عملية </w:t>
      </w:r>
      <w:r w:rsidR="003A1DE3">
        <w:rPr>
          <w:rFonts w:hint="cs"/>
          <w:color w:val="000000" w:themeColor="text1"/>
          <w:rtl/>
        </w:rPr>
        <w:t>تعديل البيانات الشخصية للمريض</w:t>
      </w:r>
    </w:p>
    <w:tbl>
      <w:tblPr>
        <w:tblStyle w:val="ac"/>
        <w:bidiVisual/>
        <w:tblW w:w="0" w:type="auto"/>
        <w:tblLook w:val="04A0" w:firstRow="1" w:lastRow="0" w:firstColumn="1" w:lastColumn="0" w:noHBand="0" w:noVBand="1"/>
      </w:tblPr>
      <w:tblGrid>
        <w:gridCol w:w="2018"/>
        <w:gridCol w:w="6477"/>
      </w:tblGrid>
      <w:tr w:rsidR="00800604" w14:paraId="05E900D2" w14:textId="77777777" w:rsidTr="006A7663">
        <w:tc>
          <w:tcPr>
            <w:tcW w:w="2018" w:type="dxa"/>
          </w:tcPr>
          <w:p w14:paraId="4CE79455"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B325B64" w14:textId="77777777" w:rsidR="00800604" w:rsidRDefault="00800604" w:rsidP="006A7663">
            <w:pPr>
              <w:pStyle w:val="NormalText"/>
              <w:rPr>
                <w:color w:val="000000" w:themeColor="text1"/>
                <w:rtl/>
              </w:rPr>
            </w:pPr>
            <w:r>
              <w:rPr>
                <w:rFonts w:hint="cs"/>
                <w:color w:val="000000" w:themeColor="text1"/>
                <w:rtl/>
              </w:rPr>
              <w:t>دخول للحساب</w:t>
            </w:r>
          </w:p>
        </w:tc>
      </w:tr>
      <w:tr w:rsidR="00800604" w14:paraId="0E33E844" w14:textId="77777777" w:rsidTr="006A7663">
        <w:tc>
          <w:tcPr>
            <w:tcW w:w="2018" w:type="dxa"/>
          </w:tcPr>
          <w:p w14:paraId="56D124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3074DC4B" w14:textId="77777777" w:rsidR="00800604" w:rsidRDefault="00800604" w:rsidP="006A7663">
            <w:pPr>
              <w:pStyle w:val="NormalText"/>
              <w:rPr>
                <w:color w:val="000000" w:themeColor="text1"/>
                <w:rtl/>
              </w:rPr>
            </w:pPr>
            <w:r>
              <w:rPr>
                <w:rFonts w:hint="cs"/>
                <w:color w:val="000000" w:themeColor="text1"/>
                <w:rtl/>
              </w:rPr>
              <w:t xml:space="preserve">يتم من خلالها الدخول للحساب </w:t>
            </w:r>
          </w:p>
        </w:tc>
      </w:tr>
      <w:tr w:rsidR="00800604" w14:paraId="36045284" w14:textId="77777777" w:rsidTr="006A7663">
        <w:tc>
          <w:tcPr>
            <w:tcW w:w="2018" w:type="dxa"/>
          </w:tcPr>
          <w:p w14:paraId="786222F6"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7E4224A"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581ECE4D" w14:textId="77777777" w:rsidTr="006A7663">
        <w:tc>
          <w:tcPr>
            <w:tcW w:w="2018" w:type="dxa"/>
          </w:tcPr>
          <w:p w14:paraId="5EDE5F6D"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3FFD1C2"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1737A596" w14:textId="77777777" w:rsidTr="006A7663">
        <w:tc>
          <w:tcPr>
            <w:tcW w:w="2018" w:type="dxa"/>
          </w:tcPr>
          <w:p w14:paraId="30DD3D1C"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2D7FB461" w14:textId="6A8FC2D6" w:rsidR="00800604" w:rsidRDefault="00800604" w:rsidP="00441D9F">
            <w:pPr>
              <w:pStyle w:val="NormalText"/>
              <w:rPr>
                <w:color w:val="000000" w:themeColor="text1"/>
                <w:rtl/>
              </w:rPr>
            </w:pPr>
            <w:r>
              <w:rPr>
                <w:rFonts w:hint="cs"/>
                <w:color w:val="000000" w:themeColor="text1"/>
                <w:rtl/>
              </w:rPr>
              <w:t>-ادخال اسم المستخدم وكلمة المرور</w:t>
            </w:r>
          </w:p>
        </w:tc>
      </w:tr>
      <w:tr w:rsidR="00800604" w14:paraId="2107B45B" w14:textId="77777777" w:rsidTr="006A7663">
        <w:tc>
          <w:tcPr>
            <w:tcW w:w="2018" w:type="dxa"/>
          </w:tcPr>
          <w:p w14:paraId="4CD835BF"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D92BA74"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362E3428" w14:textId="77777777" w:rsidTr="006A7663">
        <w:tc>
          <w:tcPr>
            <w:tcW w:w="2018" w:type="dxa"/>
          </w:tcPr>
          <w:p w14:paraId="3F9ED416"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B3B1F57" w14:textId="77777777" w:rsidR="00800604" w:rsidRDefault="00800604" w:rsidP="006A7663">
            <w:pPr>
              <w:pStyle w:val="NormalText"/>
              <w:rPr>
                <w:color w:val="000000" w:themeColor="text1"/>
                <w:rtl/>
              </w:rPr>
            </w:pPr>
            <w:r>
              <w:rPr>
                <w:rFonts w:hint="cs"/>
                <w:color w:val="000000" w:themeColor="text1"/>
                <w:rtl/>
              </w:rPr>
              <w:t>في حالة ادخال بيانات غير صحيحة يقوم النظام بإظهار رسالة خطأ تفيد ان البيانات التي تم  ادخلها غير صحيحة ثم تسمح بإعادة عملية الادخال</w:t>
            </w:r>
          </w:p>
        </w:tc>
      </w:tr>
    </w:tbl>
    <w:p w14:paraId="2593BD6C" w14:textId="03843208"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22</w:t>
      </w:r>
      <w:r w:rsidR="00800604">
        <w:rPr>
          <w:rFonts w:hint="cs"/>
          <w:color w:val="000000" w:themeColor="text1"/>
          <w:rtl/>
        </w:rPr>
        <w:t>.3) وصف عملية دخول للحساب</w:t>
      </w:r>
    </w:p>
    <w:tbl>
      <w:tblPr>
        <w:tblStyle w:val="ac"/>
        <w:bidiVisual/>
        <w:tblW w:w="0" w:type="auto"/>
        <w:tblLook w:val="04A0" w:firstRow="1" w:lastRow="0" w:firstColumn="1" w:lastColumn="0" w:noHBand="0" w:noVBand="1"/>
      </w:tblPr>
      <w:tblGrid>
        <w:gridCol w:w="2018"/>
        <w:gridCol w:w="6477"/>
      </w:tblGrid>
      <w:tr w:rsidR="00800604" w14:paraId="61B3844B" w14:textId="77777777" w:rsidTr="006A7663">
        <w:tc>
          <w:tcPr>
            <w:tcW w:w="2018" w:type="dxa"/>
          </w:tcPr>
          <w:p w14:paraId="2FD69860"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A060EF" w14:textId="77777777" w:rsidR="00800604" w:rsidRDefault="00800604" w:rsidP="006A7663">
            <w:pPr>
              <w:pStyle w:val="NormalText"/>
              <w:rPr>
                <w:color w:val="000000" w:themeColor="text1"/>
                <w:rtl/>
              </w:rPr>
            </w:pPr>
            <w:r>
              <w:rPr>
                <w:rFonts w:hint="cs"/>
                <w:color w:val="000000" w:themeColor="text1"/>
                <w:rtl/>
              </w:rPr>
              <w:t>انشاء حساب</w:t>
            </w:r>
          </w:p>
        </w:tc>
      </w:tr>
      <w:tr w:rsidR="00800604" w14:paraId="2CCB1FB0" w14:textId="77777777" w:rsidTr="006A7663">
        <w:tc>
          <w:tcPr>
            <w:tcW w:w="2018" w:type="dxa"/>
          </w:tcPr>
          <w:p w14:paraId="3EE7186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42A0C5A5" w14:textId="77777777" w:rsidR="00800604" w:rsidRDefault="00800604" w:rsidP="006A7663">
            <w:pPr>
              <w:pStyle w:val="NormalText"/>
              <w:rPr>
                <w:color w:val="000000" w:themeColor="text1"/>
                <w:rtl/>
              </w:rPr>
            </w:pPr>
            <w:r>
              <w:rPr>
                <w:rFonts w:hint="cs"/>
                <w:color w:val="000000" w:themeColor="text1"/>
                <w:rtl/>
              </w:rPr>
              <w:t xml:space="preserve">يتم من خلالها انشاء حساب داخل النظام  </w:t>
            </w:r>
          </w:p>
        </w:tc>
      </w:tr>
      <w:tr w:rsidR="00800604" w14:paraId="3B73E5B8" w14:textId="77777777" w:rsidTr="006A7663">
        <w:tc>
          <w:tcPr>
            <w:tcW w:w="2018" w:type="dxa"/>
          </w:tcPr>
          <w:p w14:paraId="078B672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9FFF558"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63F11546" w14:textId="77777777" w:rsidTr="006A7663">
        <w:tc>
          <w:tcPr>
            <w:tcW w:w="2018" w:type="dxa"/>
          </w:tcPr>
          <w:p w14:paraId="684098E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1361C87"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74FB9472" w14:textId="77777777" w:rsidTr="006A7663">
        <w:tc>
          <w:tcPr>
            <w:tcW w:w="2018" w:type="dxa"/>
          </w:tcPr>
          <w:p w14:paraId="32C9FB0B" w14:textId="77777777" w:rsidR="00800604" w:rsidRDefault="00800604" w:rsidP="006A7663">
            <w:pPr>
              <w:pStyle w:val="NormalText"/>
              <w:rPr>
                <w:color w:val="000000" w:themeColor="text1"/>
                <w:rtl/>
              </w:rPr>
            </w:pPr>
            <w:r>
              <w:rPr>
                <w:rFonts w:hint="cs"/>
                <w:color w:val="000000" w:themeColor="text1"/>
                <w:rtl/>
              </w:rPr>
              <w:lastRenderedPageBreak/>
              <w:t>العمليات الأساسية</w:t>
            </w:r>
          </w:p>
        </w:tc>
        <w:tc>
          <w:tcPr>
            <w:tcW w:w="6477" w:type="dxa"/>
          </w:tcPr>
          <w:p w14:paraId="09B09BF5" w14:textId="77777777" w:rsidR="00800604" w:rsidRDefault="00800604" w:rsidP="006A7663">
            <w:pPr>
              <w:pStyle w:val="NormalText"/>
              <w:rPr>
                <w:color w:val="000000" w:themeColor="text1"/>
                <w:rtl/>
              </w:rPr>
            </w:pPr>
            <w:r>
              <w:rPr>
                <w:rFonts w:hint="cs"/>
                <w:color w:val="000000" w:themeColor="text1"/>
                <w:rtl/>
              </w:rPr>
              <w:t>- تعبئة البيانات الشخصية</w:t>
            </w:r>
          </w:p>
          <w:p w14:paraId="575BBA01" w14:textId="77777777" w:rsidR="00800604" w:rsidRDefault="00800604" w:rsidP="006A7663">
            <w:pPr>
              <w:pStyle w:val="NormalText"/>
              <w:rPr>
                <w:color w:val="000000" w:themeColor="text1"/>
                <w:rtl/>
              </w:rPr>
            </w:pPr>
            <w:r>
              <w:rPr>
                <w:rFonts w:hint="cs"/>
                <w:color w:val="000000" w:themeColor="text1"/>
                <w:rtl/>
              </w:rPr>
              <w:t xml:space="preserve">-  ضغط على زر تسجيل </w:t>
            </w:r>
          </w:p>
        </w:tc>
      </w:tr>
      <w:tr w:rsidR="00800604" w14:paraId="7D1D1CC5" w14:textId="77777777" w:rsidTr="006A7663">
        <w:tc>
          <w:tcPr>
            <w:tcW w:w="2018" w:type="dxa"/>
          </w:tcPr>
          <w:p w14:paraId="727AE2AE"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6F57246B"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4236ADEC" w14:textId="77777777" w:rsidTr="006A7663">
        <w:tc>
          <w:tcPr>
            <w:tcW w:w="2018" w:type="dxa"/>
          </w:tcPr>
          <w:p w14:paraId="60E5B42A"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673DA02C" w14:textId="77777777" w:rsidR="00800604" w:rsidRDefault="00800604" w:rsidP="006A7663">
            <w:pPr>
              <w:pStyle w:val="NormalText"/>
              <w:rPr>
                <w:color w:val="000000" w:themeColor="text1"/>
                <w:rtl/>
              </w:rPr>
            </w:pPr>
            <w:r>
              <w:rPr>
                <w:rFonts w:hint="cs"/>
                <w:color w:val="000000" w:themeColor="text1"/>
                <w:rtl/>
              </w:rPr>
              <w:t>في حالة عدم تعبئة جميع الحقول لن يتمكن المستخدم بضغط على زر التسجيل</w:t>
            </w:r>
          </w:p>
        </w:tc>
      </w:tr>
    </w:tbl>
    <w:p w14:paraId="46BB0CD4" w14:textId="2D993417"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23</w:t>
      </w:r>
      <w:r w:rsidR="00800604">
        <w:rPr>
          <w:rFonts w:hint="cs"/>
          <w:color w:val="000000" w:themeColor="text1"/>
          <w:rtl/>
        </w:rPr>
        <w:t>.3) وصف عملية انشاء حساب</w:t>
      </w:r>
    </w:p>
    <w:tbl>
      <w:tblPr>
        <w:tblStyle w:val="ac"/>
        <w:bidiVisual/>
        <w:tblW w:w="0" w:type="auto"/>
        <w:tblLook w:val="04A0" w:firstRow="1" w:lastRow="0" w:firstColumn="1" w:lastColumn="0" w:noHBand="0" w:noVBand="1"/>
      </w:tblPr>
      <w:tblGrid>
        <w:gridCol w:w="2018"/>
        <w:gridCol w:w="6477"/>
      </w:tblGrid>
      <w:tr w:rsidR="00800604" w14:paraId="4508BC55" w14:textId="77777777" w:rsidTr="006A7663">
        <w:tc>
          <w:tcPr>
            <w:tcW w:w="2018" w:type="dxa"/>
          </w:tcPr>
          <w:p w14:paraId="10E7EF8B"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2CDD68C3" w14:textId="44E0BD9A" w:rsidR="00800604" w:rsidRPr="00104082" w:rsidRDefault="00800604" w:rsidP="006A7663">
            <w:pPr>
              <w:pStyle w:val="NormalText"/>
              <w:rPr>
                <w:color w:val="000000" w:themeColor="text1"/>
                <w:sz w:val="28"/>
                <w:rtl/>
              </w:rPr>
            </w:pPr>
            <w:r w:rsidRPr="00104082">
              <w:rPr>
                <w:rFonts w:hint="cs"/>
                <w:color w:val="000000" w:themeColor="text1"/>
                <w:sz w:val="28"/>
                <w:rtl/>
              </w:rPr>
              <w:t>تعبئة نموذج</w:t>
            </w:r>
            <w:r w:rsidR="00104082" w:rsidRPr="00104082">
              <w:rPr>
                <w:rFonts w:hint="cs"/>
                <w:sz w:val="28"/>
                <w:rtl/>
              </w:rPr>
              <w:t xml:space="preserve"> </w:t>
            </w:r>
            <w:r w:rsidR="00104082" w:rsidRPr="00104082">
              <w:rPr>
                <w:rFonts w:hint="cs"/>
                <w:color w:val="000000" w:themeColor="text1"/>
                <w:sz w:val="28"/>
                <w:rtl/>
              </w:rPr>
              <w:t>(</w:t>
            </w:r>
            <w:r w:rsidR="00104082" w:rsidRPr="00104082">
              <w:rPr>
                <w:color w:val="000000" w:themeColor="text1"/>
                <w:sz w:val="28"/>
              </w:rPr>
              <w:t>ADIME</w:t>
            </w:r>
            <w:r w:rsidR="00104082" w:rsidRPr="00104082">
              <w:rPr>
                <w:rFonts w:hint="cs"/>
                <w:color w:val="000000" w:themeColor="text1"/>
                <w:sz w:val="28"/>
                <w:rtl/>
              </w:rPr>
              <w:t>)</w:t>
            </w:r>
          </w:p>
        </w:tc>
      </w:tr>
      <w:tr w:rsidR="00800604" w14:paraId="47E08EE1" w14:textId="77777777" w:rsidTr="006A7663">
        <w:tc>
          <w:tcPr>
            <w:tcW w:w="2018" w:type="dxa"/>
          </w:tcPr>
          <w:p w14:paraId="7B2DEB4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2BA72FC6" w14:textId="77777777" w:rsidR="00800604" w:rsidRDefault="00800604" w:rsidP="006A7663">
            <w:pPr>
              <w:pStyle w:val="NormalText"/>
              <w:rPr>
                <w:color w:val="000000" w:themeColor="text1"/>
                <w:rtl/>
              </w:rPr>
            </w:pPr>
            <w:r>
              <w:rPr>
                <w:rFonts w:hint="cs"/>
                <w:color w:val="000000" w:themeColor="text1"/>
                <w:rtl/>
              </w:rPr>
              <w:t xml:space="preserve">يتم من خلالها تعبئة النموذج المطلوب من المستخدم  </w:t>
            </w:r>
          </w:p>
        </w:tc>
      </w:tr>
      <w:tr w:rsidR="00800604" w14:paraId="27EFC4AF" w14:textId="77777777" w:rsidTr="006A7663">
        <w:tc>
          <w:tcPr>
            <w:tcW w:w="2018" w:type="dxa"/>
          </w:tcPr>
          <w:p w14:paraId="0CD6205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DA256FC"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1087EF19" w14:textId="77777777" w:rsidTr="006A7663">
        <w:tc>
          <w:tcPr>
            <w:tcW w:w="2018" w:type="dxa"/>
          </w:tcPr>
          <w:p w14:paraId="34593DD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5EA58FBB" w14:textId="77777777" w:rsidR="00800604" w:rsidRDefault="00800604" w:rsidP="006A7663">
            <w:pPr>
              <w:pStyle w:val="NormalText"/>
              <w:rPr>
                <w:color w:val="000000" w:themeColor="text1"/>
                <w:rtl/>
              </w:rPr>
            </w:pPr>
            <w:r>
              <w:rPr>
                <w:rFonts w:hint="cs"/>
                <w:color w:val="000000" w:themeColor="text1"/>
                <w:rtl/>
              </w:rPr>
              <w:t>ان يقوم المستخدم بإنشاء حساب</w:t>
            </w:r>
          </w:p>
        </w:tc>
      </w:tr>
      <w:tr w:rsidR="00800604" w14:paraId="5A430DD3" w14:textId="77777777" w:rsidTr="006A7663">
        <w:tc>
          <w:tcPr>
            <w:tcW w:w="2018" w:type="dxa"/>
          </w:tcPr>
          <w:p w14:paraId="49EC56B7"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C79302" w14:textId="77777777" w:rsidR="00800604" w:rsidRDefault="00800604" w:rsidP="006A7663">
            <w:pPr>
              <w:pStyle w:val="NormalText"/>
              <w:rPr>
                <w:color w:val="000000" w:themeColor="text1"/>
                <w:rtl/>
              </w:rPr>
            </w:pPr>
            <w:r>
              <w:rPr>
                <w:rFonts w:hint="cs"/>
                <w:color w:val="000000" w:themeColor="text1"/>
                <w:rtl/>
              </w:rPr>
              <w:t>- تعبئة البيانات المطلوبة داخل النموذج</w:t>
            </w:r>
          </w:p>
          <w:p w14:paraId="255F761D" w14:textId="77777777" w:rsidR="00800604" w:rsidRDefault="00800604" w:rsidP="006A7663">
            <w:pPr>
              <w:pStyle w:val="NormalText"/>
              <w:rPr>
                <w:color w:val="000000" w:themeColor="text1"/>
                <w:rtl/>
              </w:rPr>
            </w:pPr>
            <w:r>
              <w:rPr>
                <w:rFonts w:hint="cs"/>
                <w:color w:val="000000" w:themeColor="text1"/>
                <w:rtl/>
              </w:rPr>
              <w:t xml:space="preserve">- ضغط على زر حفظ </w:t>
            </w:r>
          </w:p>
        </w:tc>
      </w:tr>
      <w:tr w:rsidR="00800604" w14:paraId="0D44E696" w14:textId="77777777" w:rsidTr="006A7663">
        <w:tc>
          <w:tcPr>
            <w:tcW w:w="2018" w:type="dxa"/>
          </w:tcPr>
          <w:p w14:paraId="597648F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29D937F8"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22CC1C5F" w14:textId="77777777" w:rsidTr="006A7663">
        <w:tc>
          <w:tcPr>
            <w:tcW w:w="2018" w:type="dxa"/>
          </w:tcPr>
          <w:p w14:paraId="274EB287"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123BB10" w14:textId="77777777" w:rsidR="00800604" w:rsidRDefault="00800604" w:rsidP="006A7663">
            <w:pPr>
              <w:pStyle w:val="NormalText"/>
              <w:rPr>
                <w:color w:val="000000" w:themeColor="text1"/>
                <w:rtl/>
              </w:rPr>
            </w:pPr>
            <w:r>
              <w:rPr>
                <w:rFonts w:hint="cs"/>
                <w:color w:val="000000" w:themeColor="text1"/>
                <w:rtl/>
              </w:rPr>
              <w:t xml:space="preserve">في حالة اغلاق نافذة المتصفح بدون الضغط على زر الحفظ ستظهر رسالة تنيه تفيد عدم حفظ النموذج، وفي حالة الضغط على زر الحفظ ستظهر رسالة تفيد بان العملية تمت بنجاح.  </w:t>
            </w:r>
          </w:p>
        </w:tc>
      </w:tr>
    </w:tbl>
    <w:p w14:paraId="649F0171" w14:textId="20D72DA5" w:rsidR="00800604" w:rsidRDefault="000237D2" w:rsidP="00056C25">
      <w:pPr>
        <w:pStyle w:val="NormalText"/>
        <w:ind w:left="720"/>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24</w:t>
      </w:r>
      <w:r w:rsidR="00800604">
        <w:rPr>
          <w:rFonts w:hint="cs"/>
          <w:color w:val="000000" w:themeColor="text1"/>
          <w:rtl/>
        </w:rPr>
        <w:t>.3) وصف عملية تعبئة نموذج</w:t>
      </w:r>
    </w:p>
    <w:tbl>
      <w:tblPr>
        <w:tblStyle w:val="ac"/>
        <w:bidiVisual/>
        <w:tblW w:w="0" w:type="auto"/>
        <w:tblLook w:val="04A0" w:firstRow="1" w:lastRow="0" w:firstColumn="1" w:lastColumn="0" w:noHBand="0" w:noVBand="1"/>
      </w:tblPr>
      <w:tblGrid>
        <w:gridCol w:w="2018"/>
        <w:gridCol w:w="6477"/>
      </w:tblGrid>
      <w:tr w:rsidR="003C1B26" w14:paraId="377BECAA" w14:textId="77777777" w:rsidTr="006A7663">
        <w:tc>
          <w:tcPr>
            <w:tcW w:w="2018" w:type="dxa"/>
          </w:tcPr>
          <w:p w14:paraId="16A74F06" w14:textId="77777777" w:rsidR="003C1B26" w:rsidRDefault="003C1B26" w:rsidP="006A7663">
            <w:pPr>
              <w:pStyle w:val="NormalText"/>
              <w:rPr>
                <w:color w:val="000000" w:themeColor="text1"/>
                <w:rtl/>
              </w:rPr>
            </w:pPr>
            <w:r>
              <w:rPr>
                <w:rFonts w:hint="cs"/>
                <w:color w:val="000000" w:themeColor="text1"/>
                <w:rtl/>
              </w:rPr>
              <w:t>اسم حالة الاستخدام</w:t>
            </w:r>
          </w:p>
        </w:tc>
        <w:tc>
          <w:tcPr>
            <w:tcW w:w="6477" w:type="dxa"/>
          </w:tcPr>
          <w:p w14:paraId="2B8F6755" w14:textId="77777777" w:rsidR="003C1B26" w:rsidRDefault="003C1B26" w:rsidP="006A7663">
            <w:pPr>
              <w:pStyle w:val="NormalText"/>
              <w:rPr>
                <w:color w:val="000000" w:themeColor="text1"/>
                <w:rtl/>
              </w:rPr>
            </w:pPr>
            <w:r>
              <w:rPr>
                <w:rFonts w:hint="cs"/>
                <w:color w:val="000000" w:themeColor="text1"/>
                <w:rtl/>
              </w:rPr>
              <w:t>عرض اماكن توفر الوجبات الصحية</w:t>
            </w:r>
          </w:p>
        </w:tc>
      </w:tr>
      <w:tr w:rsidR="003C1B26" w14:paraId="38D4FB38" w14:textId="77777777" w:rsidTr="006A7663">
        <w:tc>
          <w:tcPr>
            <w:tcW w:w="2018" w:type="dxa"/>
          </w:tcPr>
          <w:p w14:paraId="283305DC" w14:textId="77777777" w:rsidR="003C1B26" w:rsidRDefault="003C1B26" w:rsidP="006A7663">
            <w:pPr>
              <w:pStyle w:val="NormalText"/>
              <w:rPr>
                <w:color w:val="000000" w:themeColor="text1"/>
                <w:rtl/>
              </w:rPr>
            </w:pPr>
            <w:r>
              <w:rPr>
                <w:rFonts w:hint="cs"/>
                <w:color w:val="000000" w:themeColor="text1"/>
                <w:rtl/>
              </w:rPr>
              <w:lastRenderedPageBreak/>
              <w:t>وصف مختصر</w:t>
            </w:r>
          </w:p>
        </w:tc>
        <w:tc>
          <w:tcPr>
            <w:tcW w:w="6477" w:type="dxa"/>
          </w:tcPr>
          <w:p w14:paraId="48748311" w14:textId="77777777" w:rsidR="003C1B26" w:rsidRDefault="003C1B26" w:rsidP="006A7663">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3C1B26" w14:paraId="4325C7D0" w14:textId="77777777" w:rsidTr="006A7663">
        <w:tc>
          <w:tcPr>
            <w:tcW w:w="2018" w:type="dxa"/>
          </w:tcPr>
          <w:p w14:paraId="5DB6573A" w14:textId="77777777" w:rsidR="003C1B26" w:rsidRDefault="003C1B26" w:rsidP="006A7663">
            <w:pPr>
              <w:pStyle w:val="NormalText"/>
              <w:rPr>
                <w:color w:val="000000" w:themeColor="text1"/>
                <w:rtl/>
              </w:rPr>
            </w:pPr>
            <w:r>
              <w:rPr>
                <w:rFonts w:hint="cs"/>
                <w:color w:val="000000" w:themeColor="text1"/>
                <w:rtl/>
              </w:rPr>
              <w:t>الممثل</w:t>
            </w:r>
          </w:p>
        </w:tc>
        <w:tc>
          <w:tcPr>
            <w:tcW w:w="6477" w:type="dxa"/>
          </w:tcPr>
          <w:p w14:paraId="373D3BA4" w14:textId="785E9899" w:rsidR="003C1B26" w:rsidRDefault="003C1B26" w:rsidP="006A7663">
            <w:pPr>
              <w:pStyle w:val="NormalText"/>
              <w:rPr>
                <w:color w:val="000000" w:themeColor="text1"/>
                <w:rtl/>
              </w:rPr>
            </w:pPr>
            <w:r>
              <w:rPr>
                <w:rFonts w:hint="cs"/>
                <w:color w:val="000000" w:themeColor="text1"/>
                <w:rtl/>
              </w:rPr>
              <w:t>المريض</w:t>
            </w:r>
          </w:p>
        </w:tc>
      </w:tr>
      <w:tr w:rsidR="003C1B26" w14:paraId="5F54F9ED" w14:textId="77777777" w:rsidTr="006A7663">
        <w:tc>
          <w:tcPr>
            <w:tcW w:w="2018" w:type="dxa"/>
          </w:tcPr>
          <w:p w14:paraId="1B6F4A1C" w14:textId="77777777" w:rsidR="003C1B26" w:rsidRDefault="003C1B26" w:rsidP="006A7663">
            <w:pPr>
              <w:pStyle w:val="NormalText"/>
              <w:rPr>
                <w:color w:val="000000" w:themeColor="text1"/>
                <w:rtl/>
              </w:rPr>
            </w:pPr>
            <w:r>
              <w:rPr>
                <w:rFonts w:hint="cs"/>
                <w:color w:val="000000" w:themeColor="text1"/>
                <w:rtl/>
              </w:rPr>
              <w:t>شروط سابقة</w:t>
            </w:r>
          </w:p>
        </w:tc>
        <w:tc>
          <w:tcPr>
            <w:tcW w:w="6477" w:type="dxa"/>
          </w:tcPr>
          <w:p w14:paraId="177ADBF5" w14:textId="77777777" w:rsidR="003C1B26" w:rsidRDefault="003C1B26" w:rsidP="006A7663">
            <w:pPr>
              <w:pStyle w:val="NormalText"/>
              <w:rPr>
                <w:color w:val="000000" w:themeColor="text1"/>
                <w:rtl/>
              </w:rPr>
            </w:pPr>
            <w:r>
              <w:rPr>
                <w:rFonts w:hint="cs"/>
                <w:color w:val="000000" w:themeColor="text1"/>
                <w:rtl/>
              </w:rPr>
              <w:t xml:space="preserve">ان يتيم تسجيل الدخول للموقع </w:t>
            </w:r>
          </w:p>
        </w:tc>
      </w:tr>
      <w:tr w:rsidR="003C1B26" w14:paraId="0DE91439" w14:textId="77777777" w:rsidTr="006A7663">
        <w:tc>
          <w:tcPr>
            <w:tcW w:w="2018" w:type="dxa"/>
          </w:tcPr>
          <w:p w14:paraId="5A04F494" w14:textId="77777777" w:rsidR="003C1B26" w:rsidRDefault="003C1B26" w:rsidP="006A7663">
            <w:pPr>
              <w:pStyle w:val="NormalText"/>
              <w:rPr>
                <w:color w:val="000000" w:themeColor="text1"/>
                <w:rtl/>
              </w:rPr>
            </w:pPr>
            <w:r>
              <w:rPr>
                <w:rFonts w:hint="cs"/>
                <w:color w:val="000000" w:themeColor="text1"/>
                <w:rtl/>
              </w:rPr>
              <w:t>العمليات الأساسية</w:t>
            </w:r>
          </w:p>
        </w:tc>
        <w:tc>
          <w:tcPr>
            <w:tcW w:w="6477" w:type="dxa"/>
          </w:tcPr>
          <w:p w14:paraId="0B27B8CC" w14:textId="77777777" w:rsidR="003C1B26" w:rsidRPr="001D200B" w:rsidRDefault="003C1B26" w:rsidP="006A7663">
            <w:pPr>
              <w:pStyle w:val="NormalText"/>
              <w:rPr>
                <w:color w:val="000000" w:themeColor="text1"/>
                <w:rtl/>
              </w:rPr>
            </w:pPr>
            <w:r>
              <w:rPr>
                <w:rFonts w:hint="cs"/>
                <w:color w:val="000000" w:themeColor="text1"/>
                <w:rtl/>
              </w:rPr>
              <w:t>- عرض الاماكن توفر الوجبات الصحية التي تم إضافتها مسبقا في النظام</w:t>
            </w:r>
          </w:p>
        </w:tc>
      </w:tr>
      <w:tr w:rsidR="003C1B26" w14:paraId="0936D630" w14:textId="77777777" w:rsidTr="006A7663">
        <w:tc>
          <w:tcPr>
            <w:tcW w:w="2018" w:type="dxa"/>
          </w:tcPr>
          <w:p w14:paraId="41B98554" w14:textId="77777777" w:rsidR="003C1B26" w:rsidRDefault="003C1B26" w:rsidP="006A7663">
            <w:pPr>
              <w:pStyle w:val="NormalText"/>
              <w:rPr>
                <w:color w:val="000000" w:themeColor="text1"/>
                <w:rtl/>
              </w:rPr>
            </w:pPr>
            <w:r>
              <w:rPr>
                <w:rFonts w:hint="cs"/>
                <w:color w:val="000000" w:themeColor="text1"/>
                <w:rtl/>
              </w:rPr>
              <w:t>شروط لاحقة</w:t>
            </w:r>
          </w:p>
        </w:tc>
        <w:tc>
          <w:tcPr>
            <w:tcW w:w="6477" w:type="dxa"/>
          </w:tcPr>
          <w:p w14:paraId="053CD151" w14:textId="3FD814FD" w:rsidR="003C1B26" w:rsidRDefault="000237D2" w:rsidP="006A7663">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3C1B26" w14:paraId="3D6CF896" w14:textId="77777777" w:rsidTr="006A7663">
        <w:tc>
          <w:tcPr>
            <w:tcW w:w="2018" w:type="dxa"/>
          </w:tcPr>
          <w:p w14:paraId="17C3A709" w14:textId="77777777" w:rsidR="003C1B26" w:rsidRDefault="003C1B26" w:rsidP="006A7663">
            <w:pPr>
              <w:pStyle w:val="NormalText"/>
              <w:rPr>
                <w:color w:val="000000" w:themeColor="text1"/>
                <w:rtl/>
              </w:rPr>
            </w:pPr>
            <w:r>
              <w:rPr>
                <w:rFonts w:hint="cs"/>
                <w:color w:val="000000" w:themeColor="text1"/>
                <w:rtl/>
              </w:rPr>
              <w:t>عمليات استثنائية</w:t>
            </w:r>
          </w:p>
        </w:tc>
        <w:tc>
          <w:tcPr>
            <w:tcW w:w="6477" w:type="dxa"/>
          </w:tcPr>
          <w:p w14:paraId="47EBD591" w14:textId="77777777" w:rsidR="003C1B26" w:rsidRDefault="003C1B26" w:rsidP="006A7663">
            <w:pPr>
              <w:pStyle w:val="NormalText"/>
              <w:rPr>
                <w:color w:val="000000" w:themeColor="text1"/>
                <w:rtl/>
              </w:rPr>
            </w:pPr>
            <w:r>
              <w:rPr>
                <w:rFonts w:hint="cs"/>
                <w:color w:val="000000" w:themeColor="text1"/>
                <w:rtl/>
              </w:rPr>
              <w:t>لا توجد</w:t>
            </w:r>
          </w:p>
        </w:tc>
      </w:tr>
    </w:tbl>
    <w:p w14:paraId="18897553" w14:textId="59C83E0E"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25</w:t>
      </w:r>
      <w:r w:rsidR="003C1B26">
        <w:rPr>
          <w:rFonts w:hint="cs"/>
          <w:color w:val="000000" w:themeColor="text1"/>
          <w:rtl/>
        </w:rPr>
        <w:t>.3) وصف عملية 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643B3" w14:paraId="5D64E0DD" w14:textId="77777777" w:rsidTr="001D692A">
        <w:tc>
          <w:tcPr>
            <w:tcW w:w="2018" w:type="dxa"/>
          </w:tcPr>
          <w:p w14:paraId="7C812150"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00E7F313"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069C5536" w14:textId="77777777" w:rsidTr="001D692A">
        <w:tc>
          <w:tcPr>
            <w:tcW w:w="2018" w:type="dxa"/>
          </w:tcPr>
          <w:p w14:paraId="02136AA3" w14:textId="77777777" w:rsidR="00D643B3" w:rsidRDefault="00D643B3" w:rsidP="001D692A">
            <w:pPr>
              <w:pStyle w:val="NormalText"/>
              <w:rPr>
                <w:color w:val="000000" w:themeColor="text1"/>
                <w:rtl/>
              </w:rPr>
            </w:pPr>
            <w:r>
              <w:rPr>
                <w:rFonts w:hint="cs"/>
                <w:color w:val="000000" w:themeColor="text1"/>
                <w:rtl/>
              </w:rPr>
              <w:t>وصف مختصر</w:t>
            </w:r>
          </w:p>
        </w:tc>
        <w:tc>
          <w:tcPr>
            <w:tcW w:w="6477" w:type="dxa"/>
          </w:tcPr>
          <w:p w14:paraId="3DEEA0D1" w14:textId="69615526" w:rsidR="00D643B3" w:rsidRDefault="00104082" w:rsidP="00104082">
            <w:pPr>
              <w:pStyle w:val="NormalText"/>
              <w:rPr>
                <w:color w:val="000000" w:themeColor="text1"/>
                <w:rtl/>
              </w:rPr>
            </w:pPr>
            <w:r>
              <w:rPr>
                <w:rFonts w:hint="cs"/>
                <w:color w:val="000000" w:themeColor="text1"/>
                <w:rtl/>
              </w:rPr>
              <w:t>يقوم المستخدم</w:t>
            </w:r>
            <w:r w:rsidR="00D643B3">
              <w:rPr>
                <w:rFonts w:hint="cs"/>
                <w:color w:val="000000" w:themeColor="text1"/>
                <w:rtl/>
              </w:rPr>
              <w:t xml:space="preserve"> بتبادل الرسال مع </w:t>
            </w:r>
            <w:r>
              <w:rPr>
                <w:rFonts w:hint="cs"/>
                <w:color w:val="000000" w:themeColor="text1"/>
                <w:rtl/>
              </w:rPr>
              <w:t>المدير والأخصائيين.</w:t>
            </w:r>
            <w:r w:rsidR="00D643B3">
              <w:rPr>
                <w:rFonts w:hint="cs"/>
                <w:color w:val="000000" w:themeColor="text1"/>
                <w:rtl/>
              </w:rPr>
              <w:t xml:space="preserve"> </w:t>
            </w:r>
          </w:p>
        </w:tc>
      </w:tr>
      <w:tr w:rsidR="00D643B3" w14:paraId="12F84C6A" w14:textId="77777777" w:rsidTr="001D692A">
        <w:tc>
          <w:tcPr>
            <w:tcW w:w="2018" w:type="dxa"/>
          </w:tcPr>
          <w:p w14:paraId="367DB695"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0FD2544A" w14:textId="31B90595" w:rsidR="00D643B3" w:rsidRDefault="00D643B3" w:rsidP="001D692A">
            <w:pPr>
              <w:pStyle w:val="NormalText"/>
              <w:rPr>
                <w:color w:val="000000" w:themeColor="text1"/>
                <w:rtl/>
              </w:rPr>
            </w:pPr>
            <w:r>
              <w:rPr>
                <w:rFonts w:hint="cs"/>
                <w:color w:val="000000" w:themeColor="text1"/>
                <w:rtl/>
              </w:rPr>
              <w:t>الم</w:t>
            </w:r>
            <w:r w:rsidR="009C7D7A">
              <w:rPr>
                <w:rFonts w:hint="cs"/>
                <w:color w:val="000000" w:themeColor="text1"/>
                <w:rtl/>
              </w:rPr>
              <w:t>ريض</w:t>
            </w:r>
          </w:p>
        </w:tc>
      </w:tr>
      <w:tr w:rsidR="00D643B3" w14:paraId="42527E20" w14:textId="77777777" w:rsidTr="001D692A">
        <w:tc>
          <w:tcPr>
            <w:tcW w:w="2018" w:type="dxa"/>
          </w:tcPr>
          <w:p w14:paraId="5A983474"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C213DF4"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4B6DEB37" w14:textId="77777777" w:rsidTr="001D692A">
        <w:tc>
          <w:tcPr>
            <w:tcW w:w="2018" w:type="dxa"/>
          </w:tcPr>
          <w:p w14:paraId="71BD6C36" w14:textId="77777777" w:rsidR="00D643B3" w:rsidRDefault="00D643B3" w:rsidP="001D692A">
            <w:pPr>
              <w:pStyle w:val="NormalText"/>
              <w:rPr>
                <w:color w:val="000000" w:themeColor="text1"/>
                <w:rtl/>
              </w:rPr>
            </w:pPr>
            <w:r>
              <w:rPr>
                <w:rFonts w:hint="cs"/>
                <w:color w:val="000000" w:themeColor="text1"/>
                <w:rtl/>
              </w:rPr>
              <w:t>العمليات الأساسية</w:t>
            </w:r>
          </w:p>
        </w:tc>
        <w:tc>
          <w:tcPr>
            <w:tcW w:w="6477" w:type="dxa"/>
          </w:tcPr>
          <w:p w14:paraId="0AED449D"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5A84733C" w14:textId="77777777" w:rsidTr="001D692A">
        <w:tc>
          <w:tcPr>
            <w:tcW w:w="2018" w:type="dxa"/>
          </w:tcPr>
          <w:p w14:paraId="52E56EF4"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46DE558A" w14:textId="24B69AE6"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01D7BC3F" w14:textId="77777777" w:rsidTr="001D692A">
        <w:tc>
          <w:tcPr>
            <w:tcW w:w="2018" w:type="dxa"/>
          </w:tcPr>
          <w:p w14:paraId="2645B86A"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5BC07866"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68977D1A" w14:textId="79300B2D"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26</w:t>
      </w:r>
      <w:r w:rsidR="00D643B3">
        <w:rPr>
          <w:rFonts w:hint="cs"/>
          <w:color w:val="000000" w:themeColor="text1"/>
          <w:rtl/>
        </w:rPr>
        <w:t>.3) وصف عملية إرسال الرسائل</w:t>
      </w:r>
    </w:p>
    <w:p w14:paraId="069D2550" w14:textId="55F2D22D" w:rsidR="00104082" w:rsidRDefault="00104082" w:rsidP="009C7D7A">
      <w:pPr>
        <w:pStyle w:val="NormalText"/>
        <w:jc w:val="center"/>
        <w:rPr>
          <w:color w:val="000000" w:themeColor="text1"/>
          <w:rtl/>
        </w:rPr>
      </w:pPr>
    </w:p>
    <w:p w14:paraId="5F75DE5E" w14:textId="77777777" w:rsidR="00104082" w:rsidRPr="009C7D7A" w:rsidRDefault="00104082" w:rsidP="009C7D7A">
      <w:pPr>
        <w:pStyle w:val="NormalText"/>
        <w:jc w:val="center"/>
        <w:rPr>
          <w:color w:val="000000" w:themeColor="text1"/>
        </w:rPr>
      </w:pPr>
    </w:p>
    <w:p w14:paraId="2DBB74EE" w14:textId="3F15E092" w:rsidR="003332C3" w:rsidRPr="003332C3" w:rsidRDefault="00277FF6" w:rsidP="00703538">
      <w:pPr>
        <w:pStyle w:val="NormalText"/>
        <w:numPr>
          <w:ilvl w:val="0"/>
          <w:numId w:val="22"/>
        </w:numPr>
        <w:jc w:val="left"/>
        <w:rPr>
          <w:b/>
          <w:bCs/>
          <w:color w:val="000000" w:themeColor="text1"/>
          <w:rtl/>
        </w:rPr>
      </w:pPr>
      <w:r w:rsidRPr="003332C3">
        <w:rPr>
          <w:rFonts w:hint="cs"/>
          <w:b/>
          <w:bCs/>
          <w:color w:val="000000" w:themeColor="text1"/>
          <w:rtl/>
        </w:rPr>
        <w:lastRenderedPageBreak/>
        <w:t>وصف حالات</w:t>
      </w:r>
      <w:r w:rsidR="001D2F2E" w:rsidRPr="003332C3">
        <w:rPr>
          <w:rFonts w:hint="cs"/>
          <w:b/>
          <w:bCs/>
          <w:color w:val="000000" w:themeColor="text1"/>
          <w:rtl/>
        </w:rPr>
        <w:t xml:space="preserve"> استخدام تطبيق الهاتف المحمول</w:t>
      </w:r>
      <w:r w:rsidR="009C7D7A">
        <w:rPr>
          <w:rFonts w:hint="cs"/>
          <w:b/>
          <w:bCs/>
          <w:color w:val="000000" w:themeColor="text1"/>
          <w:rtl/>
        </w:rPr>
        <w:t xml:space="preserve"> بالنسبة للمريض</w:t>
      </w:r>
    </w:p>
    <w:tbl>
      <w:tblPr>
        <w:tblStyle w:val="ac"/>
        <w:bidiVisual/>
        <w:tblW w:w="0" w:type="auto"/>
        <w:tblLook w:val="04A0" w:firstRow="1" w:lastRow="0" w:firstColumn="1" w:lastColumn="0" w:noHBand="0" w:noVBand="1"/>
      </w:tblPr>
      <w:tblGrid>
        <w:gridCol w:w="2018"/>
        <w:gridCol w:w="6477"/>
      </w:tblGrid>
      <w:tr w:rsidR="003332C3" w14:paraId="26C5FC6B" w14:textId="77777777" w:rsidTr="00467235">
        <w:tc>
          <w:tcPr>
            <w:tcW w:w="2018" w:type="dxa"/>
          </w:tcPr>
          <w:p w14:paraId="0B81992B" w14:textId="77777777" w:rsidR="003332C3" w:rsidRDefault="003332C3" w:rsidP="00467235">
            <w:pPr>
              <w:pStyle w:val="NormalText"/>
              <w:rPr>
                <w:color w:val="000000" w:themeColor="text1"/>
                <w:rtl/>
              </w:rPr>
            </w:pPr>
            <w:r>
              <w:rPr>
                <w:rFonts w:hint="cs"/>
                <w:color w:val="000000" w:themeColor="text1"/>
                <w:rtl/>
              </w:rPr>
              <w:t>اسم حالة الاستخدام</w:t>
            </w:r>
          </w:p>
        </w:tc>
        <w:tc>
          <w:tcPr>
            <w:tcW w:w="6477" w:type="dxa"/>
          </w:tcPr>
          <w:p w14:paraId="05DDBDC6" w14:textId="77777777" w:rsidR="003332C3" w:rsidRDefault="003332C3" w:rsidP="00467235">
            <w:pPr>
              <w:pStyle w:val="NormalText"/>
              <w:rPr>
                <w:color w:val="000000" w:themeColor="text1"/>
                <w:rtl/>
              </w:rPr>
            </w:pPr>
            <w:r>
              <w:rPr>
                <w:rFonts w:hint="cs"/>
                <w:color w:val="000000" w:themeColor="text1"/>
                <w:rtl/>
              </w:rPr>
              <w:t>عرض الوصفات الصحية</w:t>
            </w:r>
          </w:p>
        </w:tc>
      </w:tr>
      <w:tr w:rsidR="003332C3" w14:paraId="0CA28531" w14:textId="77777777" w:rsidTr="00467235">
        <w:tc>
          <w:tcPr>
            <w:tcW w:w="2018" w:type="dxa"/>
          </w:tcPr>
          <w:p w14:paraId="14716426" w14:textId="77777777" w:rsidR="003332C3" w:rsidRDefault="003332C3" w:rsidP="00467235">
            <w:pPr>
              <w:pStyle w:val="NormalText"/>
              <w:rPr>
                <w:color w:val="000000" w:themeColor="text1"/>
                <w:rtl/>
              </w:rPr>
            </w:pPr>
            <w:r>
              <w:rPr>
                <w:rFonts w:hint="cs"/>
                <w:color w:val="000000" w:themeColor="text1"/>
                <w:rtl/>
              </w:rPr>
              <w:t>وصف مختصر</w:t>
            </w:r>
          </w:p>
        </w:tc>
        <w:tc>
          <w:tcPr>
            <w:tcW w:w="6477" w:type="dxa"/>
          </w:tcPr>
          <w:p w14:paraId="5D1BC006" w14:textId="77777777" w:rsidR="003332C3" w:rsidRDefault="003332C3" w:rsidP="00467235">
            <w:pPr>
              <w:pStyle w:val="NormalText"/>
              <w:rPr>
                <w:color w:val="000000" w:themeColor="text1"/>
                <w:rtl/>
              </w:rPr>
            </w:pPr>
            <w:r>
              <w:rPr>
                <w:rFonts w:hint="cs"/>
                <w:color w:val="000000" w:themeColor="text1"/>
                <w:rtl/>
              </w:rPr>
              <w:t xml:space="preserve">يقوم المستخدم بعرض الوصفات الصحية  </w:t>
            </w:r>
          </w:p>
        </w:tc>
      </w:tr>
      <w:tr w:rsidR="003332C3" w14:paraId="2D0E41B1" w14:textId="77777777" w:rsidTr="00467235">
        <w:tc>
          <w:tcPr>
            <w:tcW w:w="2018" w:type="dxa"/>
          </w:tcPr>
          <w:p w14:paraId="51DC6890" w14:textId="77777777" w:rsidR="003332C3" w:rsidRDefault="003332C3" w:rsidP="00467235">
            <w:pPr>
              <w:pStyle w:val="NormalText"/>
              <w:rPr>
                <w:color w:val="000000" w:themeColor="text1"/>
                <w:rtl/>
              </w:rPr>
            </w:pPr>
            <w:r>
              <w:rPr>
                <w:rFonts w:hint="cs"/>
                <w:color w:val="000000" w:themeColor="text1"/>
                <w:rtl/>
              </w:rPr>
              <w:t>الممثل</w:t>
            </w:r>
          </w:p>
        </w:tc>
        <w:tc>
          <w:tcPr>
            <w:tcW w:w="6477" w:type="dxa"/>
          </w:tcPr>
          <w:p w14:paraId="0FA44C42" w14:textId="154FB556" w:rsidR="003332C3" w:rsidRDefault="003332C3" w:rsidP="00467235">
            <w:pPr>
              <w:pStyle w:val="NormalText"/>
              <w:rPr>
                <w:color w:val="000000" w:themeColor="text1"/>
                <w:rtl/>
              </w:rPr>
            </w:pPr>
            <w:r>
              <w:rPr>
                <w:rFonts w:hint="cs"/>
                <w:color w:val="000000" w:themeColor="text1"/>
                <w:rtl/>
              </w:rPr>
              <w:t xml:space="preserve">المريض </w:t>
            </w:r>
          </w:p>
        </w:tc>
      </w:tr>
      <w:tr w:rsidR="003332C3" w14:paraId="1AE66365" w14:textId="77777777" w:rsidTr="00467235">
        <w:tc>
          <w:tcPr>
            <w:tcW w:w="2018" w:type="dxa"/>
          </w:tcPr>
          <w:p w14:paraId="16FAE23E" w14:textId="77777777" w:rsidR="003332C3" w:rsidRDefault="003332C3" w:rsidP="00467235">
            <w:pPr>
              <w:pStyle w:val="NormalText"/>
              <w:rPr>
                <w:color w:val="000000" w:themeColor="text1"/>
                <w:rtl/>
              </w:rPr>
            </w:pPr>
            <w:r>
              <w:rPr>
                <w:rFonts w:hint="cs"/>
                <w:color w:val="000000" w:themeColor="text1"/>
                <w:rtl/>
              </w:rPr>
              <w:t>شروط سابقة</w:t>
            </w:r>
          </w:p>
        </w:tc>
        <w:tc>
          <w:tcPr>
            <w:tcW w:w="6477" w:type="dxa"/>
          </w:tcPr>
          <w:p w14:paraId="31C62E2E" w14:textId="6A7C8622" w:rsidR="003332C3" w:rsidRDefault="00193525" w:rsidP="00467235">
            <w:pPr>
              <w:pStyle w:val="NormalText"/>
              <w:rPr>
                <w:color w:val="000000" w:themeColor="text1"/>
                <w:rtl/>
              </w:rPr>
            </w:pPr>
            <w:r>
              <w:rPr>
                <w:rFonts w:hint="cs"/>
                <w:color w:val="000000" w:themeColor="text1"/>
                <w:rtl/>
              </w:rPr>
              <w:t>ان يتيم تسجيل الدخول للتطبيق</w:t>
            </w:r>
            <w:r w:rsidR="003332C3">
              <w:rPr>
                <w:rFonts w:hint="cs"/>
                <w:color w:val="000000" w:themeColor="text1"/>
                <w:rtl/>
              </w:rPr>
              <w:t xml:space="preserve"> </w:t>
            </w:r>
          </w:p>
        </w:tc>
      </w:tr>
      <w:tr w:rsidR="003332C3" w14:paraId="20AEEBEC" w14:textId="77777777" w:rsidTr="00467235">
        <w:tc>
          <w:tcPr>
            <w:tcW w:w="2018" w:type="dxa"/>
          </w:tcPr>
          <w:p w14:paraId="137FD483" w14:textId="77777777" w:rsidR="003332C3" w:rsidRDefault="003332C3" w:rsidP="00467235">
            <w:pPr>
              <w:pStyle w:val="NormalText"/>
              <w:rPr>
                <w:color w:val="000000" w:themeColor="text1"/>
                <w:rtl/>
              </w:rPr>
            </w:pPr>
            <w:r>
              <w:rPr>
                <w:rFonts w:hint="cs"/>
                <w:color w:val="000000" w:themeColor="text1"/>
                <w:rtl/>
              </w:rPr>
              <w:t>العمليات الأساسية</w:t>
            </w:r>
          </w:p>
        </w:tc>
        <w:tc>
          <w:tcPr>
            <w:tcW w:w="6477" w:type="dxa"/>
          </w:tcPr>
          <w:p w14:paraId="2A086F9F" w14:textId="0227CA6F" w:rsidR="003332C3" w:rsidRPr="001D200B" w:rsidRDefault="003332C3" w:rsidP="0027721E">
            <w:pPr>
              <w:pStyle w:val="NormalText"/>
              <w:rPr>
                <w:color w:val="000000" w:themeColor="text1"/>
                <w:rtl/>
              </w:rPr>
            </w:pPr>
            <w:r>
              <w:rPr>
                <w:rFonts w:hint="cs"/>
                <w:color w:val="000000" w:themeColor="text1"/>
                <w:rtl/>
              </w:rPr>
              <w:t>عرض الوصفات الصحية التي تم إضافتها مسبقا في النظام</w:t>
            </w:r>
          </w:p>
        </w:tc>
      </w:tr>
      <w:tr w:rsidR="003332C3" w14:paraId="5AB816B8" w14:textId="77777777" w:rsidTr="00467235">
        <w:tc>
          <w:tcPr>
            <w:tcW w:w="2018" w:type="dxa"/>
          </w:tcPr>
          <w:p w14:paraId="719D894F" w14:textId="77777777" w:rsidR="003332C3" w:rsidRDefault="003332C3" w:rsidP="00467235">
            <w:pPr>
              <w:pStyle w:val="NormalText"/>
              <w:rPr>
                <w:color w:val="000000" w:themeColor="text1"/>
                <w:rtl/>
              </w:rPr>
            </w:pPr>
            <w:r>
              <w:rPr>
                <w:rFonts w:hint="cs"/>
                <w:color w:val="000000" w:themeColor="text1"/>
                <w:rtl/>
              </w:rPr>
              <w:t>شروط لاحقة</w:t>
            </w:r>
          </w:p>
        </w:tc>
        <w:tc>
          <w:tcPr>
            <w:tcW w:w="6477" w:type="dxa"/>
          </w:tcPr>
          <w:p w14:paraId="43A98DF7" w14:textId="77777777" w:rsidR="003332C3" w:rsidRDefault="003332C3" w:rsidP="00467235">
            <w:pPr>
              <w:pStyle w:val="NormalText"/>
              <w:rPr>
                <w:color w:val="000000" w:themeColor="text1"/>
                <w:rtl/>
              </w:rPr>
            </w:pPr>
            <w:r>
              <w:rPr>
                <w:rFonts w:hint="cs"/>
                <w:color w:val="000000" w:themeColor="text1"/>
                <w:rtl/>
              </w:rPr>
              <w:t>لا توجد</w:t>
            </w:r>
          </w:p>
        </w:tc>
      </w:tr>
      <w:tr w:rsidR="003332C3" w14:paraId="66565CDB" w14:textId="77777777" w:rsidTr="00467235">
        <w:tc>
          <w:tcPr>
            <w:tcW w:w="2018" w:type="dxa"/>
          </w:tcPr>
          <w:p w14:paraId="634C7073" w14:textId="77777777" w:rsidR="003332C3" w:rsidRDefault="003332C3" w:rsidP="00467235">
            <w:pPr>
              <w:pStyle w:val="NormalText"/>
              <w:rPr>
                <w:color w:val="000000" w:themeColor="text1"/>
                <w:rtl/>
              </w:rPr>
            </w:pPr>
            <w:r>
              <w:rPr>
                <w:rFonts w:hint="cs"/>
                <w:color w:val="000000" w:themeColor="text1"/>
                <w:rtl/>
              </w:rPr>
              <w:t>عمليات استثنائية</w:t>
            </w:r>
          </w:p>
        </w:tc>
        <w:tc>
          <w:tcPr>
            <w:tcW w:w="6477" w:type="dxa"/>
          </w:tcPr>
          <w:p w14:paraId="0682E34B" w14:textId="77777777" w:rsidR="003332C3" w:rsidRDefault="003332C3" w:rsidP="00467235">
            <w:pPr>
              <w:pStyle w:val="NormalText"/>
              <w:rPr>
                <w:color w:val="000000" w:themeColor="text1"/>
                <w:rtl/>
              </w:rPr>
            </w:pPr>
            <w:r>
              <w:rPr>
                <w:rFonts w:hint="cs"/>
                <w:color w:val="000000" w:themeColor="text1"/>
                <w:rtl/>
              </w:rPr>
              <w:t>لا توجد</w:t>
            </w:r>
          </w:p>
        </w:tc>
      </w:tr>
    </w:tbl>
    <w:p w14:paraId="29AA3557" w14:textId="0CEA812E"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7</w:t>
      </w:r>
      <w:r w:rsidR="003332C3">
        <w:rPr>
          <w:rFonts w:hint="cs"/>
          <w:color w:val="000000" w:themeColor="text1"/>
          <w:rtl/>
        </w:rPr>
        <w:t>.</w:t>
      </w:r>
      <w:r w:rsidR="006A1C22">
        <w:rPr>
          <w:rFonts w:hint="cs"/>
          <w:color w:val="000000" w:themeColor="text1"/>
          <w:rtl/>
        </w:rPr>
        <w:t>3</w:t>
      </w:r>
      <w:r w:rsidR="003332C3">
        <w:rPr>
          <w:rFonts w:hint="cs"/>
          <w:color w:val="000000" w:themeColor="text1"/>
          <w:rtl/>
        </w:rPr>
        <w:t>)</w:t>
      </w:r>
      <w:r w:rsidR="00931186">
        <w:rPr>
          <w:rFonts w:hint="cs"/>
          <w:color w:val="000000" w:themeColor="text1"/>
          <w:rtl/>
        </w:rPr>
        <w:t xml:space="preserve"> </w:t>
      </w:r>
      <w:r w:rsidR="003332C3">
        <w:rPr>
          <w:rFonts w:hint="cs"/>
          <w:color w:val="000000" w:themeColor="text1"/>
          <w:rtl/>
        </w:rPr>
        <w:t xml:space="preserve">وصف عملية </w:t>
      </w:r>
      <w:r w:rsidR="003A1DE3">
        <w:rPr>
          <w:rFonts w:hint="cs"/>
          <w:color w:val="000000" w:themeColor="text1"/>
          <w:rtl/>
        </w:rPr>
        <w:t>عرض الوصفات الصحية</w:t>
      </w:r>
    </w:p>
    <w:tbl>
      <w:tblPr>
        <w:tblStyle w:val="ac"/>
        <w:bidiVisual/>
        <w:tblW w:w="0" w:type="auto"/>
        <w:tblLook w:val="04A0" w:firstRow="1" w:lastRow="0" w:firstColumn="1" w:lastColumn="0" w:noHBand="0" w:noVBand="1"/>
      </w:tblPr>
      <w:tblGrid>
        <w:gridCol w:w="2018"/>
        <w:gridCol w:w="6477"/>
      </w:tblGrid>
      <w:tr w:rsidR="00193525" w14:paraId="34E0270D" w14:textId="77777777" w:rsidTr="00467235">
        <w:tc>
          <w:tcPr>
            <w:tcW w:w="2018" w:type="dxa"/>
          </w:tcPr>
          <w:p w14:paraId="01CD164A"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3DCB388" w14:textId="77777777" w:rsidR="00193525" w:rsidRDefault="00193525" w:rsidP="00467235">
            <w:pPr>
              <w:pStyle w:val="NormalText"/>
              <w:rPr>
                <w:color w:val="000000" w:themeColor="text1"/>
                <w:rtl/>
              </w:rPr>
            </w:pPr>
            <w:r>
              <w:rPr>
                <w:rFonts w:hint="cs"/>
                <w:color w:val="000000" w:themeColor="text1"/>
                <w:rtl/>
              </w:rPr>
              <w:t>عرض النظام الغذائي والصحي</w:t>
            </w:r>
          </w:p>
        </w:tc>
      </w:tr>
      <w:tr w:rsidR="00193525" w14:paraId="317801A9" w14:textId="77777777" w:rsidTr="00467235">
        <w:tc>
          <w:tcPr>
            <w:tcW w:w="2018" w:type="dxa"/>
          </w:tcPr>
          <w:p w14:paraId="1646E282"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6C6553" w14:textId="77777777" w:rsidR="00193525" w:rsidRDefault="00193525" w:rsidP="00467235">
            <w:pPr>
              <w:pStyle w:val="NormalText"/>
              <w:rPr>
                <w:color w:val="000000" w:themeColor="text1"/>
                <w:rtl/>
              </w:rPr>
            </w:pPr>
            <w:r>
              <w:rPr>
                <w:rFonts w:hint="cs"/>
                <w:color w:val="000000" w:themeColor="text1"/>
                <w:rtl/>
              </w:rPr>
              <w:t>يقوم المستخدم بعرض النظام الغذائي والصحي الخاص به</w:t>
            </w:r>
          </w:p>
        </w:tc>
      </w:tr>
      <w:tr w:rsidR="00193525" w14:paraId="767D749B" w14:textId="77777777" w:rsidTr="00467235">
        <w:tc>
          <w:tcPr>
            <w:tcW w:w="2018" w:type="dxa"/>
          </w:tcPr>
          <w:p w14:paraId="63E4886F"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5152F492"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14A5B8CD" w14:textId="77777777" w:rsidTr="00467235">
        <w:tc>
          <w:tcPr>
            <w:tcW w:w="2018" w:type="dxa"/>
          </w:tcPr>
          <w:p w14:paraId="45EF49E8"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07F31CD4" w14:textId="2B69604C" w:rsidR="00193525" w:rsidRDefault="00193525" w:rsidP="00193525">
            <w:pPr>
              <w:pStyle w:val="NormalText"/>
              <w:rPr>
                <w:color w:val="000000" w:themeColor="text1"/>
                <w:rtl/>
              </w:rPr>
            </w:pPr>
            <w:r>
              <w:rPr>
                <w:rFonts w:hint="cs"/>
                <w:color w:val="000000" w:themeColor="text1"/>
                <w:rtl/>
              </w:rPr>
              <w:t xml:space="preserve">ان يتم تسجيل الدخول للتطبيق </w:t>
            </w:r>
          </w:p>
        </w:tc>
      </w:tr>
      <w:tr w:rsidR="00193525" w14:paraId="0F66994D" w14:textId="77777777" w:rsidTr="00467235">
        <w:tc>
          <w:tcPr>
            <w:tcW w:w="2018" w:type="dxa"/>
          </w:tcPr>
          <w:p w14:paraId="34AF446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43C24890" w14:textId="746012AE" w:rsidR="00193525" w:rsidRPr="001D200B" w:rsidRDefault="0027721E" w:rsidP="0027721E">
            <w:pPr>
              <w:pStyle w:val="NormalText"/>
              <w:rPr>
                <w:color w:val="000000" w:themeColor="text1"/>
                <w:rtl/>
              </w:rPr>
            </w:pPr>
            <w:r>
              <w:rPr>
                <w:rFonts w:hint="cs"/>
                <w:color w:val="000000" w:themeColor="text1"/>
                <w:rtl/>
              </w:rPr>
              <w:t>-</w:t>
            </w:r>
            <w:r w:rsidR="00193525">
              <w:rPr>
                <w:rFonts w:hint="cs"/>
                <w:color w:val="000000" w:themeColor="text1"/>
                <w:rtl/>
              </w:rPr>
              <w:t xml:space="preserve">عرض النظام الغذائي </w:t>
            </w:r>
          </w:p>
        </w:tc>
      </w:tr>
      <w:tr w:rsidR="00193525" w14:paraId="6926CAF3" w14:textId="77777777" w:rsidTr="00467235">
        <w:tc>
          <w:tcPr>
            <w:tcW w:w="2018" w:type="dxa"/>
          </w:tcPr>
          <w:p w14:paraId="6E13E268"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0BE19BE8"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51CE38BE" w14:textId="77777777" w:rsidTr="00467235">
        <w:tc>
          <w:tcPr>
            <w:tcW w:w="2018" w:type="dxa"/>
          </w:tcPr>
          <w:p w14:paraId="1044CAE9"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A28FF12" w14:textId="77777777" w:rsidR="00193525" w:rsidRDefault="00193525" w:rsidP="00467235">
            <w:pPr>
              <w:pStyle w:val="NormalText"/>
              <w:rPr>
                <w:color w:val="000000" w:themeColor="text1"/>
                <w:rtl/>
              </w:rPr>
            </w:pPr>
            <w:r>
              <w:rPr>
                <w:rFonts w:hint="cs"/>
                <w:color w:val="000000" w:themeColor="text1"/>
                <w:rtl/>
              </w:rPr>
              <w:t>لا توجد</w:t>
            </w:r>
          </w:p>
        </w:tc>
      </w:tr>
    </w:tbl>
    <w:p w14:paraId="2187EE25" w14:textId="50057E74"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8</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النظام الغذائي والصحي</w:t>
      </w:r>
      <w:r w:rsidR="00193525"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93525" w14:paraId="779877BC" w14:textId="77777777" w:rsidTr="00467235">
        <w:tc>
          <w:tcPr>
            <w:tcW w:w="2018" w:type="dxa"/>
          </w:tcPr>
          <w:p w14:paraId="76C7C88C"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69658B28" w14:textId="49D873D2" w:rsidR="00193525" w:rsidRDefault="00193525" w:rsidP="00193525">
            <w:pPr>
              <w:pStyle w:val="NormalText"/>
              <w:rPr>
                <w:color w:val="000000" w:themeColor="text1"/>
                <w:rtl/>
              </w:rPr>
            </w:pPr>
            <w:r>
              <w:rPr>
                <w:rFonts w:hint="cs"/>
                <w:color w:val="000000" w:themeColor="text1"/>
                <w:rtl/>
              </w:rPr>
              <w:t>إرسال رسالة</w:t>
            </w:r>
          </w:p>
        </w:tc>
      </w:tr>
      <w:tr w:rsidR="00193525" w14:paraId="38833FCB" w14:textId="77777777" w:rsidTr="00467235">
        <w:tc>
          <w:tcPr>
            <w:tcW w:w="2018" w:type="dxa"/>
          </w:tcPr>
          <w:p w14:paraId="2F367151" w14:textId="77777777" w:rsidR="00193525" w:rsidRDefault="00193525" w:rsidP="00467235">
            <w:pPr>
              <w:pStyle w:val="NormalText"/>
              <w:rPr>
                <w:color w:val="000000" w:themeColor="text1"/>
                <w:rtl/>
              </w:rPr>
            </w:pPr>
            <w:r>
              <w:rPr>
                <w:rFonts w:hint="cs"/>
                <w:color w:val="000000" w:themeColor="text1"/>
                <w:rtl/>
              </w:rPr>
              <w:lastRenderedPageBreak/>
              <w:t>وصف مختصر</w:t>
            </w:r>
          </w:p>
        </w:tc>
        <w:tc>
          <w:tcPr>
            <w:tcW w:w="6477" w:type="dxa"/>
          </w:tcPr>
          <w:p w14:paraId="56A5FA61" w14:textId="77777777" w:rsidR="00193525" w:rsidRDefault="00193525" w:rsidP="00467235">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3525" w14:paraId="7951B1FC" w14:textId="77777777" w:rsidTr="00467235">
        <w:tc>
          <w:tcPr>
            <w:tcW w:w="2018" w:type="dxa"/>
          </w:tcPr>
          <w:p w14:paraId="1E331F72"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A4A23F2" w14:textId="21AB2091" w:rsidR="00193525" w:rsidRDefault="00193525" w:rsidP="00467235">
            <w:pPr>
              <w:pStyle w:val="NormalText"/>
              <w:rPr>
                <w:color w:val="000000" w:themeColor="text1"/>
                <w:rtl/>
              </w:rPr>
            </w:pPr>
            <w:r>
              <w:rPr>
                <w:rFonts w:hint="cs"/>
                <w:color w:val="000000" w:themeColor="text1"/>
                <w:rtl/>
              </w:rPr>
              <w:t>المريض</w:t>
            </w:r>
          </w:p>
        </w:tc>
      </w:tr>
      <w:tr w:rsidR="00193525" w14:paraId="0FC48D08" w14:textId="77777777" w:rsidTr="00467235">
        <w:tc>
          <w:tcPr>
            <w:tcW w:w="2018" w:type="dxa"/>
          </w:tcPr>
          <w:p w14:paraId="4E25FDCB"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2286284B" w14:textId="51B918B7" w:rsidR="00193525" w:rsidRDefault="00193525" w:rsidP="00467235">
            <w:pPr>
              <w:pStyle w:val="NormalText"/>
              <w:rPr>
                <w:color w:val="000000" w:themeColor="text1"/>
                <w:rtl/>
              </w:rPr>
            </w:pPr>
            <w:r>
              <w:rPr>
                <w:rFonts w:hint="cs"/>
                <w:color w:val="000000" w:themeColor="text1"/>
                <w:rtl/>
              </w:rPr>
              <w:t xml:space="preserve">ان يتيم تسجيل الدخول للتطبيق </w:t>
            </w:r>
          </w:p>
        </w:tc>
      </w:tr>
      <w:tr w:rsidR="00193525" w14:paraId="4D98062A" w14:textId="77777777" w:rsidTr="00467235">
        <w:tc>
          <w:tcPr>
            <w:tcW w:w="2018" w:type="dxa"/>
          </w:tcPr>
          <w:p w14:paraId="02631FD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2FC90380" w14:textId="4D0802AD" w:rsidR="00193525" w:rsidRDefault="00193525" w:rsidP="00193525">
            <w:pPr>
              <w:pStyle w:val="NormalText"/>
              <w:rPr>
                <w:color w:val="000000" w:themeColor="text1"/>
                <w:rtl/>
              </w:rPr>
            </w:pPr>
            <w:r>
              <w:rPr>
                <w:rFonts w:hint="cs"/>
                <w:color w:val="000000" w:themeColor="text1"/>
                <w:rtl/>
              </w:rPr>
              <w:t xml:space="preserve">- إرسال رسالة من المستخدم الي </w:t>
            </w:r>
            <w:r w:rsidR="0095419C">
              <w:rPr>
                <w:rFonts w:hint="cs"/>
                <w:color w:val="000000" w:themeColor="text1"/>
                <w:rtl/>
              </w:rPr>
              <w:t xml:space="preserve">باقي </w:t>
            </w:r>
            <w:r>
              <w:rPr>
                <w:rFonts w:hint="cs"/>
                <w:color w:val="000000" w:themeColor="text1"/>
                <w:rtl/>
              </w:rPr>
              <w:t xml:space="preserve">المستخدمين  </w:t>
            </w:r>
          </w:p>
        </w:tc>
      </w:tr>
      <w:tr w:rsidR="00193525" w14:paraId="059E889B" w14:textId="77777777" w:rsidTr="00467235">
        <w:tc>
          <w:tcPr>
            <w:tcW w:w="2018" w:type="dxa"/>
          </w:tcPr>
          <w:p w14:paraId="5C3160BB"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6D58E037" w14:textId="44F60C1B" w:rsidR="00193525" w:rsidRDefault="00193525" w:rsidP="00467235">
            <w:pPr>
              <w:pStyle w:val="NormalText"/>
              <w:rPr>
                <w:color w:val="000000" w:themeColor="text1"/>
                <w:rtl/>
              </w:rPr>
            </w:pPr>
            <w:r>
              <w:rPr>
                <w:rFonts w:hint="cs"/>
                <w:color w:val="000000" w:themeColor="text1"/>
                <w:rtl/>
              </w:rPr>
              <w:t>لا توجد</w:t>
            </w:r>
          </w:p>
        </w:tc>
      </w:tr>
      <w:tr w:rsidR="00193525" w14:paraId="2B043A03" w14:textId="77777777" w:rsidTr="00467235">
        <w:tc>
          <w:tcPr>
            <w:tcW w:w="2018" w:type="dxa"/>
          </w:tcPr>
          <w:p w14:paraId="2DEB6811"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B043223" w14:textId="77777777" w:rsidR="00193525" w:rsidRDefault="00193525" w:rsidP="00467235">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5E599ACB" w14:textId="0611D622"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9</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إرسال رسالة</w:t>
      </w:r>
    </w:p>
    <w:tbl>
      <w:tblPr>
        <w:tblStyle w:val="ac"/>
        <w:bidiVisual/>
        <w:tblW w:w="0" w:type="auto"/>
        <w:tblLook w:val="04A0" w:firstRow="1" w:lastRow="0" w:firstColumn="1" w:lastColumn="0" w:noHBand="0" w:noVBand="1"/>
      </w:tblPr>
      <w:tblGrid>
        <w:gridCol w:w="2018"/>
        <w:gridCol w:w="6477"/>
      </w:tblGrid>
      <w:tr w:rsidR="00193525" w14:paraId="4FE7ECC1" w14:textId="77777777" w:rsidTr="00467235">
        <w:tc>
          <w:tcPr>
            <w:tcW w:w="2018" w:type="dxa"/>
          </w:tcPr>
          <w:p w14:paraId="6073115E"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96E19FE" w14:textId="77777777" w:rsidR="00193525" w:rsidRDefault="00193525" w:rsidP="00467235">
            <w:pPr>
              <w:pStyle w:val="NormalText"/>
              <w:rPr>
                <w:color w:val="000000" w:themeColor="text1"/>
                <w:rtl/>
              </w:rPr>
            </w:pPr>
            <w:r>
              <w:rPr>
                <w:rFonts w:hint="cs"/>
                <w:color w:val="000000" w:themeColor="text1"/>
                <w:rtl/>
              </w:rPr>
              <w:t>عرض جدول تمارين رياضية</w:t>
            </w:r>
          </w:p>
        </w:tc>
      </w:tr>
      <w:tr w:rsidR="00193525" w14:paraId="1DE21D7E" w14:textId="77777777" w:rsidTr="00467235">
        <w:tc>
          <w:tcPr>
            <w:tcW w:w="2018" w:type="dxa"/>
          </w:tcPr>
          <w:p w14:paraId="0F728CE5"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93EC6F" w14:textId="77777777" w:rsidR="00193525" w:rsidRDefault="00193525" w:rsidP="00467235">
            <w:pPr>
              <w:pStyle w:val="NormalText"/>
              <w:rPr>
                <w:color w:val="000000" w:themeColor="text1"/>
                <w:rtl/>
              </w:rPr>
            </w:pPr>
            <w:r>
              <w:rPr>
                <w:rFonts w:hint="cs"/>
                <w:color w:val="000000" w:themeColor="text1"/>
                <w:rtl/>
              </w:rPr>
              <w:t>يقوم المستخدم بعرض جدول التمارين الرياضية</w:t>
            </w:r>
          </w:p>
        </w:tc>
      </w:tr>
      <w:tr w:rsidR="00193525" w14:paraId="53F79C3C" w14:textId="77777777" w:rsidTr="00467235">
        <w:tc>
          <w:tcPr>
            <w:tcW w:w="2018" w:type="dxa"/>
          </w:tcPr>
          <w:p w14:paraId="069222F9"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F5466C7"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61836D5C" w14:textId="77777777" w:rsidTr="00467235">
        <w:tc>
          <w:tcPr>
            <w:tcW w:w="2018" w:type="dxa"/>
          </w:tcPr>
          <w:p w14:paraId="5D318F9F"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515FC132" w14:textId="19A8CA7D" w:rsidR="00193525" w:rsidRDefault="0095419C" w:rsidP="00467235">
            <w:pPr>
              <w:pStyle w:val="NormalText"/>
              <w:rPr>
                <w:color w:val="000000" w:themeColor="text1"/>
                <w:rtl/>
              </w:rPr>
            </w:pPr>
            <w:r>
              <w:rPr>
                <w:rFonts w:hint="cs"/>
                <w:color w:val="000000" w:themeColor="text1"/>
                <w:rtl/>
              </w:rPr>
              <w:t>تسجيل الدخول للتطبيق</w:t>
            </w:r>
          </w:p>
        </w:tc>
      </w:tr>
      <w:tr w:rsidR="00193525" w14:paraId="1C9257F1" w14:textId="77777777" w:rsidTr="00467235">
        <w:tc>
          <w:tcPr>
            <w:tcW w:w="2018" w:type="dxa"/>
          </w:tcPr>
          <w:p w14:paraId="0A07463B"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541DF6CF" w14:textId="77777777" w:rsidR="00193525" w:rsidRPr="001D200B" w:rsidRDefault="00193525" w:rsidP="00467235">
            <w:pPr>
              <w:pStyle w:val="NormalText"/>
              <w:rPr>
                <w:color w:val="000000" w:themeColor="text1"/>
                <w:rtl/>
              </w:rPr>
            </w:pPr>
            <w:r>
              <w:rPr>
                <w:rFonts w:hint="cs"/>
                <w:color w:val="000000" w:themeColor="text1"/>
                <w:rtl/>
              </w:rPr>
              <w:t>-الاطلاع على جدول التمارين الرياضية</w:t>
            </w:r>
          </w:p>
        </w:tc>
      </w:tr>
      <w:tr w:rsidR="00193525" w14:paraId="0BFAB598" w14:textId="77777777" w:rsidTr="00467235">
        <w:tc>
          <w:tcPr>
            <w:tcW w:w="2018" w:type="dxa"/>
          </w:tcPr>
          <w:p w14:paraId="35446BE1"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1CEB5A7A"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0FFE95AD" w14:textId="77777777" w:rsidTr="00467235">
        <w:tc>
          <w:tcPr>
            <w:tcW w:w="2018" w:type="dxa"/>
          </w:tcPr>
          <w:p w14:paraId="2C152F55"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43C5A2AD" w14:textId="77777777" w:rsidR="00193525" w:rsidRDefault="00193525" w:rsidP="00467235">
            <w:pPr>
              <w:pStyle w:val="NormalText"/>
              <w:rPr>
                <w:color w:val="000000" w:themeColor="text1"/>
                <w:rtl/>
              </w:rPr>
            </w:pPr>
            <w:r>
              <w:rPr>
                <w:rFonts w:hint="cs"/>
                <w:color w:val="000000" w:themeColor="text1"/>
                <w:rtl/>
              </w:rPr>
              <w:t xml:space="preserve">لا توجد. </w:t>
            </w:r>
          </w:p>
        </w:tc>
      </w:tr>
    </w:tbl>
    <w:p w14:paraId="7E468D47" w14:textId="17AD5523" w:rsidR="007332D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30</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7332D6" w14:paraId="18B3B354" w14:textId="77777777" w:rsidTr="00467235">
        <w:tc>
          <w:tcPr>
            <w:tcW w:w="2018" w:type="dxa"/>
          </w:tcPr>
          <w:p w14:paraId="73A6DC05" w14:textId="77777777" w:rsidR="007332D6" w:rsidRDefault="007332D6" w:rsidP="00467235">
            <w:pPr>
              <w:pStyle w:val="NormalText"/>
              <w:rPr>
                <w:color w:val="000000" w:themeColor="text1"/>
                <w:rtl/>
              </w:rPr>
            </w:pPr>
            <w:r>
              <w:rPr>
                <w:rFonts w:hint="cs"/>
                <w:color w:val="000000" w:themeColor="text1"/>
                <w:rtl/>
              </w:rPr>
              <w:t>اسم حالة الاستخدام</w:t>
            </w:r>
          </w:p>
        </w:tc>
        <w:tc>
          <w:tcPr>
            <w:tcW w:w="6477" w:type="dxa"/>
          </w:tcPr>
          <w:p w14:paraId="63539623" w14:textId="77777777" w:rsidR="007332D6" w:rsidRDefault="007332D6" w:rsidP="00467235">
            <w:pPr>
              <w:pStyle w:val="NormalText"/>
              <w:rPr>
                <w:color w:val="000000" w:themeColor="text1"/>
                <w:rtl/>
              </w:rPr>
            </w:pPr>
            <w:r>
              <w:rPr>
                <w:rFonts w:hint="cs"/>
                <w:color w:val="000000" w:themeColor="text1"/>
                <w:rtl/>
              </w:rPr>
              <w:t>عرض اماكن توفر الوجبات الصحية</w:t>
            </w:r>
          </w:p>
        </w:tc>
      </w:tr>
      <w:tr w:rsidR="007332D6" w14:paraId="50D06A3C" w14:textId="77777777" w:rsidTr="00467235">
        <w:tc>
          <w:tcPr>
            <w:tcW w:w="2018" w:type="dxa"/>
          </w:tcPr>
          <w:p w14:paraId="40F36599" w14:textId="77777777" w:rsidR="007332D6" w:rsidRDefault="007332D6" w:rsidP="00467235">
            <w:pPr>
              <w:pStyle w:val="NormalText"/>
              <w:rPr>
                <w:color w:val="000000" w:themeColor="text1"/>
                <w:rtl/>
              </w:rPr>
            </w:pPr>
            <w:r>
              <w:rPr>
                <w:rFonts w:hint="cs"/>
                <w:color w:val="000000" w:themeColor="text1"/>
                <w:rtl/>
              </w:rPr>
              <w:t>وصف مختصر</w:t>
            </w:r>
          </w:p>
        </w:tc>
        <w:tc>
          <w:tcPr>
            <w:tcW w:w="6477" w:type="dxa"/>
          </w:tcPr>
          <w:p w14:paraId="548D6E61" w14:textId="77777777" w:rsidR="007332D6" w:rsidRDefault="007332D6" w:rsidP="00467235">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7332D6" w14:paraId="7E96576C" w14:textId="77777777" w:rsidTr="00467235">
        <w:tc>
          <w:tcPr>
            <w:tcW w:w="2018" w:type="dxa"/>
          </w:tcPr>
          <w:p w14:paraId="66886852" w14:textId="77777777" w:rsidR="007332D6" w:rsidRDefault="007332D6" w:rsidP="00467235">
            <w:pPr>
              <w:pStyle w:val="NormalText"/>
              <w:rPr>
                <w:color w:val="000000" w:themeColor="text1"/>
                <w:rtl/>
              </w:rPr>
            </w:pPr>
            <w:r>
              <w:rPr>
                <w:rFonts w:hint="cs"/>
                <w:color w:val="000000" w:themeColor="text1"/>
                <w:rtl/>
              </w:rPr>
              <w:lastRenderedPageBreak/>
              <w:t>الممثل</w:t>
            </w:r>
          </w:p>
        </w:tc>
        <w:tc>
          <w:tcPr>
            <w:tcW w:w="6477" w:type="dxa"/>
          </w:tcPr>
          <w:p w14:paraId="1A16FA8B" w14:textId="2634F1C6" w:rsidR="007332D6" w:rsidRDefault="007332D6" w:rsidP="00467235">
            <w:pPr>
              <w:pStyle w:val="NormalText"/>
              <w:rPr>
                <w:color w:val="000000" w:themeColor="text1"/>
                <w:rtl/>
              </w:rPr>
            </w:pPr>
            <w:r>
              <w:rPr>
                <w:rFonts w:hint="cs"/>
                <w:color w:val="000000" w:themeColor="text1"/>
                <w:rtl/>
              </w:rPr>
              <w:t>المريض</w:t>
            </w:r>
          </w:p>
        </w:tc>
      </w:tr>
      <w:tr w:rsidR="007332D6" w14:paraId="297FDE92" w14:textId="77777777" w:rsidTr="00467235">
        <w:tc>
          <w:tcPr>
            <w:tcW w:w="2018" w:type="dxa"/>
          </w:tcPr>
          <w:p w14:paraId="68A4BB86" w14:textId="77777777" w:rsidR="007332D6" w:rsidRDefault="007332D6" w:rsidP="00467235">
            <w:pPr>
              <w:pStyle w:val="NormalText"/>
              <w:rPr>
                <w:color w:val="000000" w:themeColor="text1"/>
                <w:rtl/>
              </w:rPr>
            </w:pPr>
            <w:r>
              <w:rPr>
                <w:rFonts w:hint="cs"/>
                <w:color w:val="000000" w:themeColor="text1"/>
                <w:rtl/>
              </w:rPr>
              <w:t>شروط سابقة</w:t>
            </w:r>
          </w:p>
        </w:tc>
        <w:tc>
          <w:tcPr>
            <w:tcW w:w="6477" w:type="dxa"/>
          </w:tcPr>
          <w:p w14:paraId="12BAF619" w14:textId="5C64A0DF" w:rsidR="007332D6" w:rsidRDefault="007332D6" w:rsidP="007332D6">
            <w:pPr>
              <w:pStyle w:val="NormalText"/>
              <w:rPr>
                <w:color w:val="000000" w:themeColor="text1"/>
                <w:rtl/>
              </w:rPr>
            </w:pPr>
            <w:r>
              <w:rPr>
                <w:rFonts w:hint="cs"/>
                <w:color w:val="000000" w:themeColor="text1"/>
                <w:rtl/>
              </w:rPr>
              <w:t xml:space="preserve">ان يتم تسجيل الدخول للتطبيق </w:t>
            </w:r>
          </w:p>
        </w:tc>
      </w:tr>
      <w:tr w:rsidR="007332D6" w14:paraId="03379C51" w14:textId="77777777" w:rsidTr="00467235">
        <w:tc>
          <w:tcPr>
            <w:tcW w:w="2018" w:type="dxa"/>
          </w:tcPr>
          <w:p w14:paraId="298A5770" w14:textId="77777777" w:rsidR="007332D6" w:rsidRDefault="007332D6" w:rsidP="00467235">
            <w:pPr>
              <w:pStyle w:val="NormalText"/>
              <w:rPr>
                <w:color w:val="000000" w:themeColor="text1"/>
                <w:rtl/>
              </w:rPr>
            </w:pPr>
            <w:r>
              <w:rPr>
                <w:rFonts w:hint="cs"/>
                <w:color w:val="000000" w:themeColor="text1"/>
                <w:rtl/>
              </w:rPr>
              <w:t>العمليات الأساسية</w:t>
            </w:r>
          </w:p>
        </w:tc>
        <w:tc>
          <w:tcPr>
            <w:tcW w:w="6477" w:type="dxa"/>
          </w:tcPr>
          <w:p w14:paraId="3B4939B5" w14:textId="77777777" w:rsidR="007332D6" w:rsidRPr="001D200B" w:rsidRDefault="007332D6" w:rsidP="00467235">
            <w:pPr>
              <w:pStyle w:val="NormalText"/>
              <w:rPr>
                <w:color w:val="000000" w:themeColor="text1"/>
                <w:rtl/>
              </w:rPr>
            </w:pPr>
            <w:r>
              <w:rPr>
                <w:rFonts w:hint="cs"/>
                <w:color w:val="000000" w:themeColor="text1"/>
                <w:rtl/>
              </w:rPr>
              <w:t>-عرض الاماكن توفر الوجبات الصحية التي تم إضافتها مسبقا في النظام</w:t>
            </w:r>
          </w:p>
        </w:tc>
      </w:tr>
      <w:tr w:rsidR="007332D6" w14:paraId="49360A16" w14:textId="77777777" w:rsidTr="00467235">
        <w:tc>
          <w:tcPr>
            <w:tcW w:w="2018" w:type="dxa"/>
          </w:tcPr>
          <w:p w14:paraId="07746E73" w14:textId="77777777" w:rsidR="007332D6" w:rsidRDefault="007332D6" w:rsidP="00467235">
            <w:pPr>
              <w:pStyle w:val="NormalText"/>
              <w:rPr>
                <w:color w:val="000000" w:themeColor="text1"/>
                <w:rtl/>
              </w:rPr>
            </w:pPr>
            <w:r>
              <w:rPr>
                <w:rFonts w:hint="cs"/>
                <w:color w:val="000000" w:themeColor="text1"/>
                <w:rtl/>
              </w:rPr>
              <w:t>شروط لاحقة</w:t>
            </w:r>
          </w:p>
        </w:tc>
        <w:tc>
          <w:tcPr>
            <w:tcW w:w="6477" w:type="dxa"/>
          </w:tcPr>
          <w:p w14:paraId="18BDECE7" w14:textId="1B7C629B" w:rsidR="007332D6" w:rsidRDefault="007332D6" w:rsidP="00467235">
            <w:pPr>
              <w:pStyle w:val="NormalText"/>
              <w:rPr>
                <w:color w:val="000000" w:themeColor="text1"/>
                <w:rtl/>
              </w:rPr>
            </w:pPr>
            <w:r>
              <w:rPr>
                <w:rFonts w:hint="cs"/>
                <w:color w:val="000000" w:themeColor="text1"/>
                <w:rtl/>
              </w:rPr>
              <w:t>لا توجد</w:t>
            </w:r>
          </w:p>
        </w:tc>
      </w:tr>
      <w:tr w:rsidR="007332D6" w14:paraId="713450CB" w14:textId="77777777" w:rsidTr="00467235">
        <w:tc>
          <w:tcPr>
            <w:tcW w:w="2018" w:type="dxa"/>
          </w:tcPr>
          <w:p w14:paraId="392DD714" w14:textId="77777777" w:rsidR="007332D6" w:rsidRDefault="007332D6" w:rsidP="00467235">
            <w:pPr>
              <w:pStyle w:val="NormalText"/>
              <w:rPr>
                <w:color w:val="000000" w:themeColor="text1"/>
                <w:rtl/>
              </w:rPr>
            </w:pPr>
            <w:r>
              <w:rPr>
                <w:rFonts w:hint="cs"/>
                <w:color w:val="000000" w:themeColor="text1"/>
                <w:rtl/>
              </w:rPr>
              <w:t>عمليات استثنائية</w:t>
            </w:r>
          </w:p>
        </w:tc>
        <w:tc>
          <w:tcPr>
            <w:tcW w:w="6477" w:type="dxa"/>
          </w:tcPr>
          <w:p w14:paraId="2EA0FDC6" w14:textId="77777777" w:rsidR="007332D6" w:rsidRDefault="007332D6" w:rsidP="00467235">
            <w:pPr>
              <w:pStyle w:val="NormalText"/>
              <w:rPr>
                <w:color w:val="000000" w:themeColor="text1"/>
                <w:rtl/>
              </w:rPr>
            </w:pPr>
            <w:r>
              <w:rPr>
                <w:rFonts w:hint="cs"/>
                <w:color w:val="000000" w:themeColor="text1"/>
                <w:rtl/>
              </w:rPr>
              <w:t>لا توجد</w:t>
            </w:r>
          </w:p>
        </w:tc>
      </w:tr>
    </w:tbl>
    <w:p w14:paraId="77CDD042" w14:textId="035B8F5F" w:rsidR="003332C3" w:rsidRPr="00A10747"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31.</w:t>
      </w:r>
      <w:r w:rsidR="006A1C22">
        <w:rPr>
          <w:rFonts w:hint="cs"/>
          <w:color w:val="000000" w:themeColor="text1"/>
          <w:rtl/>
        </w:rPr>
        <w:t>3</w:t>
      </w:r>
      <w:r w:rsidR="007332D6">
        <w:rPr>
          <w:rFonts w:hint="cs"/>
          <w:color w:val="000000" w:themeColor="text1"/>
          <w:rtl/>
        </w:rPr>
        <w:t>)</w:t>
      </w:r>
      <w:r w:rsidR="00931186">
        <w:rPr>
          <w:rFonts w:hint="cs"/>
          <w:color w:val="000000" w:themeColor="text1"/>
          <w:rtl/>
        </w:rPr>
        <w:t xml:space="preserve"> </w:t>
      </w:r>
      <w:r w:rsidR="007332D6">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60315A" w14:paraId="798E398B" w14:textId="77777777" w:rsidTr="00467235">
        <w:tc>
          <w:tcPr>
            <w:tcW w:w="2018" w:type="dxa"/>
          </w:tcPr>
          <w:p w14:paraId="16BDB0C6" w14:textId="77777777" w:rsidR="0060315A" w:rsidRDefault="0060315A" w:rsidP="00467235">
            <w:pPr>
              <w:pStyle w:val="NormalText"/>
              <w:rPr>
                <w:color w:val="000000" w:themeColor="text1"/>
                <w:rtl/>
              </w:rPr>
            </w:pPr>
            <w:r>
              <w:rPr>
                <w:rFonts w:hint="cs"/>
                <w:color w:val="000000" w:themeColor="text1"/>
                <w:rtl/>
              </w:rPr>
              <w:t>اسم حالة الاستخدام</w:t>
            </w:r>
          </w:p>
        </w:tc>
        <w:tc>
          <w:tcPr>
            <w:tcW w:w="6477" w:type="dxa"/>
          </w:tcPr>
          <w:p w14:paraId="06334FEF" w14:textId="1AB8C005" w:rsidR="0060315A" w:rsidRDefault="00A10747" w:rsidP="00467235">
            <w:pPr>
              <w:pStyle w:val="NormalText"/>
              <w:rPr>
                <w:color w:val="000000" w:themeColor="text1"/>
                <w:rtl/>
              </w:rPr>
            </w:pPr>
            <w:r>
              <w:rPr>
                <w:rFonts w:hint="cs"/>
                <w:color w:val="000000" w:themeColor="text1"/>
                <w:rtl/>
              </w:rPr>
              <w:t>تحديث البيانات الصحية</w:t>
            </w:r>
          </w:p>
        </w:tc>
      </w:tr>
      <w:tr w:rsidR="0060315A" w14:paraId="6490DE2F" w14:textId="77777777" w:rsidTr="00467235">
        <w:tc>
          <w:tcPr>
            <w:tcW w:w="2018" w:type="dxa"/>
          </w:tcPr>
          <w:p w14:paraId="604292C3" w14:textId="77777777" w:rsidR="0060315A" w:rsidRDefault="0060315A" w:rsidP="00467235">
            <w:pPr>
              <w:pStyle w:val="NormalText"/>
              <w:rPr>
                <w:color w:val="000000" w:themeColor="text1"/>
                <w:rtl/>
              </w:rPr>
            </w:pPr>
            <w:r>
              <w:rPr>
                <w:rFonts w:hint="cs"/>
                <w:color w:val="000000" w:themeColor="text1"/>
                <w:rtl/>
              </w:rPr>
              <w:t>وصف مختصر</w:t>
            </w:r>
          </w:p>
        </w:tc>
        <w:tc>
          <w:tcPr>
            <w:tcW w:w="6477" w:type="dxa"/>
          </w:tcPr>
          <w:p w14:paraId="75053A0C" w14:textId="0427376C" w:rsidR="0060315A" w:rsidRDefault="00A10747" w:rsidP="00A10747">
            <w:pPr>
              <w:pStyle w:val="NormalText"/>
              <w:rPr>
                <w:color w:val="000000" w:themeColor="text1"/>
                <w:rtl/>
              </w:rPr>
            </w:pPr>
            <w:r>
              <w:rPr>
                <w:rFonts w:hint="cs"/>
                <w:color w:val="000000" w:themeColor="text1"/>
                <w:rtl/>
              </w:rPr>
              <w:t>يقوم المستخدم</w:t>
            </w:r>
            <w:r>
              <w:rPr>
                <w:rFonts w:hint="cs"/>
                <w:rtl/>
                <w:lang w:val="en-US"/>
              </w:rPr>
              <w:t xml:space="preserve"> بإرسال البيانات الصحية للأخصائي</w:t>
            </w:r>
            <w:r w:rsidRPr="00300F26">
              <w:rPr>
                <w:rtl/>
                <w:lang w:val="en-US"/>
              </w:rPr>
              <w:t>.</w:t>
            </w:r>
          </w:p>
        </w:tc>
      </w:tr>
      <w:tr w:rsidR="0060315A" w14:paraId="77A1572D" w14:textId="77777777" w:rsidTr="00467235">
        <w:tc>
          <w:tcPr>
            <w:tcW w:w="2018" w:type="dxa"/>
          </w:tcPr>
          <w:p w14:paraId="24A8ACC8" w14:textId="77777777" w:rsidR="0060315A" w:rsidRDefault="0060315A" w:rsidP="00467235">
            <w:pPr>
              <w:pStyle w:val="NormalText"/>
              <w:rPr>
                <w:color w:val="000000" w:themeColor="text1"/>
                <w:rtl/>
              </w:rPr>
            </w:pPr>
            <w:r>
              <w:rPr>
                <w:rFonts w:hint="cs"/>
                <w:color w:val="000000" w:themeColor="text1"/>
                <w:rtl/>
              </w:rPr>
              <w:t>الممثل</w:t>
            </w:r>
          </w:p>
        </w:tc>
        <w:tc>
          <w:tcPr>
            <w:tcW w:w="6477" w:type="dxa"/>
          </w:tcPr>
          <w:p w14:paraId="75F94A39" w14:textId="743C4CFF" w:rsidR="0060315A" w:rsidRDefault="0060315A" w:rsidP="00A10747">
            <w:pPr>
              <w:pStyle w:val="NormalText"/>
              <w:rPr>
                <w:color w:val="000000" w:themeColor="text1"/>
                <w:rtl/>
              </w:rPr>
            </w:pPr>
            <w:r>
              <w:rPr>
                <w:rFonts w:hint="cs"/>
                <w:color w:val="000000" w:themeColor="text1"/>
                <w:rtl/>
              </w:rPr>
              <w:t>ال</w:t>
            </w:r>
            <w:r w:rsidR="00A10747">
              <w:rPr>
                <w:rFonts w:hint="cs"/>
                <w:color w:val="000000" w:themeColor="text1"/>
                <w:rtl/>
              </w:rPr>
              <w:t>مريض</w:t>
            </w:r>
          </w:p>
        </w:tc>
      </w:tr>
      <w:tr w:rsidR="0060315A" w14:paraId="2B4BD31D" w14:textId="77777777" w:rsidTr="00467235">
        <w:tc>
          <w:tcPr>
            <w:tcW w:w="2018" w:type="dxa"/>
          </w:tcPr>
          <w:p w14:paraId="039A5DE6" w14:textId="77777777" w:rsidR="0060315A" w:rsidRDefault="0060315A" w:rsidP="00467235">
            <w:pPr>
              <w:pStyle w:val="NormalText"/>
              <w:rPr>
                <w:color w:val="000000" w:themeColor="text1"/>
                <w:rtl/>
              </w:rPr>
            </w:pPr>
            <w:r>
              <w:rPr>
                <w:rFonts w:hint="cs"/>
                <w:color w:val="000000" w:themeColor="text1"/>
                <w:rtl/>
              </w:rPr>
              <w:t>شروط سابقة</w:t>
            </w:r>
          </w:p>
        </w:tc>
        <w:tc>
          <w:tcPr>
            <w:tcW w:w="6477" w:type="dxa"/>
          </w:tcPr>
          <w:p w14:paraId="54110078" w14:textId="0734117B" w:rsidR="0060315A" w:rsidRDefault="00A10747" w:rsidP="00467235">
            <w:pPr>
              <w:pStyle w:val="NormalText"/>
              <w:rPr>
                <w:color w:val="000000" w:themeColor="text1"/>
                <w:rtl/>
              </w:rPr>
            </w:pPr>
            <w:r>
              <w:rPr>
                <w:rFonts w:hint="cs"/>
                <w:color w:val="000000" w:themeColor="text1"/>
                <w:rtl/>
              </w:rPr>
              <w:t>ان يتم تسجيل الدخول للتطبيق</w:t>
            </w:r>
          </w:p>
        </w:tc>
      </w:tr>
      <w:tr w:rsidR="0060315A" w14:paraId="7C0322E0" w14:textId="77777777" w:rsidTr="00467235">
        <w:tc>
          <w:tcPr>
            <w:tcW w:w="2018" w:type="dxa"/>
          </w:tcPr>
          <w:p w14:paraId="16EEB902" w14:textId="77777777" w:rsidR="0060315A" w:rsidRDefault="0060315A" w:rsidP="00467235">
            <w:pPr>
              <w:pStyle w:val="NormalText"/>
              <w:rPr>
                <w:color w:val="000000" w:themeColor="text1"/>
                <w:rtl/>
              </w:rPr>
            </w:pPr>
            <w:r>
              <w:rPr>
                <w:rFonts w:hint="cs"/>
                <w:color w:val="000000" w:themeColor="text1"/>
                <w:rtl/>
              </w:rPr>
              <w:t>العمليات الأساسية</w:t>
            </w:r>
          </w:p>
        </w:tc>
        <w:tc>
          <w:tcPr>
            <w:tcW w:w="6477" w:type="dxa"/>
          </w:tcPr>
          <w:p w14:paraId="5F3C416A" w14:textId="6C9101F2" w:rsidR="0060315A" w:rsidRDefault="0060315A" w:rsidP="00A10747">
            <w:pPr>
              <w:pStyle w:val="NormalText"/>
              <w:rPr>
                <w:color w:val="000000" w:themeColor="text1"/>
                <w:rtl/>
              </w:rPr>
            </w:pPr>
            <w:r>
              <w:rPr>
                <w:rFonts w:hint="cs"/>
                <w:color w:val="000000" w:themeColor="text1"/>
                <w:rtl/>
              </w:rPr>
              <w:t>-</w:t>
            </w:r>
            <w:r w:rsidR="00A10747">
              <w:rPr>
                <w:rFonts w:hint="cs"/>
                <w:color w:val="000000" w:themeColor="text1"/>
                <w:rtl/>
              </w:rPr>
              <w:t xml:space="preserve">تعبئة النموذج الخاص بتحديث البيانات الصحية </w:t>
            </w:r>
          </w:p>
          <w:p w14:paraId="25A6687C" w14:textId="3A4E6B67" w:rsidR="0060315A" w:rsidRPr="001D200B" w:rsidRDefault="0060315A" w:rsidP="00A10747">
            <w:pPr>
              <w:pStyle w:val="NormalText"/>
              <w:rPr>
                <w:color w:val="000000" w:themeColor="text1"/>
                <w:rtl/>
              </w:rPr>
            </w:pPr>
            <w:r>
              <w:rPr>
                <w:rFonts w:hint="cs"/>
                <w:color w:val="000000" w:themeColor="text1"/>
                <w:rtl/>
              </w:rPr>
              <w:t xml:space="preserve">-الضغط علي </w:t>
            </w:r>
            <w:r w:rsidR="00A10747">
              <w:rPr>
                <w:rFonts w:hint="cs"/>
                <w:color w:val="000000" w:themeColor="text1"/>
                <w:rtl/>
              </w:rPr>
              <w:t>حفظ</w:t>
            </w:r>
          </w:p>
        </w:tc>
      </w:tr>
      <w:tr w:rsidR="0060315A" w14:paraId="35A2DFC4" w14:textId="77777777" w:rsidTr="00467235">
        <w:tc>
          <w:tcPr>
            <w:tcW w:w="2018" w:type="dxa"/>
          </w:tcPr>
          <w:p w14:paraId="1F5DF6AB" w14:textId="77777777" w:rsidR="0060315A" w:rsidRDefault="0060315A" w:rsidP="00467235">
            <w:pPr>
              <w:pStyle w:val="NormalText"/>
              <w:rPr>
                <w:color w:val="000000" w:themeColor="text1"/>
                <w:rtl/>
              </w:rPr>
            </w:pPr>
            <w:r>
              <w:rPr>
                <w:rFonts w:hint="cs"/>
                <w:color w:val="000000" w:themeColor="text1"/>
                <w:rtl/>
              </w:rPr>
              <w:t>شروط لاحقة</w:t>
            </w:r>
          </w:p>
        </w:tc>
        <w:tc>
          <w:tcPr>
            <w:tcW w:w="6477" w:type="dxa"/>
          </w:tcPr>
          <w:p w14:paraId="72CCCB5F" w14:textId="0C863505" w:rsidR="0060315A" w:rsidRDefault="00A10747" w:rsidP="00467235">
            <w:pPr>
              <w:pStyle w:val="NormalText"/>
              <w:rPr>
                <w:color w:val="000000" w:themeColor="text1"/>
                <w:rtl/>
              </w:rPr>
            </w:pPr>
            <w:r>
              <w:rPr>
                <w:rFonts w:hint="cs"/>
                <w:color w:val="000000" w:themeColor="text1"/>
                <w:rtl/>
              </w:rPr>
              <w:t xml:space="preserve">لا توجد </w:t>
            </w:r>
          </w:p>
        </w:tc>
      </w:tr>
      <w:tr w:rsidR="0060315A" w14:paraId="51341653" w14:textId="77777777" w:rsidTr="00467235">
        <w:tc>
          <w:tcPr>
            <w:tcW w:w="2018" w:type="dxa"/>
          </w:tcPr>
          <w:p w14:paraId="446F3D8A" w14:textId="77777777" w:rsidR="0060315A" w:rsidRDefault="0060315A" w:rsidP="00467235">
            <w:pPr>
              <w:pStyle w:val="NormalText"/>
              <w:rPr>
                <w:color w:val="000000" w:themeColor="text1"/>
                <w:rtl/>
              </w:rPr>
            </w:pPr>
            <w:r>
              <w:rPr>
                <w:rFonts w:hint="cs"/>
                <w:color w:val="000000" w:themeColor="text1"/>
                <w:rtl/>
              </w:rPr>
              <w:t>عمليات استثنائية</w:t>
            </w:r>
          </w:p>
        </w:tc>
        <w:tc>
          <w:tcPr>
            <w:tcW w:w="6477" w:type="dxa"/>
          </w:tcPr>
          <w:p w14:paraId="7A98C114" w14:textId="12C636A6" w:rsidR="0060315A" w:rsidRDefault="00A10747" w:rsidP="009D6799">
            <w:pPr>
              <w:pStyle w:val="NormalText"/>
              <w:rPr>
                <w:color w:val="000000" w:themeColor="text1"/>
                <w:rtl/>
              </w:rPr>
            </w:pPr>
            <w:r>
              <w:rPr>
                <w:rFonts w:hint="cs"/>
                <w:color w:val="000000" w:themeColor="text1"/>
                <w:rtl/>
              </w:rPr>
              <w:t xml:space="preserve">في حالة نجاح </w:t>
            </w:r>
            <w:r w:rsidR="009D6799">
              <w:rPr>
                <w:rFonts w:hint="cs"/>
                <w:color w:val="000000" w:themeColor="text1"/>
                <w:rtl/>
              </w:rPr>
              <w:t>ال</w:t>
            </w:r>
            <w:r>
              <w:rPr>
                <w:rFonts w:hint="cs"/>
                <w:color w:val="000000" w:themeColor="text1"/>
                <w:rtl/>
              </w:rPr>
              <w:t xml:space="preserve">عملية ستظهر رسالة تنبيه تفيد </w:t>
            </w:r>
            <w:r w:rsidR="009D6799">
              <w:rPr>
                <w:rFonts w:hint="cs"/>
                <w:color w:val="000000" w:themeColor="text1"/>
                <w:rtl/>
              </w:rPr>
              <w:t>ب</w:t>
            </w:r>
            <w:r>
              <w:rPr>
                <w:rFonts w:hint="cs"/>
                <w:color w:val="000000" w:themeColor="text1"/>
                <w:rtl/>
              </w:rPr>
              <w:t xml:space="preserve">نجاح </w:t>
            </w:r>
            <w:r w:rsidR="009D6799">
              <w:rPr>
                <w:rFonts w:hint="cs"/>
                <w:color w:val="000000" w:themeColor="text1"/>
                <w:rtl/>
              </w:rPr>
              <w:t xml:space="preserve">العملية وفي حالة </w:t>
            </w:r>
            <w:r>
              <w:rPr>
                <w:rFonts w:hint="cs"/>
                <w:color w:val="000000" w:themeColor="text1"/>
                <w:rtl/>
              </w:rPr>
              <w:t xml:space="preserve">فشل </w:t>
            </w:r>
            <w:r w:rsidR="009D6799">
              <w:rPr>
                <w:rFonts w:hint="cs"/>
                <w:color w:val="000000" w:themeColor="text1"/>
                <w:rtl/>
              </w:rPr>
              <w:t>ال</w:t>
            </w:r>
            <w:r>
              <w:rPr>
                <w:rFonts w:hint="cs"/>
                <w:color w:val="000000" w:themeColor="text1"/>
                <w:rtl/>
              </w:rPr>
              <w:t xml:space="preserve">عملية ستظهر رسالة تنبيه تفيد بان </w:t>
            </w:r>
            <w:r w:rsidR="009D6799">
              <w:rPr>
                <w:rFonts w:hint="cs"/>
                <w:color w:val="000000" w:themeColor="text1"/>
                <w:rtl/>
              </w:rPr>
              <w:t>ال</w:t>
            </w:r>
            <w:r>
              <w:rPr>
                <w:rFonts w:hint="cs"/>
                <w:color w:val="000000" w:themeColor="text1"/>
                <w:rtl/>
              </w:rPr>
              <w:t xml:space="preserve">عملية لم تتم بنجاح ثم يسمح للمستخدم بإعادة </w:t>
            </w:r>
            <w:r w:rsidR="009D6799">
              <w:rPr>
                <w:rFonts w:hint="cs"/>
                <w:color w:val="000000" w:themeColor="text1"/>
                <w:rtl/>
              </w:rPr>
              <w:t xml:space="preserve">تعبئة </w:t>
            </w:r>
            <w:r w:rsidR="004444BA">
              <w:rPr>
                <w:rFonts w:hint="cs"/>
                <w:color w:val="000000" w:themeColor="text1"/>
                <w:rtl/>
              </w:rPr>
              <w:t>النموذج</w:t>
            </w:r>
            <w:r>
              <w:rPr>
                <w:rFonts w:hint="cs"/>
                <w:color w:val="000000" w:themeColor="text1"/>
                <w:rtl/>
              </w:rPr>
              <w:t>.</w:t>
            </w:r>
          </w:p>
        </w:tc>
      </w:tr>
    </w:tbl>
    <w:p w14:paraId="7764D6DF" w14:textId="45AF7C58" w:rsidR="00CE39AC"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32</w:t>
      </w:r>
      <w:r w:rsidR="0060315A">
        <w:rPr>
          <w:rFonts w:hint="cs"/>
          <w:color w:val="000000" w:themeColor="text1"/>
          <w:rtl/>
        </w:rPr>
        <w:t>.</w:t>
      </w:r>
      <w:r w:rsidR="006A1C22">
        <w:rPr>
          <w:rFonts w:hint="cs"/>
          <w:color w:val="000000" w:themeColor="text1"/>
          <w:rtl/>
        </w:rPr>
        <w:t>3</w:t>
      </w:r>
      <w:r w:rsidR="0060315A">
        <w:rPr>
          <w:rFonts w:hint="cs"/>
          <w:color w:val="000000" w:themeColor="text1"/>
          <w:rtl/>
        </w:rPr>
        <w:t>)</w:t>
      </w:r>
      <w:r w:rsidR="00931186">
        <w:rPr>
          <w:rFonts w:hint="cs"/>
          <w:color w:val="000000" w:themeColor="text1"/>
          <w:rtl/>
        </w:rPr>
        <w:t xml:space="preserve"> </w:t>
      </w:r>
      <w:r w:rsidR="0060315A">
        <w:rPr>
          <w:rFonts w:hint="cs"/>
          <w:color w:val="000000" w:themeColor="text1"/>
          <w:rtl/>
        </w:rPr>
        <w:t xml:space="preserve">وصف عملية </w:t>
      </w:r>
      <w:r w:rsidR="003A1DE3">
        <w:rPr>
          <w:rFonts w:hint="cs"/>
          <w:color w:val="000000" w:themeColor="text1"/>
          <w:rtl/>
        </w:rPr>
        <w:t>تحديث البيانات الصحية</w:t>
      </w:r>
    </w:p>
    <w:p w14:paraId="797552C1" w14:textId="77777777" w:rsidR="00104082" w:rsidRPr="00B77FE4" w:rsidRDefault="00104082" w:rsidP="00370B4F">
      <w:pPr>
        <w:pStyle w:val="NormalText"/>
        <w:jc w:val="center"/>
        <w:rPr>
          <w:color w:val="000000" w:themeColor="text1"/>
          <w:rtl/>
        </w:rPr>
      </w:pPr>
    </w:p>
    <w:p w14:paraId="57218C55" w14:textId="14352C56" w:rsidR="00AA5190" w:rsidRPr="00B77FE4" w:rsidRDefault="0027721E" w:rsidP="006D63C0">
      <w:pPr>
        <w:pStyle w:val="2"/>
        <w:ind w:left="0" w:firstLine="0"/>
        <w:rPr>
          <w:color w:val="000000" w:themeColor="text1"/>
          <w:rtl/>
        </w:rPr>
      </w:pPr>
      <w:r>
        <w:rPr>
          <w:rFonts w:hint="cs"/>
          <w:color w:val="000000" w:themeColor="text1"/>
          <w:rtl/>
        </w:rPr>
        <w:lastRenderedPageBreak/>
        <w:t>خلاصة</w:t>
      </w:r>
    </w:p>
    <w:p w14:paraId="4CBE1434" w14:textId="38353804" w:rsidR="00E119F9" w:rsidRPr="00B77FE4" w:rsidRDefault="002C071D" w:rsidP="001D692A">
      <w:pPr>
        <w:pStyle w:val="NormalText"/>
        <w:rPr>
          <w:rFonts w:eastAsia="Times New Roman"/>
          <w:color w:val="000000" w:themeColor="text1"/>
          <w:rtl/>
        </w:rPr>
      </w:pPr>
      <w:r>
        <w:rPr>
          <w:rFonts w:eastAsia="Times New Roman" w:hint="cs"/>
          <w:color w:val="000000" w:themeColor="text1"/>
          <w:rtl/>
        </w:rPr>
        <w:t xml:space="preserve">تم في هذه المرحلة </w:t>
      </w:r>
      <w:r w:rsidR="001D692A">
        <w:rPr>
          <w:rFonts w:eastAsia="Times New Roman" w:hint="cs"/>
          <w:color w:val="000000" w:themeColor="text1"/>
          <w:rtl/>
        </w:rPr>
        <w:t>استخدم</w:t>
      </w:r>
      <w:r>
        <w:rPr>
          <w:rFonts w:eastAsia="Times New Roman" w:hint="cs"/>
          <w:color w:val="000000" w:themeColor="text1"/>
          <w:rtl/>
        </w:rPr>
        <w:t xml:space="preserve"> ادوات جمع متطلبات النظام </w:t>
      </w:r>
      <w:r w:rsidR="001D692A">
        <w:rPr>
          <w:rFonts w:eastAsia="Times New Roman" w:hint="cs"/>
          <w:color w:val="000000" w:themeColor="text1"/>
          <w:rtl/>
        </w:rPr>
        <w:t>وذلك للتأكد</w:t>
      </w:r>
      <w:r>
        <w:rPr>
          <w:rFonts w:eastAsia="Times New Roman" w:hint="cs"/>
          <w:color w:val="000000" w:themeColor="text1"/>
          <w:rtl/>
        </w:rPr>
        <w:t xml:space="preserve"> من </w:t>
      </w:r>
      <w:r w:rsidR="001D692A">
        <w:rPr>
          <w:rFonts w:eastAsia="Times New Roman" w:hint="cs"/>
          <w:color w:val="000000" w:themeColor="text1"/>
          <w:rtl/>
        </w:rPr>
        <w:t>اكتمالية</w:t>
      </w:r>
      <w:r>
        <w:rPr>
          <w:rFonts w:eastAsia="Times New Roman" w:hint="cs"/>
          <w:color w:val="000000" w:themeColor="text1"/>
          <w:rtl/>
        </w:rPr>
        <w:t xml:space="preserve"> </w:t>
      </w:r>
      <w:r w:rsidR="001D692A">
        <w:rPr>
          <w:rFonts w:eastAsia="Times New Roman" w:hint="cs"/>
          <w:color w:val="000000" w:themeColor="text1"/>
          <w:rtl/>
        </w:rPr>
        <w:t>وتوافق المتطلبات</w:t>
      </w:r>
      <w:r>
        <w:rPr>
          <w:rFonts w:eastAsia="Times New Roman" w:hint="cs"/>
          <w:color w:val="000000" w:themeColor="text1"/>
          <w:rtl/>
        </w:rPr>
        <w:t xml:space="preserve"> فمن خلالها استطعنا التعرف </w:t>
      </w:r>
      <w:r w:rsidR="008525F3">
        <w:rPr>
          <w:rFonts w:eastAsia="Times New Roman" w:hint="cs"/>
          <w:color w:val="000000" w:themeColor="text1"/>
          <w:rtl/>
        </w:rPr>
        <w:t xml:space="preserve">على الخدمات </w:t>
      </w:r>
      <w:r w:rsidR="001D692A">
        <w:rPr>
          <w:rFonts w:eastAsia="Times New Roman" w:hint="cs"/>
          <w:color w:val="000000" w:themeColor="text1"/>
          <w:rtl/>
        </w:rPr>
        <w:t>والوظائف الاساسية</w:t>
      </w:r>
      <w:r w:rsidR="008525F3">
        <w:rPr>
          <w:rFonts w:eastAsia="Times New Roman" w:hint="cs"/>
          <w:color w:val="000000" w:themeColor="text1"/>
          <w:rtl/>
        </w:rPr>
        <w:t xml:space="preserve"> التي يجب ان تتوفر في </w:t>
      </w:r>
      <w:r w:rsidR="001D692A">
        <w:rPr>
          <w:rFonts w:eastAsia="Times New Roman" w:hint="cs"/>
          <w:color w:val="000000" w:themeColor="text1"/>
          <w:rtl/>
        </w:rPr>
        <w:t>النظام،</w:t>
      </w:r>
      <w:r w:rsidR="008525F3">
        <w:rPr>
          <w:rFonts w:eastAsia="Times New Roman" w:hint="cs"/>
          <w:color w:val="000000" w:themeColor="text1"/>
          <w:rtl/>
        </w:rPr>
        <w:t xml:space="preserve"> كما شملت هذه المرحلة وصفا </w:t>
      </w:r>
      <w:r w:rsidR="001D692A">
        <w:rPr>
          <w:rFonts w:eastAsia="Times New Roman" w:hint="cs"/>
          <w:color w:val="000000" w:themeColor="text1"/>
          <w:rtl/>
        </w:rPr>
        <w:t>تفصيلا</w:t>
      </w:r>
      <w:r w:rsidR="008525F3">
        <w:rPr>
          <w:rFonts w:eastAsia="Times New Roman" w:hint="cs"/>
          <w:color w:val="000000" w:themeColor="text1"/>
          <w:rtl/>
        </w:rPr>
        <w:t xml:space="preserve"> لمتطلبات النظام فيما يعرف بالمتطلبات الوظيفية </w:t>
      </w:r>
      <w:r w:rsidR="001D692A">
        <w:rPr>
          <w:rFonts w:eastAsia="Times New Roman" w:hint="cs"/>
          <w:color w:val="000000" w:themeColor="text1"/>
          <w:rtl/>
        </w:rPr>
        <w:t>والغير وظيفية</w:t>
      </w:r>
      <w:r w:rsidR="008525F3">
        <w:rPr>
          <w:rFonts w:eastAsia="Times New Roman" w:hint="cs"/>
          <w:color w:val="000000" w:themeColor="text1"/>
          <w:rtl/>
        </w:rPr>
        <w:t xml:space="preserve"> بالإضافة إلى ذلك تم توضيح تسلسل الأحداث </w:t>
      </w:r>
      <w:r w:rsidR="001D692A">
        <w:rPr>
          <w:rFonts w:eastAsia="Times New Roman" w:hint="cs"/>
          <w:color w:val="000000" w:themeColor="text1"/>
          <w:rtl/>
        </w:rPr>
        <w:t>والخطوات التي</w:t>
      </w:r>
      <w:r w:rsidR="008525F3">
        <w:rPr>
          <w:rFonts w:eastAsia="Times New Roman" w:hint="cs"/>
          <w:color w:val="000000" w:themeColor="text1"/>
          <w:rtl/>
        </w:rPr>
        <w:t xml:space="preserve"> يقوم بها المستخدم من خلال </w:t>
      </w:r>
      <w:r w:rsidR="0004068E">
        <w:rPr>
          <w:rFonts w:eastAsia="Times New Roman" w:hint="cs"/>
          <w:color w:val="000000" w:themeColor="text1"/>
          <w:rtl/>
        </w:rPr>
        <w:t xml:space="preserve">استخدام مخططات حالة </w:t>
      </w:r>
      <w:r w:rsidR="001D692A">
        <w:rPr>
          <w:rFonts w:eastAsia="Times New Roman" w:hint="cs"/>
          <w:color w:val="000000" w:themeColor="text1"/>
          <w:rtl/>
        </w:rPr>
        <w:t>الاستخدام</w:t>
      </w:r>
      <w:r w:rsidR="0004068E">
        <w:rPr>
          <w:rFonts w:eastAsia="Times New Roman" w:hint="cs"/>
          <w:color w:val="000000" w:themeColor="text1"/>
          <w:rtl/>
        </w:rPr>
        <w:t xml:space="preserve">، ومن هذه المرحلة نكون قد </w:t>
      </w:r>
      <w:r w:rsidR="001D692A">
        <w:rPr>
          <w:rFonts w:eastAsia="Times New Roman" w:hint="cs"/>
          <w:color w:val="000000" w:themeColor="text1"/>
          <w:rtl/>
        </w:rPr>
        <w:t>أعطينا التصور</w:t>
      </w:r>
      <w:r w:rsidR="0004068E">
        <w:rPr>
          <w:rFonts w:eastAsia="Times New Roman" w:hint="cs"/>
          <w:color w:val="000000" w:themeColor="text1"/>
          <w:rtl/>
        </w:rPr>
        <w:t xml:space="preserve"> النهائي لمتطلبات النظام </w:t>
      </w:r>
      <w:r w:rsidR="001D692A">
        <w:rPr>
          <w:rFonts w:eastAsia="Times New Roman" w:hint="cs"/>
          <w:color w:val="000000" w:themeColor="text1"/>
          <w:rtl/>
        </w:rPr>
        <w:t>والتي سوف</w:t>
      </w:r>
      <w:r w:rsidR="0004068E">
        <w:rPr>
          <w:rFonts w:eastAsia="Times New Roman" w:hint="cs"/>
          <w:color w:val="000000" w:themeColor="text1"/>
          <w:rtl/>
        </w:rPr>
        <w:t xml:space="preserve"> تساعدنا في بناء </w:t>
      </w:r>
      <w:r w:rsidR="001D692A">
        <w:rPr>
          <w:rFonts w:eastAsia="Times New Roman" w:hint="cs"/>
          <w:color w:val="000000" w:themeColor="text1"/>
          <w:rtl/>
        </w:rPr>
        <w:t>وتصميم النظام</w:t>
      </w:r>
      <w:r w:rsidR="0004068E">
        <w:rPr>
          <w:rFonts w:eastAsia="Times New Roman" w:hint="cs"/>
          <w:color w:val="000000" w:themeColor="text1"/>
          <w:rtl/>
        </w:rPr>
        <w:t>.</w:t>
      </w: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20A643D" w14:textId="03FFD920"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006F4E09" w:rsidR="005C785B" w:rsidRDefault="005C785B" w:rsidP="006D63C0">
      <w:pPr>
        <w:pStyle w:val="NormalText"/>
        <w:rPr>
          <w:color w:val="000000" w:themeColor="text1"/>
          <w:rtl/>
        </w:rPr>
      </w:pPr>
    </w:p>
    <w:p w14:paraId="4911678A" w14:textId="6FB2D6DE" w:rsidR="00F35437" w:rsidRDefault="00F35437" w:rsidP="006D63C0">
      <w:pPr>
        <w:pStyle w:val="NormalText"/>
        <w:rPr>
          <w:color w:val="000000" w:themeColor="text1"/>
          <w:rtl/>
        </w:rPr>
      </w:pPr>
    </w:p>
    <w:p w14:paraId="3AE9E781" w14:textId="4AF9A1B0" w:rsidR="00F35437" w:rsidRDefault="00F35437" w:rsidP="006D63C0">
      <w:pPr>
        <w:pStyle w:val="NormalText"/>
        <w:rPr>
          <w:color w:val="000000" w:themeColor="text1"/>
          <w:rtl/>
        </w:rPr>
      </w:pPr>
    </w:p>
    <w:p w14:paraId="65BCA6E4" w14:textId="31EBE3B8" w:rsidR="00F35437" w:rsidRDefault="00F35437" w:rsidP="006D63C0">
      <w:pPr>
        <w:pStyle w:val="NormalText"/>
        <w:rPr>
          <w:color w:val="000000" w:themeColor="text1"/>
          <w:rtl/>
        </w:rPr>
      </w:pPr>
    </w:p>
    <w:p w14:paraId="418BD7B2" w14:textId="78255FA1" w:rsidR="00F35437" w:rsidRDefault="00F35437" w:rsidP="006D63C0">
      <w:pPr>
        <w:pStyle w:val="NormalText"/>
        <w:rPr>
          <w:color w:val="000000" w:themeColor="text1"/>
          <w:rtl/>
        </w:rPr>
      </w:pPr>
    </w:p>
    <w:p w14:paraId="4CD2A903" w14:textId="5A97264F" w:rsidR="00F35437" w:rsidRDefault="00F35437" w:rsidP="006D63C0">
      <w:pPr>
        <w:pStyle w:val="NormalText"/>
        <w:rPr>
          <w:color w:val="000000" w:themeColor="text1"/>
          <w:rtl/>
        </w:rPr>
      </w:pPr>
    </w:p>
    <w:p w14:paraId="73A59A55" w14:textId="77777777" w:rsidR="00F35437" w:rsidRPr="00B77FE4" w:rsidRDefault="00F35437"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27" w:name="_Toc480926133"/>
      <w:bookmarkStart w:id="28" w:name="_Toc480965173"/>
      <w:bookmarkStart w:id="29"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27"/>
      <w:bookmarkEnd w:id="28"/>
      <w:bookmarkEnd w:id="29"/>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0048A3C7" w14:textId="77777777" w:rsidR="00E119F9" w:rsidRPr="00B77FE4" w:rsidRDefault="00E119F9" w:rsidP="006D63C0">
      <w:pPr>
        <w:pStyle w:val="NormalText"/>
        <w:rPr>
          <w:rFonts w:eastAsia="Times New Roman"/>
          <w:color w:val="000000" w:themeColor="text1"/>
          <w:rtl/>
        </w:rPr>
      </w:pPr>
    </w:p>
    <w:p w14:paraId="34FB0445" w14:textId="7EEF231D" w:rsidR="00712E65" w:rsidRDefault="00712E65" w:rsidP="006D63C0">
      <w:pPr>
        <w:pStyle w:val="NormalText"/>
        <w:rPr>
          <w:rFonts w:eastAsia="Times New Roman"/>
          <w:color w:val="000000" w:themeColor="text1"/>
          <w:rtl/>
        </w:rPr>
      </w:pPr>
    </w:p>
    <w:p w14:paraId="37230D1E" w14:textId="77777777" w:rsidR="00F35437" w:rsidRPr="00B77FE4" w:rsidRDefault="00F35437"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lastRenderedPageBreak/>
        <w:t xml:space="preserve">  </w:t>
      </w:r>
      <w:bookmarkStart w:id="30" w:name="_Toc480926134"/>
      <w:bookmarkStart w:id="31" w:name="_Toc480965174"/>
      <w:bookmarkStart w:id="32" w:name="_Toc480980079"/>
      <w:r w:rsidRPr="00B77FE4">
        <w:rPr>
          <w:color w:val="000000" w:themeColor="text1"/>
          <w:rtl/>
        </w:rPr>
        <w:t>المقدمـة</w:t>
      </w:r>
      <w:bookmarkEnd w:id="30"/>
      <w:bookmarkEnd w:id="31"/>
      <w:bookmarkEnd w:id="32"/>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3D3C51D9" w14:textId="21996E5A" w:rsidR="001D692A" w:rsidRDefault="001D692A" w:rsidP="00EC08A6">
      <w:pPr>
        <w:pStyle w:val="NormalText"/>
        <w:rPr>
          <w:color w:val="000000" w:themeColor="text1"/>
          <w:rtl/>
        </w:rPr>
      </w:pPr>
      <w:r>
        <w:rPr>
          <w:rFonts w:hint="cs"/>
          <w:color w:val="000000" w:themeColor="text1"/>
          <w:rtl/>
        </w:rPr>
        <w:t xml:space="preserve">مرحلة التصميم تقرر كيف سيعمل النظام من حيث الأجهزة والبرمجيات والبنية التحتية للشبكة، وتحدد واجهة المستخدم والنماذج والتقارير التي سيتم استخدامها وخاصة البرامج وقواعد البيانات والملفات التي ستكون </w:t>
      </w:r>
      <w:r w:rsidR="000237D2">
        <w:rPr>
          <w:rFonts w:hint="cs"/>
          <w:color w:val="000000" w:themeColor="text1"/>
          <w:rtl/>
        </w:rPr>
        <w:t>بحاجتها</w:t>
      </w:r>
      <w:r w:rsidR="000237D2" w:rsidRPr="0074133F">
        <w:rPr>
          <w:color w:val="000000" w:themeColor="text1"/>
        </w:rPr>
        <w:t>[</w:t>
      </w:r>
      <w:r w:rsidR="000237D2">
        <w:rPr>
          <w:color w:val="000000" w:themeColor="text1"/>
        </w:rPr>
        <w:t>]</w:t>
      </w:r>
      <w:r>
        <w:rPr>
          <w:rFonts w:hint="cs"/>
          <w:color w:val="000000" w:themeColor="text1"/>
          <w:rtl/>
        </w:rPr>
        <w:t>.</w:t>
      </w:r>
    </w:p>
    <w:p w14:paraId="5DDBD317" w14:textId="06CF2B9B" w:rsidR="00C7191C" w:rsidRDefault="001D692A" w:rsidP="00C7191C">
      <w:pPr>
        <w:pStyle w:val="NormalText"/>
        <w:rPr>
          <w:color w:val="000000" w:themeColor="text1"/>
          <w:rtl/>
        </w:rPr>
      </w:pPr>
      <w:r>
        <w:rPr>
          <w:rFonts w:hint="cs"/>
          <w:color w:val="000000" w:themeColor="text1"/>
          <w:rtl/>
        </w:rPr>
        <w:t xml:space="preserve">سيتم في هذه المرحلة وصف تصميم </w:t>
      </w:r>
      <w:r w:rsidRPr="008D60E6">
        <w:rPr>
          <w:rFonts w:hint="cs"/>
          <w:color w:val="000000" w:themeColor="text1"/>
          <w:highlight w:val="green"/>
          <w:rtl/>
        </w:rPr>
        <w:t>نظام الغذاء الصحي</w:t>
      </w:r>
      <w:r>
        <w:rPr>
          <w:rFonts w:hint="cs"/>
          <w:color w:val="000000" w:themeColor="text1"/>
          <w:rtl/>
        </w:rPr>
        <w:t>، من خلال تطبيق و</w:t>
      </w:r>
      <w:r w:rsidR="00C7191C">
        <w:rPr>
          <w:rFonts w:hint="cs"/>
          <w:color w:val="000000" w:themeColor="text1"/>
          <w:rtl/>
        </w:rPr>
        <w:t>ظ</w:t>
      </w:r>
      <w:r>
        <w:rPr>
          <w:rFonts w:hint="cs"/>
          <w:color w:val="000000" w:themeColor="text1"/>
          <w:rtl/>
        </w:rPr>
        <w:t>ائف النظام التي تم وصفها في مرحلة التحليل، وتلبية المتطلبات الوظيفية والغير وظيفية، بح</w:t>
      </w:r>
      <w:r w:rsidR="008D60E6">
        <w:rPr>
          <w:rFonts w:hint="cs"/>
          <w:color w:val="000000" w:themeColor="text1"/>
          <w:rtl/>
        </w:rPr>
        <w:t>ي</w:t>
      </w:r>
      <w:r>
        <w:rPr>
          <w:rFonts w:hint="cs"/>
          <w:color w:val="000000" w:themeColor="text1"/>
          <w:rtl/>
        </w:rPr>
        <w:t>ث ستكون هذه المتطلبات هي مدخلات هذه المرحلة، فيتم تحويلها إلى نموذج مادي يصف النظام ومكوناته، ومن ثم تكون مخرجات هذه المرحلة وصف لما سيكون عليه المنتج البرمجي، وبالتالي سيتم استخدام هذا الوصف كمدخل لمرحلة تنفيذ النظام في الفصل اللاحق.</w:t>
      </w:r>
    </w:p>
    <w:p w14:paraId="3D1CF83D" w14:textId="77777777" w:rsidR="00C7191C" w:rsidRDefault="00C7191C" w:rsidP="00C7191C">
      <w:pPr>
        <w:pStyle w:val="NormalText"/>
        <w:rPr>
          <w:color w:val="000000" w:themeColor="text1"/>
        </w:rPr>
      </w:pPr>
      <w:r>
        <w:rPr>
          <w:rFonts w:hint="cs"/>
          <w:color w:val="000000" w:themeColor="text1"/>
          <w:rtl/>
        </w:rPr>
        <w:t>تحتوي هذه المرحلة في البداية تحليلاً لكيانات النظام، وتصميم لجداول قاعدة البيانات، كما يتضمن وصفاً لواجهات النظام المقترحة.</w:t>
      </w:r>
    </w:p>
    <w:p w14:paraId="45290496" w14:textId="7DDFE2F2" w:rsidR="00E119F9" w:rsidRDefault="00C7191C" w:rsidP="00EC08A6">
      <w:pPr>
        <w:pStyle w:val="2"/>
        <w:rPr>
          <w:rtl/>
          <w:lang w:val="en-GB"/>
        </w:rPr>
      </w:pPr>
      <w:r>
        <w:rPr>
          <w:rFonts w:hint="cs"/>
          <w:rtl/>
          <w:lang w:val="en-GB"/>
        </w:rPr>
        <w:t>مخطط علاقات كيانات النظام</w:t>
      </w:r>
    </w:p>
    <w:p w14:paraId="05CB7D59" w14:textId="2B96AEFB" w:rsidR="00EC08A6" w:rsidRDefault="00C7191C" w:rsidP="0015350F">
      <w:pPr>
        <w:rPr>
          <w:rFonts w:ascii="Simplified Arabic" w:hAnsi="Simplified Arabic" w:cs="Simplified Arabic"/>
          <w:rtl/>
          <w:lang w:val="en-GB" w:bidi="ar-LY"/>
        </w:rPr>
      </w:pPr>
      <w:r w:rsidRPr="00255299">
        <w:rPr>
          <w:rFonts w:ascii="Simplified Arabic" w:hAnsi="Simplified Arabic" w:cs="Simplified Arabic"/>
          <w:rtl/>
          <w:lang w:val="en-GB"/>
        </w:rPr>
        <w:t xml:space="preserve">مخطط </w:t>
      </w:r>
      <w:r w:rsidR="00255299">
        <w:rPr>
          <w:rFonts w:ascii="Simplified Arabic" w:hAnsi="Simplified Arabic" w:cs="Simplified Arabic" w:hint="cs"/>
          <w:rtl/>
          <w:lang w:val="en-GB"/>
        </w:rPr>
        <w:t>علاقة الكيان هو التمثيل المرئي للبيانات المختلفة باستخدام الات</w:t>
      </w:r>
      <w:r w:rsidR="00241A04">
        <w:rPr>
          <w:rFonts w:ascii="Simplified Arabic" w:hAnsi="Simplified Arabic" w:cs="Simplified Arabic" w:hint="cs"/>
          <w:rtl/>
          <w:lang w:val="en-GB"/>
        </w:rPr>
        <w:t xml:space="preserve">فاقيات التي تصف كيف ترتبط هذه البيانات إلى بعضها البعض، وغالياً تكون متعلقة بقاعدة البيانات المعقدة التي تستخدم </w:t>
      </w:r>
      <w:r w:rsidR="00EC08A6">
        <w:rPr>
          <w:rFonts w:ascii="Simplified Arabic" w:hAnsi="Simplified Arabic" w:cs="Simplified Arabic" w:hint="cs"/>
          <w:rtl/>
          <w:lang w:val="en-GB"/>
        </w:rPr>
        <w:t>في هندسة البرمجيات وشبكة تكنولوجيا المعلومات، وكثيرا ما تستخدم خلال مرحلة التصميم لعملية التنمية، من أجل تحديد عناصر النظام المختلفة، وعلاقاتهم مع بعضهم البعض</w:t>
      </w:r>
      <w:r w:rsidR="0015350F" w:rsidRPr="0074133F">
        <w:rPr>
          <w:rFonts w:ascii="Simplified Arabic" w:hAnsi="Simplified Arabic" w:cs="Simplified Arabic"/>
          <w:color w:val="000000" w:themeColor="text1"/>
        </w:rPr>
        <w:t>[</w:t>
      </w:r>
      <w:r w:rsidR="0015350F">
        <w:rPr>
          <w:rFonts w:ascii="Simplified Arabic" w:hAnsi="Simplified Arabic" w:cs="Simplified Arabic"/>
          <w:color w:val="000000" w:themeColor="text1"/>
        </w:rPr>
        <w:t xml:space="preserve"> </w:t>
      </w:r>
      <w:r w:rsidR="0015350F" w:rsidRPr="0074133F">
        <w:rPr>
          <w:rFonts w:ascii="Simplified Arabic" w:hAnsi="Simplified Arabic" w:cs="Simplified Arabic"/>
          <w:color w:val="000000" w:themeColor="text1"/>
        </w:rPr>
        <w:t>]</w:t>
      </w:r>
      <w:r w:rsidR="00EC08A6">
        <w:rPr>
          <w:rFonts w:ascii="Simplified Arabic" w:hAnsi="Simplified Arabic" w:cs="Simplified Arabic" w:hint="cs"/>
          <w:rtl/>
          <w:lang w:val="en-GB"/>
        </w:rPr>
        <w:t>.</w:t>
      </w:r>
    </w:p>
    <w:p w14:paraId="4EC39C8A" w14:textId="3C2F3B31" w:rsidR="002873FC" w:rsidRDefault="002873FC" w:rsidP="0015350F">
      <w:pPr>
        <w:rPr>
          <w:rFonts w:ascii="Simplified Arabic" w:hAnsi="Simplified Arabic" w:cs="Simplified Arabic"/>
          <w:rtl/>
          <w:lang w:val="en-GB" w:bidi="ar-LY"/>
        </w:rPr>
      </w:pPr>
    </w:p>
    <w:p w14:paraId="7AFE8F54" w14:textId="1396ADB7" w:rsidR="002873FC" w:rsidRDefault="002873FC" w:rsidP="002873FC">
      <w:pPr>
        <w:pStyle w:val="3"/>
        <w:rPr>
          <w:rtl/>
          <w:lang w:val="en-GB" w:bidi="ar-LY"/>
        </w:rPr>
      </w:pPr>
      <w:r>
        <w:rPr>
          <w:rFonts w:hint="cs"/>
          <w:rtl/>
          <w:lang w:val="en-GB" w:bidi="ar-LY"/>
        </w:rPr>
        <w:lastRenderedPageBreak/>
        <w:t xml:space="preserve">تحديد كيانات النظام </w:t>
      </w:r>
    </w:p>
    <w:p w14:paraId="3C80D50D" w14:textId="211C5436" w:rsidR="002873FC" w:rsidRDefault="002873FC" w:rsidP="00A955F7">
      <w:pPr>
        <w:rPr>
          <w:rFonts w:ascii="Simplified Arabic" w:hAnsi="Simplified Arabic" w:cs="Simplified Arabic" w:hint="cs"/>
          <w:rtl/>
          <w:lang w:val="en-GB" w:bidi="ar-LY"/>
        </w:rPr>
      </w:pPr>
      <w:r w:rsidRPr="002873FC">
        <w:rPr>
          <w:rFonts w:ascii="Simplified Arabic" w:hAnsi="Simplified Arabic" w:cs="Simplified Arabic"/>
          <w:rtl/>
          <w:lang w:val="en-GB" w:bidi="ar-LY"/>
        </w:rPr>
        <w:t>الكيان</w:t>
      </w:r>
      <w:r w:rsidR="00DB1378">
        <w:rPr>
          <w:rFonts w:ascii="Simplified Arabic" w:hAnsi="Simplified Arabic" w:cs="Simplified Arabic" w:hint="cs"/>
          <w:rtl/>
          <w:lang w:val="en-GB" w:bidi="ar-LY"/>
        </w:rPr>
        <w:t xml:space="preserve"> هو وحدة معلومات لها خصائص </w:t>
      </w:r>
      <w:r w:rsidR="0039436C">
        <w:rPr>
          <w:rFonts w:ascii="Simplified Arabic" w:hAnsi="Simplified Arabic" w:cs="Simplified Arabic" w:hint="cs"/>
          <w:rtl/>
          <w:lang w:val="en-GB" w:bidi="ar-LY"/>
        </w:rPr>
        <w:t>تصفها وتعبر عنها ولها اسم فريد</w:t>
      </w:r>
      <w:r w:rsidR="0039436C" w:rsidRPr="0074133F">
        <w:rPr>
          <w:rFonts w:ascii="Simplified Arabic" w:hAnsi="Simplified Arabic" w:cs="Simplified Arabic"/>
          <w:color w:val="000000" w:themeColor="text1"/>
        </w:rPr>
        <w:t>[</w:t>
      </w:r>
      <w:r w:rsidR="0039436C">
        <w:rPr>
          <w:rFonts w:ascii="Simplified Arabic" w:hAnsi="Simplified Arabic" w:cs="Simplified Arabic"/>
          <w:color w:val="000000" w:themeColor="text1"/>
        </w:rPr>
        <w:t xml:space="preserve"> </w:t>
      </w:r>
      <w:r w:rsidR="0039436C" w:rsidRPr="0074133F">
        <w:rPr>
          <w:rFonts w:ascii="Simplified Arabic" w:hAnsi="Simplified Arabic" w:cs="Simplified Arabic"/>
          <w:color w:val="000000" w:themeColor="text1"/>
        </w:rPr>
        <w:t>]</w:t>
      </w:r>
      <w:r w:rsidR="0039436C">
        <w:rPr>
          <w:rFonts w:ascii="Simplified Arabic" w:hAnsi="Simplified Arabic" w:cs="Simplified Arabic" w:hint="cs"/>
          <w:rtl/>
          <w:lang w:val="en-GB" w:bidi="ar-LY"/>
        </w:rPr>
        <w:t xml:space="preserve">، </w:t>
      </w:r>
      <w:r w:rsidRPr="002873FC">
        <w:rPr>
          <w:rFonts w:ascii="Simplified Arabic" w:hAnsi="Simplified Arabic" w:cs="Simplified Arabic"/>
          <w:rtl/>
          <w:lang w:val="en-GB" w:bidi="ar-LY"/>
        </w:rPr>
        <w:t>يمكن ان يكون شخص</w:t>
      </w:r>
      <w:r>
        <w:rPr>
          <w:rFonts w:ascii="Simplified Arabic" w:hAnsi="Simplified Arabic" w:cs="Simplified Arabic" w:hint="cs"/>
          <w:rtl/>
          <w:lang w:val="en-GB" w:bidi="ar-LY"/>
        </w:rPr>
        <w:t xml:space="preserve">، مكان، شيء، أو حدث له علاقة بالنظام. على سبيل المثال، قد يكون الكيان </w:t>
      </w:r>
      <w:r w:rsidR="00A955F7">
        <w:rPr>
          <w:rFonts w:ascii="Simplified Arabic" w:hAnsi="Simplified Arabic" w:cs="Simplified Arabic" w:hint="cs"/>
          <w:rtl/>
          <w:lang w:val="en-GB" w:bidi="ar-LY"/>
        </w:rPr>
        <w:t>الموظفون</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أو الأنظمة الغذائية</w:t>
      </w:r>
      <w:r>
        <w:rPr>
          <w:rFonts w:ascii="Simplified Arabic" w:hAnsi="Simplified Arabic" w:cs="Simplified Arabic" w:hint="cs"/>
          <w:rtl/>
          <w:lang w:val="en-GB" w:bidi="ar-LY"/>
        </w:rPr>
        <w:t xml:space="preserve"> </w:t>
      </w:r>
      <w:r w:rsidRPr="0074133F">
        <w:rPr>
          <w:rFonts w:ascii="Simplified Arabic" w:hAnsi="Simplified Arabic" w:cs="Simplified Arabic"/>
          <w:color w:val="000000" w:themeColor="text1"/>
        </w:rPr>
        <w:t>[</w:t>
      </w:r>
      <w:r>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w:t>
      </w:r>
      <w:r>
        <w:rPr>
          <w:rFonts w:ascii="Simplified Arabic" w:hAnsi="Simplified Arabic" w:cs="Simplified Arabic" w:hint="cs"/>
          <w:rtl/>
          <w:lang w:val="en-GB" w:bidi="ar-LY"/>
        </w:rPr>
        <w:t xml:space="preserve"> . وفيما يلي سرد للكيانات التي لها علاقة بنظام </w:t>
      </w:r>
      <w:r w:rsidR="00A955F7">
        <w:rPr>
          <w:rFonts w:ascii="Simplified Arabic" w:hAnsi="Simplified Arabic" w:cs="Simplified Arabic" w:hint="cs"/>
          <w:u w:val="single"/>
          <w:rtl/>
          <w:lang w:val="en-GB" w:bidi="ar-LY"/>
        </w:rPr>
        <w:t>الغذاء الصحي</w:t>
      </w:r>
      <w:r>
        <w:rPr>
          <w:rFonts w:ascii="Simplified Arabic" w:hAnsi="Simplified Arabic" w:cs="Simplified Arabic" w:hint="cs"/>
          <w:rtl/>
          <w:lang w:val="en-GB" w:bidi="ar-LY"/>
        </w:rPr>
        <w:t xml:space="preserve"> وتشمل:</w:t>
      </w:r>
    </w:p>
    <w:p w14:paraId="4F397187" w14:textId="168FA2F3" w:rsidR="00DB1378" w:rsidRDefault="000939F9" w:rsidP="00703538">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المدير</w:t>
      </w:r>
      <w:r w:rsidR="0075117A">
        <w:rPr>
          <w:rFonts w:ascii="Simplified Arabic" w:hAnsi="Simplified Arabic" w:cs="Simplified Arabic" w:hint="cs"/>
          <w:rtl/>
          <w:lang w:val="en-GB" w:bidi="ar-LY"/>
        </w:rPr>
        <w:t xml:space="preserve"> هي</w:t>
      </w:r>
      <w:r w:rsidR="00430380">
        <w:rPr>
          <w:rFonts w:ascii="Simplified Arabic" w:hAnsi="Simplified Arabic" w:cs="Simplified Arabic" w:hint="cs"/>
          <w:rtl/>
          <w:lang w:val="en-GB" w:bidi="ar-LY"/>
        </w:rPr>
        <w:t xml:space="preserve"> تفصيل لمعلومات المدير</w:t>
      </w:r>
      <w:r w:rsidR="0075117A">
        <w:rPr>
          <w:rFonts w:ascii="Simplified Arabic" w:hAnsi="Simplified Arabic" w:cs="Simplified Arabic" w:hint="cs"/>
          <w:rtl/>
          <w:lang w:val="en-GB" w:bidi="ar-LY"/>
        </w:rPr>
        <w:t xml:space="preserve"> </w:t>
      </w:r>
      <w:r w:rsidR="00430380">
        <w:rPr>
          <w:rFonts w:ascii="Simplified Arabic" w:hAnsi="Simplified Arabic" w:cs="Simplified Arabic" w:hint="cs"/>
          <w:rtl/>
          <w:lang w:val="en-GB" w:bidi="ar-LY"/>
        </w:rPr>
        <w:t>الذي يقوم بإدارة النظام .</w:t>
      </w:r>
    </w:p>
    <w:p w14:paraId="7D2528DD" w14:textId="77777777" w:rsidR="00214169" w:rsidRPr="00214169" w:rsidRDefault="00214169" w:rsidP="00214169">
      <w:pPr>
        <w:pStyle w:val="a0"/>
        <w:ind w:left="360"/>
        <w:rPr>
          <w:rFonts w:ascii="Simplified Arabic" w:hAnsi="Simplified Arabic" w:cs="Simplified Arabic"/>
          <w:rtl/>
          <w:lang w:val="en-GB" w:bidi="ar-LY"/>
        </w:rPr>
      </w:pPr>
    </w:p>
    <w:p w14:paraId="7210D711" w14:textId="196FDC2C" w:rsidR="0075117A" w:rsidRDefault="00FD0E7C" w:rsidP="00801BF6">
      <w:pPr>
        <w:rPr>
          <w:rFonts w:ascii="Simplified Arabic" w:hAnsi="Simplified Arabic" w:cs="Simplified Arabic"/>
          <w:rtl/>
          <w:lang w:val="en-GB" w:bidi="ar-LY"/>
        </w:rPr>
      </w:pPr>
      <w:r w:rsidRPr="00FD0E7C">
        <w:rPr>
          <w:rFonts w:ascii="Simplified Arabic" w:hAnsi="Simplified Arabic" w:cs="Simplified Arabic"/>
          <w:noProof/>
          <w:rtl/>
        </w:rPr>
        <w:drawing>
          <wp:inline distT="0" distB="0" distL="0" distR="0" wp14:anchorId="26EEB9BF" wp14:editId="240AAF1B">
            <wp:extent cx="5400675" cy="4167748"/>
            <wp:effectExtent l="0" t="0" r="0" b="4445"/>
            <wp:docPr id="9" name="صورة 9" descr="C:\Users\Ayoub\Desktop\VPN\صور الكيانات\الموظفي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صور الكيانات\الموظفين"/>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4167748"/>
                    </a:xfrm>
                    <a:prstGeom prst="rect">
                      <a:avLst/>
                    </a:prstGeom>
                    <a:noFill/>
                    <a:ln>
                      <a:noFill/>
                    </a:ln>
                  </pic:spPr>
                </pic:pic>
              </a:graphicData>
            </a:graphic>
          </wp:inline>
        </w:drawing>
      </w:r>
    </w:p>
    <w:p w14:paraId="5A0DBB34" w14:textId="5545B110" w:rsidR="00214169" w:rsidRDefault="00214169" w:rsidP="00214169">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w:t>
      </w:r>
      <w:r>
        <w:rPr>
          <w:rFonts w:ascii="Simplified Arabic" w:hAnsi="Simplified Arabic" w:cs="Simplified Arabic" w:hint="cs"/>
          <w:rtl/>
          <w:lang w:val="en-GB" w:bidi="ar-LY"/>
        </w:rPr>
        <w:t>اخصائي</w:t>
      </w:r>
      <w:r>
        <w:rPr>
          <w:rFonts w:ascii="Simplified Arabic" w:hAnsi="Simplified Arabic" w:cs="Simplified Arabic" w:hint="cs"/>
          <w:rtl/>
          <w:lang w:val="en-GB" w:bidi="ar-LY"/>
        </w:rPr>
        <w:t xml:space="preserve"> هي تفصيل لمعلومات ال</w:t>
      </w:r>
      <w:r>
        <w:rPr>
          <w:rFonts w:ascii="Simplified Arabic" w:hAnsi="Simplified Arabic" w:cs="Simplified Arabic" w:hint="cs"/>
          <w:rtl/>
          <w:lang w:val="en-GB" w:bidi="ar-LY"/>
        </w:rPr>
        <w:t>اخصائي</w:t>
      </w:r>
      <w:r>
        <w:rPr>
          <w:rFonts w:ascii="Simplified Arabic" w:hAnsi="Simplified Arabic" w:cs="Simplified Arabic" w:hint="cs"/>
          <w:rtl/>
          <w:lang w:val="en-GB" w:bidi="ar-LY"/>
        </w:rPr>
        <w:t xml:space="preserve"> الذي يقوم </w:t>
      </w:r>
      <w:r>
        <w:rPr>
          <w:rFonts w:ascii="Simplified Arabic" w:hAnsi="Simplified Arabic" w:cs="Simplified Arabic" w:hint="cs"/>
          <w:rtl/>
          <w:lang w:val="en-GB" w:bidi="ar-LY"/>
        </w:rPr>
        <w:t>بوظيفة متابعة حالات المرضى</w:t>
      </w:r>
      <w:r>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 xml:space="preserve">داخل </w:t>
      </w:r>
      <w:r>
        <w:rPr>
          <w:rFonts w:ascii="Simplified Arabic" w:hAnsi="Simplified Arabic" w:cs="Simplified Arabic" w:hint="cs"/>
          <w:rtl/>
          <w:lang w:val="en-GB" w:bidi="ar-LY"/>
        </w:rPr>
        <w:t>النظام.</w:t>
      </w:r>
    </w:p>
    <w:p w14:paraId="7DE8B238" w14:textId="2C2888EB" w:rsidR="00214169" w:rsidRDefault="00214169" w:rsidP="00214169">
      <w:pPr>
        <w:pStyle w:val="a0"/>
        <w:ind w:left="360"/>
        <w:rPr>
          <w:rFonts w:ascii="Simplified Arabic" w:hAnsi="Simplified Arabic" w:cs="Simplified Arabic"/>
          <w:lang w:val="en-GB" w:bidi="ar-LY"/>
        </w:rPr>
      </w:pPr>
      <w:r w:rsidRPr="00801BF6">
        <w:rPr>
          <w:rFonts w:ascii="Simplified Arabic" w:hAnsi="Simplified Arabic" w:cs="Simplified Arabic"/>
          <w:noProof/>
          <w:rtl/>
        </w:rPr>
        <w:lastRenderedPageBreak/>
        <w:drawing>
          <wp:inline distT="0" distB="0" distL="0" distR="0" wp14:anchorId="2A1965E1" wp14:editId="2D996623">
            <wp:extent cx="5400675" cy="3872865"/>
            <wp:effectExtent l="0" t="0" r="9525" b="0"/>
            <wp:docPr id="31" name="صورة 31" descr="C:\Users\Ayoub\Desktop\VPN\صور 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صور الكيانات\المريض.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872865"/>
                    </a:xfrm>
                    <a:prstGeom prst="rect">
                      <a:avLst/>
                    </a:prstGeom>
                    <a:noFill/>
                    <a:ln>
                      <a:noFill/>
                    </a:ln>
                  </pic:spPr>
                </pic:pic>
              </a:graphicData>
            </a:graphic>
          </wp:inline>
        </w:drawing>
      </w:r>
    </w:p>
    <w:p w14:paraId="4C23A9A4" w14:textId="672A6853" w:rsidR="00801BF6" w:rsidRDefault="00801BF6" w:rsidP="00801BF6">
      <w:pPr>
        <w:rPr>
          <w:rFonts w:ascii="Simplified Arabic" w:hAnsi="Simplified Arabic" w:cs="Simplified Arabic"/>
          <w:rtl/>
          <w:lang w:val="en-GB" w:bidi="ar-LY"/>
        </w:rPr>
      </w:pPr>
    </w:p>
    <w:p w14:paraId="08A97424" w14:textId="0D1C49D3" w:rsidR="00214169" w:rsidRDefault="00214169" w:rsidP="00214169">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w:t>
      </w:r>
      <w:r>
        <w:rPr>
          <w:rFonts w:ascii="Simplified Arabic" w:hAnsi="Simplified Arabic" w:cs="Simplified Arabic" w:hint="cs"/>
          <w:rtl/>
          <w:lang w:val="en-GB" w:bidi="ar-LY"/>
        </w:rPr>
        <w:t>طبيب</w:t>
      </w:r>
      <w:r>
        <w:rPr>
          <w:rFonts w:ascii="Simplified Arabic" w:hAnsi="Simplified Arabic" w:cs="Simplified Arabic" w:hint="cs"/>
          <w:rtl/>
          <w:lang w:val="en-GB" w:bidi="ar-LY"/>
        </w:rPr>
        <w:t xml:space="preserve"> هي تفصيل لمعلومات ال</w:t>
      </w:r>
      <w:r>
        <w:rPr>
          <w:rFonts w:ascii="Simplified Arabic" w:hAnsi="Simplified Arabic" w:cs="Simplified Arabic" w:hint="cs"/>
          <w:rtl/>
          <w:lang w:val="en-GB" w:bidi="ar-LY"/>
        </w:rPr>
        <w:t>طبيب</w:t>
      </w:r>
      <w:r>
        <w:rPr>
          <w:rFonts w:ascii="Simplified Arabic" w:hAnsi="Simplified Arabic" w:cs="Simplified Arabic" w:hint="cs"/>
          <w:rtl/>
          <w:lang w:val="en-GB" w:bidi="ar-LY"/>
        </w:rPr>
        <w:t xml:space="preserve"> الذي يقوم بوظيفة </w:t>
      </w:r>
      <w:r>
        <w:rPr>
          <w:rFonts w:ascii="Simplified Arabic" w:hAnsi="Simplified Arabic" w:cs="Simplified Arabic" w:hint="cs"/>
          <w:rtl/>
          <w:lang w:val="en-GB" w:bidi="ar-LY"/>
        </w:rPr>
        <w:t>التواصل مع الاخصائي لي أي استشارات طبية</w:t>
      </w:r>
      <w:r>
        <w:rPr>
          <w:rFonts w:ascii="Simplified Arabic" w:hAnsi="Simplified Arabic" w:cs="Simplified Arabic" w:hint="cs"/>
          <w:rtl/>
          <w:lang w:val="en-GB" w:bidi="ar-LY"/>
        </w:rPr>
        <w:t>.</w:t>
      </w:r>
    </w:p>
    <w:p w14:paraId="67D9397B" w14:textId="77777777" w:rsidR="00214169" w:rsidRDefault="00214169" w:rsidP="00214169">
      <w:pPr>
        <w:pStyle w:val="a0"/>
        <w:ind w:left="360"/>
        <w:rPr>
          <w:rFonts w:ascii="Simplified Arabic" w:hAnsi="Simplified Arabic" w:cs="Simplified Arabic"/>
          <w:lang w:val="en-GB" w:bidi="ar-LY"/>
        </w:rPr>
      </w:pPr>
      <w:r w:rsidRPr="00801BF6">
        <w:rPr>
          <w:rFonts w:ascii="Simplified Arabic" w:hAnsi="Simplified Arabic" w:cs="Simplified Arabic"/>
          <w:noProof/>
          <w:rtl/>
        </w:rPr>
        <w:lastRenderedPageBreak/>
        <w:drawing>
          <wp:inline distT="0" distB="0" distL="0" distR="0" wp14:anchorId="0BC4F8DA" wp14:editId="1E8B8210">
            <wp:extent cx="5400675" cy="3872865"/>
            <wp:effectExtent l="0" t="0" r="9525" b="0"/>
            <wp:docPr id="290" name="صورة 290" descr="C:\Users\Ayoub\Desktop\VPN\صور 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صور الكيانات\المريض.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872865"/>
                    </a:xfrm>
                    <a:prstGeom prst="rect">
                      <a:avLst/>
                    </a:prstGeom>
                    <a:noFill/>
                    <a:ln>
                      <a:noFill/>
                    </a:ln>
                  </pic:spPr>
                </pic:pic>
              </a:graphicData>
            </a:graphic>
          </wp:inline>
        </w:drawing>
      </w:r>
    </w:p>
    <w:p w14:paraId="137F0A90" w14:textId="77777777" w:rsidR="00214169" w:rsidRPr="00214169" w:rsidRDefault="00214169" w:rsidP="00214169">
      <w:pPr>
        <w:rPr>
          <w:rFonts w:ascii="Simplified Arabic" w:hAnsi="Simplified Arabic" w:cs="Simplified Arabic"/>
          <w:lang w:val="en-GB" w:bidi="ar-LY"/>
        </w:rPr>
      </w:pPr>
    </w:p>
    <w:p w14:paraId="60F12DF0" w14:textId="77777777" w:rsidR="00214169" w:rsidRPr="00214169" w:rsidRDefault="00214169" w:rsidP="00801BF6">
      <w:pPr>
        <w:rPr>
          <w:rFonts w:ascii="Simplified Arabic" w:hAnsi="Simplified Arabic" w:cs="Simplified Arabic"/>
          <w:lang w:val="en-GB" w:bidi="ar-LY"/>
        </w:rPr>
      </w:pPr>
    </w:p>
    <w:p w14:paraId="2689EEF2" w14:textId="0F8D9B7D" w:rsidR="0075117A" w:rsidRPr="00430380" w:rsidRDefault="00430380" w:rsidP="00430380">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 xml:space="preserve">كينونة المريض </w:t>
      </w:r>
      <w:r>
        <w:rPr>
          <w:rFonts w:ascii="Simplified Arabic" w:hAnsi="Simplified Arabic" w:cs="Simplified Arabic" w:hint="cs"/>
          <w:rtl/>
          <w:lang w:val="en-GB" w:bidi="ar-LY"/>
        </w:rPr>
        <w:t xml:space="preserve">هي تفصيل لمعلومات </w:t>
      </w:r>
      <w:r>
        <w:rPr>
          <w:rFonts w:ascii="Simplified Arabic" w:hAnsi="Simplified Arabic" w:cs="Simplified Arabic" w:hint="cs"/>
          <w:rtl/>
          <w:lang w:val="en-GB" w:bidi="ar-LY"/>
        </w:rPr>
        <w:t>الم</w:t>
      </w:r>
      <w:r>
        <w:rPr>
          <w:rFonts w:ascii="Simplified Arabic" w:hAnsi="Simplified Arabic" w:cs="Simplified Arabic" w:hint="cs"/>
          <w:rtl/>
          <w:lang w:val="en-GB" w:bidi="ar-LY"/>
        </w:rPr>
        <w:t>ر</w:t>
      </w:r>
      <w:r>
        <w:rPr>
          <w:rFonts w:ascii="Simplified Arabic" w:hAnsi="Simplified Arabic" w:cs="Simplified Arabic" w:hint="cs"/>
          <w:rtl/>
          <w:lang w:val="en-GB" w:bidi="ar-LY"/>
        </w:rPr>
        <w:t>يض</w:t>
      </w:r>
      <w:r>
        <w:rPr>
          <w:rFonts w:ascii="Simplified Arabic" w:hAnsi="Simplified Arabic" w:cs="Simplified Arabic" w:hint="cs"/>
          <w:rtl/>
          <w:lang w:val="en-GB" w:bidi="ar-LY"/>
        </w:rPr>
        <w:t xml:space="preserve"> الذي يقوم </w:t>
      </w:r>
      <w:r>
        <w:rPr>
          <w:rFonts w:ascii="Simplified Arabic" w:hAnsi="Simplified Arabic" w:cs="Simplified Arabic" w:hint="cs"/>
          <w:rtl/>
          <w:lang w:val="en-GB" w:bidi="ar-LY"/>
        </w:rPr>
        <w:t>بالاستفادة من النظام</w:t>
      </w:r>
      <w:r>
        <w:rPr>
          <w:rFonts w:ascii="Simplified Arabic" w:hAnsi="Simplified Arabic" w:cs="Simplified Arabic" w:hint="cs"/>
          <w:rtl/>
          <w:lang w:val="en-GB" w:bidi="ar-LY"/>
        </w:rPr>
        <w:t xml:space="preserve"> .</w:t>
      </w:r>
    </w:p>
    <w:p w14:paraId="04A56539" w14:textId="12A90142" w:rsidR="00801BF6" w:rsidRDefault="00801BF6" w:rsidP="00801BF6">
      <w:pPr>
        <w:rPr>
          <w:rFonts w:ascii="Simplified Arabic" w:hAnsi="Simplified Arabic" w:cs="Simplified Arabic"/>
          <w:rtl/>
          <w:lang w:val="en-GB" w:bidi="ar-LY"/>
        </w:rPr>
      </w:pPr>
      <w:r w:rsidRPr="00801BF6">
        <w:rPr>
          <w:rFonts w:ascii="Simplified Arabic" w:hAnsi="Simplified Arabic" w:cs="Simplified Arabic"/>
          <w:noProof/>
          <w:rtl/>
        </w:rPr>
        <w:lastRenderedPageBreak/>
        <w:drawing>
          <wp:inline distT="0" distB="0" distL="0" distR="0" wp14:anchorId="7491A6F2" wp14:editId="66BECE3C">
            <wp:extent cx="5400675" cy="3873435"/>
            <wp:effectExtent l="0" t="0" r="0" b="0"/>
            <wp:docPr id="14" name="صورة 14" descr="C:\Users\Ayoub\Desktop\VPN\صور 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صور الكيانات\المريض.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873435"/>
                    </a:xfrm>
                    <a:prstGeom prst="rect">
                      <a:avLst/>
                    </a:prstGeom>
                    <a:noFill/>
                    <a:ln>
                      <a:noFill/>
                    </a:ln>
                  </pic:spPr>
                </pic:pic>
              </a:graphicData>
            </a:graphic>
          </wp:inline>
        </w:drawing>
      </w:r>
    </w:p>
    <w:p w14:paraId="4AD52DD2" w14:textId="4F588EAA" w:rsidR="00801BF6" w:rsidRDefault="00452C21" w:rsidP="001C55D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البيانات الصحية</w:t>
      </w:r>
      <w:r w:rsidR="00801BF6">
        <w:rPr>
          <w:rFonts w:ascii="Simplified Arabic" w:hAnsi="Simplified Arabic" w:cs="Simplified Arabic" w:hint="cs"/>
          <w:rtl/>
          <w:lang w:val="en-GB" w:bidi="ar-LY"/>
        </w:rPr>
        <w:t xml:space="preserve"> هي</w:t>
      </w:r>
      <w:r>
        <w:rPr>
          <w:rFonts w:ascii="Simplified Arabic" w:hAnsi="Simplified Arabic" w:cs="Simplified Arabic" w:hint="cs"/>
          <w:rtl/>
          <w:lang w:val="en-GB" w:bidi="ar-LY"/>
        </w:rPr>
        <w:t xml:space="preserve"> التي تخزن البيانات الصحية التي تم تحديثها من قبل المريض. </w:t>
      </w:r>
    </w:p>
    <w:p w14:paraId="169307B8" w14:textId="59149C28" w:rsidR="002873FC" w:rsidRPr="001C55DD" w:rsidRDefault="00801BF6" w:rsidP="001C55DD">
      <w:pPr>
        <w:rPr>
          <w:rFonts w:ascii="Simplified Arabic" w:hAnsi="Simplified Arabic" w:cs="Simplified Arabic"/>
          <w:rtl/>
          <w:lang w:val="en-GB" w:bidi="ar-LY"/>
        </w:rPr>
      </w:pPr>
      <w:r w:rsidRPr="00801BF6">
        <w:rPr>
          <w:rFonts w:ascii="Simplified Arabic" w:hAnsi="Simplified Arabic" w:cs="Simplified Arabic"/>
          <w:noProof/>
          <w:rtl/>
        </w:rPr>
        <w:drawing>
          <wp:inline distT="0" distB="0" distL="0" distR="0" wp14:anchorId="7235596D" wp14:editId="310DAF1E">
            <wp:extent cx="5400040" cy="3362325"/>
            <wp:effectExtent l="0" t="0" r="0" b="9525"/>
            <wp:docPr id="19" name="صورة 19" descr="C:\Users\Ayoub\Desktop\VPN\صور الكيانات\استبيان 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صور الكيانات\استبيان المريض.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296" cy="3366843"/>
                    </a:xfrm>
                    <a:prstGeom prst="rect">
                      <a:avLst/>
                    </a:prstGeom>
                    <a:noFill/>
                    <a:ln>
                      <a:noFill/>
                    </a:ln>
                  </pic:spPr>
                </pic:pic>
              </a:graphicData>
            </a:graphic>
          </wp:inline>
        </w:drawing>
      </w:r>
    </w:p>
    <w:p w14:paraId="7B0D9CD9" w14:textId="767FCB98" w:rsidR="00EE5D95" w:rsidRDefault="00EE5D95" w:rsidP="00FF52B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w:t>
      </w:r>
      <w:r w:rsidR="00FF52BD">
        <w:rPr>
          <w:rFonts w:ascii="Simplified Arabic" w:hAnsi="Simplified Arabic" w:cs="Simplified Arabic" w:hint="cs"/>
          <w:rtl/>
          <w:lang w:val="en-GB" w:bidi="ar-LY"/>
        </w:rPr>
        <w:t xml:space="preserve">ينونة النظام الغذائي والصحي </w:t>
      </w:r>
      <w:r>
        <w:rPr>
          <w:rFonts w:ascii="Simplified Arabic" w:hAnsi="Simplified Arabic" w:cs="Simplified Arabic" w:hint="cs"/>
          <w:rtl/>
          <w:lang w:val="en-GB" w:bidi="ar-LY"/>
        </w:rPr>
        <w:t>هي</w:t>
      </w:r>
      <w:r w:rsidR="00FF52BD">
        <w:rPr>
          <w:rFonts w:ascii="Simplified Arabic" w:hAnsi="Simplified Arabic" w:cs="Simplified Arabic" w:hint="cs"/>
          <w:rtl/>
          <w:lang w:val="en-GB" w:bidi="ar-LY"/>
        </w:rPr>
        <w:t xml:space="preserve"> تخزين الجدول الغذائي المعد من قبل الاخصائي  للمريض </w:t>
      </w:r>
    </w:p>
    <w:p w14:paraId="4D7C38A8" w14:textId="751FEAA5" w:rsidR="00EE5D95" w:rsidRDefault="00EE5D95" w:rsidP="00EE5D95">
      <w:pPr>
        <w:rPr>
          <w:rFonts w:ascii="Simplified Arabic" w:hAnsi="Simplified Arabic" w:cs="Simplified Arabic"/>
          <w:rtl/>
          <w:lang w:val="en-GB" w:bidi="ar-LY"/>
        </w:rPr>
      </w:pPr>
      <w:r w:rsidRPr="00EE5D95">
        <w:rPr>
          <w:rFonts w:ascii="Simplified Arabic" w:hAnsi="Simplified Arabic" w:cs="Simplified Arabic"/>
          <w:noProof/>
          <w:rtl/>
        </w:rPr>
        <w:lastRenderedPageBreak/>
        <w:drawing>
          <wp:inline distT="0" distB="0" distL="0" distR="0" wp14:anchorId="5BB318D5" wp14:editId="2C9D3F6F">
            <wp:extent cx="5399405" cy="3409950"/>
            <wp:effectExtent l="0" t="0" r="0" b="0"/>
            <wp:docPr id="27" name="صورة 27" descr="C:\Users\Ayoub\Desktop\VPN\صور الكيانات\النظام الغذائي والصحي للمرض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النظام الغذائي والصحي للمرضى.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5707" cy="3413930"/>
                    </a:xfrm>
                    <a:prstGeom prst="rect">
                      <a:avLst/>
                    </a:prstGeom>
                    <a:noFill/>
                    <a:ln>
                      <a:noFill/>
                    </a:ln>
                  </pic:spPr>
                </pic:pic>
              </a:graphicData>
            </a:graphic>
          </wp:inline>
        </w:drawing>
      </w:r>
    </w:p>
    <w:p w14:paraId="6479C343" w14:textId="7AA3EF1A" w:rsidR="00767860" w:rsidRDefault="00767860" w:rsidP="00703538">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الوصفات هي</w:t>
      </w:r>
      <w:r w:rsidR="00FF52BD">
        <w:rPr>
          <w:rFonts w:ascii="Simplified Arabic" w:hAnsi="Simplified Arabic" w:cs="Simplified Arabic" w:hint="cs"/>
          <w:rtl/>
          <w:lang w:val="en-GB" w:bidi="ar-LY"/>
        </w:rPr>
        <w:t xml:space="preserve"> تفصيل لمعلومات الوصفات الصحية داخل النظام </w:t>
      </w:r>
    </w:p>
    <w:p w14:paraId="2E7B7515" w14:textId="413CBDFF" w:rsidR="00767860" w:rsidRDefault="00767860" w:rsidP="00767860">
      <w:pPr>
        <w:rPr>
          <w:rFonts w:ascii="Simplified Arabic" w:hAnsi="Simplified Arabic" w:cs="Simplified Arabic"/>
          <w:rtl/>
          <w:lang w:val="en-GB" w:bidi="ar-LY"/>
        </w:rPr>
      </w:pPr>
      <w:r w:rsidRPr="00767860">
        <w:rPr>
          <w:rFonts w:ascii="Simplified Arabic" w:hAnsi="Simplified Arabic" w:cs="Simplified Arabic"/>
          <w:noProof/>
          <w:rtl/>
        </w:rPr>
        <w:drawing>
          <wp:inline distT="0" distB="0" distL="0" distR="0" wp14:anchorId="4683AFF3" wp14:editId="685ECC24">
            <wp:extent cx="5400675" cy="2092569"/>
            <wp:effectExtent l="0" t="0" r="0" b="3175"/>
            <wp:docPr id="28" name="صورة 28" descr="C:\Users\Ayoub\Desktop\VPN\صور الكيانات\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الوصفات.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092569"/>
                    </a:xfrm>
                    <a:prstGeom prst="rect">
                      <a:avLst/>
                    </a:prstGeom>
                    <a:noFill/>
                    <a:ln>
                      <a:noFill/>
                    </a:ln>
                  </pic:spPr>
                </pic:pic>
              </a:graphicData>
            </a:graphic>
          </wp:inline>
        </w:drawing>
      </w:r>
    </w:p>
    <w:p w14:paraId="4AB44271" w14:textId="4728B98B" w:rsidR="00767860" w:rsidRPr="00767860" w:rsidRDefault="00767860" w:rsidP="00703538">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أ</w:t>
      </w:r>
      <w:r w:rsidRPr="00767860">
        <w:rPr>
          <w:rFonts w:ascii="Simplified Arabic" w:hAnsi="Simplified Arabic" w:cs="Simplified Arabic"/>
          <w:rtl/>
          <w:lang w:val="en-GB" w:bidi="ar-LY"/>
        </w:rPr>
        <w:t>ماكن توفر الوجبات</w:t>
      </w:r>
      <w:r w:rsidRPr="00767860">
        <w:rPr>
          <w:rFonts w:ascii="Simplified Arabic" w:hAnsi="Simplified Arabic" w:cs="Simplified Arabic" w:hint="cs"/>
          <w:rtl/>
          <w:lang w:val="en-GB" w:bidi="ar-LY"/>
        </w:rPr>
        <w:t xml:space="preserve"> </w:t>
      </w:r>
      <w:r w:rsidR="00856E10">
        <w:rPr>
          <w:rFonts w:ascii="Simplified Arabic" w:hAnsi="Simplified Arabic" w:cs="Simplified Arabic" w:hint="cs"/>
          <w:rtl/>
          <w:lang w:val="en-GB" w:bidi="ar-LY"/>
        </w:rPr>
        <w:t xml:space="preserve">الصحية </w:t>
      </w:r>
      <w:r w:rsidRPr="00767860">
        <w:rPr>
          <w:rFonts w:ascii="Simplified Arabic" w:hAnsi="Simplified Arabic" w:cs="Simplified Arabic" w:hint="cs"/>
          <w:rtl/>
          <w:lang w:val="en-GB" w:bidi="ar-LY"/>
        </w:rPr>
        <w:t>هي</w:t>
      </w:r>
      <w:r w:rsidR="00856E10">
        <w:rPr>
          <w:rFonts w:ascii="Simplified Arabic" w:hAnsi="Simplified Arabic" w:cs="Simplified Arabic" w:hint="cs"/>
          <w:rtl/>
          <w:lang w:val="en-GB" w:bidi="ar-LY"/>
        </w:rPr>
        <w:t xml:space="preserve"> التي تخزن بيانات الأماكن التي توفر الوجبات الصحية</w:t>
      </w:r>
    </w:p>
    <w:p w14:paraId="24670B02" w14:textId="1582BD60" w:rsidR="00767860" w:rsidRDefault="00D2746C" w:rsidP="00767860">
      <w:pPr>
        <w:rPr>
          <w:rFonts w:ascii="Simplified Arabic" w:hAnsi="Simplified Arabic" w:cs="Simplified Arabic"/>
          <w:rtl/>
          <w:lang w:val="en-GB" w:bidi="ar-LY"/>
        </w:rPr>
      </w:pPr>
      <w:r w:rsidRPr="00D2746C">
        <w:rPr>
          <w:rFonts w:ascii="Simplified Arabic" w:hAnsi="Simplified Arabic" w:cs="Simplified Arabic"/>
          <w:noProof/>
          <w:rtl/>
        </w:rPr>
        <w:lastRenderedPageBreak/>
        <w:drawing>
          <wp:inline distT="0" distB="0" distL="0" distR="0" wp14:anchorId="2F08E4D3" wp14:editId="59E750D1">
            <wp:extent cx="5400675" cy="2092569"/>
            <wp:effectExtent l="0" t="0" r="0" b="3175"/>
            <wp:docPr id="29" name="صورة 29" descr="C:\Users\Ayoub\Desktop\VPN\صور الكيانات\اماكن توفر الوج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اماكن توفر الوجبات.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092569"/>
                    </a:xfrm>
                    <a:prstGeom prst="rect">
                      <a:avLst/>
                    </a:prstGeom>
                    <a:noFill/>
                    <a:ln>
                      <a:noFill/>
                    </a:ln>
                  </pic:spPr>
                </pic:pic>
              </a:graphicData>
            </a:graphic>
          </wp:inline>
        </w:drawing>
      </w:r>
    </w:p>
    <w:p w14:paraId="58394C07" w14:textId="0E6F20EA" w:rsidR="00856E10" w:rsidRPr="00767860" w:rsidRDefault="00856E10" w:rsidP="00581090">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 xml:space="preserve">كينونة </w:t>
      </w:r>
      <w:r w:rsidR="00581090">
        <w:rPr>
          <w:rFonts w:ascii="Simplified Arabic" w:hAnsi="Simplified Arabic" w:cs="Simplified Arabic" w:hint="cs"/>
          <w:rtl/>
          <w:lang w:val="en-GB" w:bidi="ar-LY"/>
        </w:rPr>
        <w:t xml:space="preserve">التمارين الرياضية </w:t>
      </w:r>
      <w:r w:rsidRPr="00767860">
        <w:rPr>
          <w:rFonts w:ascii="Simplified Arabic" w:hAnsi="Simplified Arabic" w:cs="Simplified Arabic" w:hint="cs"/>
          <w:rtl/>
          <w:lang w:val="en-GB" w:bidi="ar-LY"/>
        </w:rPr>
        <w:t>هي</w:t>
      </w:r>
      <w:r>
        <w:rPr>
          <w:rFonts w:ascii="Simplified Arabic" w:hAnsi="Simplified Arabic" w:cs="Simplified Arabic" w:hint="cs"/>
          <w:rtl/>
          <w:lang w:val="en-GB" w:bidi="ar-LY"/>
        </w:rPr>
        <w:t xml:space="preserve"> التي تخزن </w:t>
      </w:r>
      <w:r w:rsidR="00581090">
        <w:rPr>
          <w:rFonts w:ascii="Simplified Arabic" w:hAnsi="Simplified Arabic" w:cs="Simplified Arabic" w:hint="cs"/>
          <w:rtl/>
          <w:lang w:val="en-GB" w:bidi="ar-LY"/>
        </w:rPr>
        <w:t xml:space="preserve">التمارين الرياضية داخل النظام ليتم ادرتها </w:t>
      </w:r>
      <w:r w:rsidR="008451F7">
        <w:rPr>
          <w:rFonts w:ascii="Simplified Arabic" w:hAnsi="Simplified Arabic" w:cs="Simplified Arabic" w:hint="cs"/>
          <w:rtl/>
          <w:lang w:val="en-GB" w:bidi="ar-LY"/>
        </w:rPr>
        <w:t>من قبل الاخصائي</w:t>
      </w:r>
    </w:p>
    <w:p w14:paraId="29267C2A" w14:textId="77777777" w:rsidR="00856E10" w:rsidRDefault="00856E10" w:rsidP="00856E10">
      <w:pPr>
        <w:rPr>
          <w:rFonts w:ascii="Simplified Arabic" w:hAnsi="Simplified Arabic" w:cs="Simplified Arabic"/>
          <w:rtl/>
          <w:lang w:val="en-GB" w:bidi="ar-LY"/>
        </w:rPr>
      </w:pPr>
      <w:r w:rsidRPr="00D2746C">
        <w:rPr>
          <w:rFonts w:ascii="Simplified Arabic" w:hAnsi="Simplified Arabic" w:cs="Simplified Arabic"/>
          <w:noProof/>
          <w:rtl/>
        </w:rPr>
        <w:drawing>
          <wp:inline distT="0" distB="0" distL="0" distR="0" wp14:anchorId="44762602" wp14:editId="039CF0E6">
            <wp:extent cx="5400675" cy="2092569"/>
            <wp:effectExtent l="0" t="0" r="0" b="3175"/>
            <wp:docPr id="291" name="صورة 291" descr="C:\Users\Ayoub\Desktop\VPN\صور الكيانات\اماكن توفر الوج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اماكن توفر الوجبات.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092569"/>
                    </a:xfrm>
                    <a:prstGeom prst="rect">
                      <a:avLst/>
                    </a:prstGeom>
                    <a:noFill/>
                    <a:ln>
                      <a:noFill/>
                    </a:ln>
                  </pic:spPr>
                </pic:pic>
              </a:graphicData>
            </a:graphic>
          </wp:inline>
        </w:drawing>
      </w:r>
    </w:p>
    <w:p w14:paraId="580A8D20" w14:textId="7F1D7782" w:rsidR="00767860" w:rsidRDefault="00F843CB" w:rsidP="00F843CB">
      <w:pPr>
        <w:pStyle w:val="2"/>
        <w:rPr>
          <w:rtl/>
          <w:lang w:val="en-GB" w:bidi="ar-LY"/>
        </w:rPr>
      </w:pPr>
      <w:r>
        <w:rPr>
          <w:rFonts w:hint="cs"/>
          <w:rtl/>
          <w:lang w:val="en-GB" w:bidi="ar-LY"/>
        </w:rPr>
        <w:t>علاقات الكيانات:</w:t>
      </w:r>
    </w:p>
    <w:p w14:paraId="57A3D0CE" w14:textId="77777777" w:rsidR="00352824" w:rsidRDefault="00834AE7" w:rsidP="00FC6691">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w:t>
      </w:r>
      <w:r w:rsidR="00FC6691">
        <w:rPr>
          <w:rFonts w:ascii="Simplified Arabic" w:hAnsi="Simplified Arabic" w:cs="Simplified Arabic" w:hint="cs"/>
          <w:rtl/>
          <w:lang w:val="en-GB" w:bidi="ar-LY"/>
        </w:rPr>
        <w:t>كينونة الأخصائي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 xml:space="preserve">وكينونة </w:t>
      </w:r>
      <w:r w:rsidR="00FC6691">
        <w:rPr>
          <w:rFonts w:ascii="Simplified Arabic" w:hAnsi="Simplified Arabic" w:cs="Simplified Arabic" w:hint="cs"/>
          <w:rtl/>
          <w:lang w:val="en-GB" w:bidi="ar-LY"/>
        </w:rPr>
        <w:t>النظام الغذائي والصحي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وهي من نوع(1:</w:t>
      </w:r>
      <w:r w:rsidR="00FC6691">
        <w:rPr>
          <w:rFonts w:ascii="Simplified Arabic" w:hAnsi="Simplified Arabic" w:cs="Simplified Arabic"/>
          <w:lang w:bidi="ar-LY"/>
        </w:rPr>
        <w:t>M</w:t>
      </w:r>
      <w:r w:rsidR="00FC6691">
        <w:rPr>
          <w:rFonts w:ascii="Simplified Arabic" w:hAnsi="Simplified Arabic" w:cs="Simplified Arabic" w:hint="cs"/>
          <w:rtl/>
          <w:lang w:val="en-GB" w:bidi="ar-LY"/>
        </w:rPr>
        <w:t>)</w:t>
      </w:r>
      <w:r w:rsidR="00FC6691">
        <w:rPr>
          <w:rFonts w:ascii="Simplified Arabic" w:hAnsi="Simplified Arabic" w:cs="Simplified Arabic"/>
          <w:lang w:bidi="ar-LY"/>
        </w:rPr>
        <w:t xml:space="preserve"> </w:t>
      </w:r>
      <w:r w:rsidR="00FC6691">
        <w:rPr>
          <w:rFonts w:ascii="Simplified Arabic" w:hAnsi="Simplified Arabic" w:cs="Simplified Arabic" w:hint="cs"/>
          <w:rtl/>
          <w:lang w:bidi="ar-LY"/>
        </w:rPr>
        <w:t>بحيث ان الاخصائي يدير مجموعة من الأنظمة</w:t>
      </w:r>
      <w:r w:rsidR="00FC6691">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الغذائي</w:t>
      </w:r>
      <w:r w:rsidR="00FC6691">
        <w:rPr>
          <w:rFonts w:ascii="Simplified Arabic" w:hAnsi="Simplified Arabic" w:cs="Simplified Arabic" w:hint="cs"/>
          <w:rtl/>
          <w:lang w:val="en-GB" w:bidi="ar-LY"/>
        </w:rPr>
        <w:t xml:space="preserve">ة </w:t>
      </w:r>
      <w:r w:rsidR="00DC44BE">
        <w:rPr>
          <w:rFonts w:ascii="Simplified Arabic" w:hAnsi="Simplified Arabic" w:cs="Simplified Arabic" w:hint="cs"/>
          <w:rtl/>
          <w:lang w:val="en-GB" w:bidi="ar-LY"/>
        </w:rPr>
        <w:t xml:space="preserve">ومجوعة من </w:t>
      </w:r>
      <w:r w:rsidR="00DC44BE">
        <w:rPr>
          <w:rFonts w:ascii="Simplified Arabic" w:hAnsi="Simplified Arabic" w:cs="Simplified Arabic" w:hint="cs"/>
          <w:rtl/>
          <w:lang w:bidi="ar-LY"/>
        </w:rPr>
        <w:t>الأنظمة</w:t>
      </w:r>
      <w:r w:rsidR="00DC44BE">
        <w:rPr>
          <w:rFonts w:ascii="Simplified Arabic" w:hAnsi="Simplified Arabic" w:cs="Simplified Arabic" w:hint="cs"/>
          <w:rtl/>
          <w:lang w:val="en-GB" w:bidi="ar-LY"/>
        </w:rPr>
        <w:t xml:space="preserve"> الغذائية</w:t>
      </w:r>
      <w:r w:rsidR="00DC44BE">
        <w:rPr>
          <w:rFonts w:ascii="Simplified Arabic" w:hAnsi="Simplified Arabic" w:cs="Simplified Arabic" w:hint="cs"/>
          <w:rtl/>
          <w:lang w:val="en-GB" w:bidi="ar-LY"/>
        </w:rPr>
        <w:t xml:space="preserve"> يتم ادارتها من قبل أخصائي واحد.</w:t>
      </w:r>
    </w:p>
    <w:p w14:paraId="66159133" w14:textId="61F1E6DE" w:rsidR="00352824" w:rsidRDefault="00352824" w:rsidP="00352824">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الأخصائي وكينونة </w:t>
      </w:r>
      <w:r>
        <w:rPr>
          <w:rFonts w:ascii="Simplified Arabic" w:hAnsi="Simplified Arabic" w:cs="Simplified Arabic" w:hint="cs"/>
          <w:rtl/>
          <w:lang w:val="en-GB" w:bidi="ar-LY"/>
        </w:rPr>
        <w:t>البيانات الصحية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w:t>
      </w:r>
      <w:r>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 xml:space="preserve">البيانات الصحية ومجوعة من البيانات الصحية يتم </w:t>
      </w:r>
      <w:r>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04166E0D" w14:textId="512459B7" w:rsidR="00EC41AA" w:rsidRDefault="00EC41AA" w:rsidP="00EC41AA">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الأخصائي وكينونة </w:t>
      </w:r>
      <w:r>
        <w:rPr>
          <w:rFonts w:ascii="Simplified Arabic" w:hAnsi="Simplified Arabic" w:cs="Simplified Arabic" w:hint="cs"/>
          <w:rtl/>
          <w:lang w:val="en-GB" w:bidi="ar-LY"/>
        </w:rPr>
        <w:t>التمارين الرياضية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يدير مجموعة من </w:t>
      </w:r>
      <w:r>
        <w:rPr>
          <w:rFonts w:ascii="Simplified Arabic" w:hAnsi="Simplified Arabic" w:cs="Simplified Arabic" w:hint="cs"/>
          <w:rtl/>
          <w:lang w:val="en-GB" w:bidi="ar-LY"/>
        </w:rPr>
        <w:t>التمارين الرياضية ومجوعة من التمارين الرياضية يتم ادارتها من قبل أخصائي واحد.</w:t>
      </w:r>
    </w:p>
    <w:p w14:paraId="37688F84" w14:textId="0F8A53B1" w:rsidR="00DE3885" w:rsidRDefault="00DE3885" w:rsidP="00DE3885">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الأخصائي وكينونة </w:t>
      </w:r>
      <w:r>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يدير مجموعة من </w:t>
      </w:r>
      <w:r>
        <w:rPr>
          <w:rFonts w:ascii="Simplified Arabic" w:hAnsi="Simplified Arabic" w:cs="Simplified Arabic" w:hint="cs"/>
          <w:rtl/>
          <w:lang w:val="en-GB" w:bidi="ar-LY"/>
        </w:rPr>
        <w:t>ال</w:t>
      </w:r>
      <w:r>
        <w:rPr>
          <w:rFonts w:ascii="Simplified Arabic" w:hAnsi="Simplified Arabic" w:cs="Simplified Arabic" w:hint="cs"/>
          <w:rtl/>
          <w:lang w:val="en-GB" w:bidi="ar-LY"/>
        </w:rPr>
        <w:t>وصفات</w:t>
      </w:r>
      <w:r>
        <w:rPr>
          <w:rFonts w:ascii="Simplified Arabic" w:hAnsi="Simplified Arabic" w:cs="Simplified Arabic" w:hint="cs"/>
          <w:rtl/>
          <w:lang w:val="en-GB" w:bidi="ar-LY"/>
        </w:rPr>
        <w:t xml:space="preserve"> ومجوعة من </w:t>
      </w:r>
      <w:r>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يتم ادارتها من قبل أخصائي واحد.</w:t>
      </w:r>
      <w:bookmarkStart w:id="33" w:name="_GoBack"/>
      <w:bookmarkEnd w:id="33"/>
    </w:p>
    <w:p w14:paraId="287E9F81" w14:textId="45251140" w:rsidR="00F843CB" w:rsidRDefault="00DC44BE" w:rsidP="00352824">
      <w:pPr>
        <w:pStyle w:val="a0"/>
        <w:numPr>
          <w:ilvl w:val="0"/>
          <w:numId w:val="16"/>
        </w:numPr>
        <w:rPr>
          <w:rFonts w:ascii="Simplified Arabic" w:hAnsi="Simplified Arabic" w:cs="Simplified Arabic"/>
          <w:lang w:val="en-GB" w:bidi="ar-LY"/>
        </w:rPr>
      </w:pPr>
      <w:r>
        <w:rPr>
          <w:rFonts w:ascii="Simplified Arabic" w:hAnsi="Simplified Arabic" w:cs="Simplified Arabic" w:hint="cs"/>
          <w:rtl/>
          <w:lang w:val="en-GB" w:bidi="ar-LY"/>
        </w:rPr>
        <w:t xml:space="preserve"> </w:t>
      </w:r>
    </w:p>
    <w:p w14:paraId="29C320A3" w14:textId="77777777" w:rsidR="00FC6691" w:rsidRDefault="00FC6691" w:rsidP="00FC6691">
      <w:pPr>
        <w:pStyle w:val="a0"/>
        <w:numPr>
          <w:ilvl w:val="0"/>
          <w:numId w:val="16"/>
        </w:numPr>
        <w:rPr>
          <w:rFonts w:ascii="Simplified Arabic" w:hAnsi="Simplified Arabic" w:cs="Simplified Arabic"/>
          <w:lang w:val="en-GB" w:bidi="ar-LY"/>
        </w:rPr>
      </w:pPr>
    </w:p>
    <w:p w14:paraId="38D12B50" w14:textId="77777777" w:rsidR="00FC6691" w:rsidRDefault="00FC6691" w:rsidP="00FC6691">
      <w:pPr>
        <w:pStyle w:val="a0"/>
        <w:numPr>
          <w:ilvl w:val="0"/>
          <w:numId w:val="16"/>
        </w:numPr>
        <w:rPr>
          <w:rFonts w:ascii="Simplified Arabic" w:hAnsi="Simplified Arabic" w:cs="Simplified Arabic"/>
          <w:lang w:val="en-GB" w:bidi="ar-LY"/>
        </w:rPr>
      </w:pPr>
    </w:p>
    <w:p w14:paraId="61DC8D64" w14:textId="70D49CBB" w:rsidR="004A61CC" w:rsidRPr="004A61CC" w:rsidRDefault="004A61CC" w:rsidP="004A61CC">
      <w:pPr>
        <w:jc w:val="center"/>
        <w:rPr>
          <w:rFonts w:ascii="Simplified Arabic" w:hAnsi="Simplified Arabic" w:cs="Simplified Arabic"/>
          <w:rtl/>
          <w:lang w:val="en-GB" w:bidi="ar-LY"/>
        </w:rPr>
      </w:pPr>
    </w:p>
    <w:p w14:paraId="6A773374" w14:textId="280CDDFD" w:rsidR="00F843CB" w:rsidRPr="00F843CB" w:rsidRDefault="00F843CB" w:rsidP="00F843CB">
      <w:pPr>
        <w:pStyle w:val="2"/>
        <w:rPr>
          <w:rtl/>
          <w:lang w:val="en-GB" w:bidi="ar-LY"/>
        </w:rPr>
      </w:pPr>
      <w:r>
        <w:rPr>
          <w:rFonts w:hint="cs"/>
          <w:rtl/>
          <w:lang w:val="en-GB" w:bidi="ar-LY"/>
        </w:rPr>
        <w:t>مخطط علاقات الكيانات النظام</w:t>
      </w:r>
    </w:p>
    <w:p w14:paraId="2EBC504F" w14:textId="3605912C" w:rsidR="00F843CB" w:rsidRDefault="00F843CB" w:rsidP="00F843CB">
      <w:pPr>
        <w:rPr>
          <w:rtl/>
          <w:lang w:val="en-GB" w:bidi="ar-LY"/>
        </w:rPr>
      </w:pPr>
    </w:p>
    <w:p w14:paraId="0E9F26D8" w14:textId="018EFF40" w:rsidR="00F843CB" w:rsidRDefault="00F843CB" w:rsidP="00F843CB">
      <w:pPr>
        <w:pStyle w:val="2"/>
        <w:rPr>
          <w:rtl/>
          <w:lang w:val="en-GB" w:bidi="ar-LY"/>
        </w:rPr>
      </w:pPr>
      <w:r>
        <w:rPr>
          <w:rFonts w:hint="cs"/>
          <w:rtl/>
          <w:lang w:val="en-GB" w:bidi="ar-LY"/>
        </w:rPr>
        <w:t xml:space="preserve">تمثيل قواعد البيانات </w:t>
      </w:r>
    </w:p>
    <w:p w14:paraId="65E2EC60" w14:textId="6A9ABD74" w:rsidR="00F843CB" w:rsidRDefault="00F843CB" w:rsidP="00F843CB">
      <w:pPr>
        <w:rPr>
          <w:rtl/>
          <w:lang w:val="en-GB" w:bidi="ar-LY"/>
        </w:rPr>
      </w:pPr>
    </w:p>
    <w:p w14:paraId="4D62FFCE" w14:textId="07566C27" w:rsidR="00F843CB" w:rsidRPr="00F843CB" w:rsidRDefault="00F843CB" w:rsidP="00F843CB">
      <w:pPr>
        <w:pStyle w:val="2"/>
        <w:rPr>
          <w:rtl/>
          <w:lang w:val="en-GB" w:bidi="ar-LY"/>
        </w:rPr>
      </w:pPr>
      <w:r>
        <w:rPr>
          <w:rFonts w:hint="cs"/>
          <w:rtl/>
          <w:lang w:val="en-GB" w:bidi="ar-LY"/>
        </w:rPr>
        <w:t>تحديد تكاملية البيانات</w:t>
      </w:r>
    </w:p>
    <w:p w14:paraId="51A1DAFD" w14:textId="3499A7EA" w:rsidR="00E119F9" w:rsidRPr="00B77FE4" w:rsidRDefault="00E119F9" w:rsidP="00EC08A6">
      <w:pPr>
        <w:rPr>
          <w:color w:val="000000" w:themeColor="text1"/>
          <w:rtl/>
        </w:rPr>
      </w:pPr>
      <w:r w:rsidRPr="00B77FE4">
        <w:rPr>
          <w:color w:val="000000" w:themeColor="text1"/>
          <w:rtl/>
        </w:rPr>
        <w:lastRenderedPageBreak/>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4" w:name="_Toc480926135"/>
      <w:bookmarkStart w:id="35" w:name="_Toc480965176"/>
      <w:r w:rsidRPr="00B77FE4">
        <w:rPr>
          <w:color w:val="000000" w:themeColor="text1"/>
          <w:rtl/>
        </w:rPr>
        <w:t>تصميم البيانات</w:t>
      </w:r>
      <w:bookmarkEnd w:id="34"/>
      <w:bookmarkEnd w:id="35"/>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26136"/>
      <w:bookmarkStart w:id="37" w:name="_Toc480965177"/>
      <w:r w:rsidRPr="00B77FE4">
        <w:rPr>
          <w:color w:val="000000" w:themeColor="text1"/>
          <w:rtl/>
        </w:rPr>
        <w:t>قاموس البيانات</w:t>
      </w:r>
      <w:bookmarkEnd w:id="36"/>
      <w:bookmarkEnd w:id="37"/>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8" w:name="_Toc480926137"/>
      <w:bookmarkStart w:id="39" w:name="_Toc480965178"/>
      <w:r w:rsidRPr="00B77FE4">
        <w:rPr>
          <w:color w:val="000000" w:themeColor="text1"/>
          <w:rtl/>
        </w:rPr>
        <w:t>تصميم الواجهات</w:t>
      </w:r>
      <w:bookmarkEnd w:id="38"/>
      <w:bookmarkEnd w:id="39"/>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0" w:name="_Toc480926138"/>
      <w:bookmarkStart w:id="41" w:name="_Toc480965179"/>
      <w:r w:rsidR="002F581D" w:rsidRPr="00B77FE4">
        <w:rPr>
          <w:color w:val="000000" w:themeColor="text1"/>
          <w:rtl/>
        </w:rPr>
        <w:t>الموجز</w:t>
      </w:r>
      <w:bookmarkEnd w:id="40"/>
      <w:bookmarkEnd w:id="41"/>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2" w:name="_Toc480926139"/>
      <w:bookmarkStart w:id="43"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2"/>
      <w:bookmarkEnd w:id="43"/>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4" w:name="_Toc480926140"/>
      <w:bookmarkStart w:id="45" w:name="_Toc480965181"/>
      <w:r w:rsidRPr="00B77FE4">
        <w:rPr>
          <w:color w:val="000000" w:themeColor="text1"/>
          <w:rtl/>
        </w:rPr>
        <w:t>المقدمة</w:t>
      </w:r>
      <w:bookmarkEnd w:id="44"/>
      <w:bookmarkEnd w:id="45"/>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6" w:name="_Toc480926141"/>
      <w:bookmarkStart w:id="47" w:name="_Toc480965182"/>
      <w:r w:rsidRPr="00B77FE4">
        <w:rPr>
          <w:color w:val="000000" w:themeColor="text1"/>
          <w:rtl/>
        </w:rPr>
        <w:t>الأدوات ولغات البرمجة</w:t>
      </w:r>
      <w:bookmarkEnd w:id="46"/>
      <w:bookmarkEnd w:id="47"/>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48" w:name="_Toc480926142"/>
      <w:bookmarkStart w:id="49" w:name="_Toc480965183"/>
      <w:r w:rsidRPr="00B77FE4">
        <w:rPr>
          <w:color w:val="000000" w:themeColor="text1"/>
          <w:rtl/>
        </w:rPr>
        <w:t>واجهات النظام</w:t>
      </w:r>
      <w:bookmarkEnd w:id="48"/>
      <w:bookmarkEnd w:id="49"/>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0" w:name="_Toc480926143"/>
      <w:bookmarkStart w:id="51" w:name="_Toc480965184"/>
      <w:r w:rsidRPr="00B77FE4">
        <w:rPr>
          <w:color w:val="000000" w:themeColor="text1"/>
          <w:rtl/>
        </w:rPr>
        <w:t xml:space="preserve">طرق </w:t>
      </w:r>
      <w:bookmarkEnd w:id="50"/>
      <w:bookmarkEnd w:id="51"/>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2" w:name="_Toc480926144"/>
      <w:bookmarkStart w:id="53" w:name="_Toc480965185"/>
      <w:r w:rsidRPr="00B77FE4">
        <w:rPr>
          <w:color w:val="000000" w:themeColor="text1"/>
          <w:rtl/>
        </w:rPr>
        <w:t>اختبار الصندوق الابيض</w:t>
      </w:r>
      <w:bookmarkEnd w:id="52"/>
      <w:bookmarkEnd w:id="53"/>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t xml:space="preserve">  </w:t>
      </w:r>
      <w:bookmarkStart w:id="54" w:name="_Toc480926145"/>
      <w:bookmarkStart w:id="55" w:name="_Toc480965186"/>
      <w:r w:rsidRPr="00B77FE4">
        <w:rPr>
          <w:color w:val="000000" w:themeColor="text1"/>
          <w:rtl/>
        </w:rPr>
        <w:t>اختبار الصندوق الاسود</w:t>
      </w:r>
      <w:bookmarkEnd w:id="54"/>
      <w:bookmarkEnd w:id="55"/>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lastRenderedPageBreak/>
        <w:t xml:space="preserve"> </w:t>
      </w:r>
      <w:bookmarkStart w:id="56" w:name="_Toc480926146"/>
      <w:bookmarkStart w:id="57" w:name="_Toc480965187"/>
      <w:r w:rsidR="002F581D" w:rsidRPr="00B77FE4">
        <w:rPr>
          <w:color w:val="000000" w:themeColor="text1"/>
          <w:rtl/>
        </w:rPr>
        <w:t>الموجز</w:t>
      </w:r>
      <w:bookmarkEnd w:id="56"/>
      <w:bookmarkEnd w:id="57"/>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58" w:name="_Toc480926147"/>
      <w:bookmarkStart w:id="59" w:name="_Toc480965188"/>
      <w:r w:rsidRPr="00B77FE4">
        <w:rPr>
          <w:color w:val="000000" w:themeColor="text1"/>
          <w:rtl/>
        </w:rPr>
        <w:t>الخاتمة</w:t>
      </w:r>
      <w:bookmarkEnd w:id="58"/>
      <w:bookmarkEnd w:id="59"/>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0" w:name="_Toc480926148"/>
      <w:bookmarkStart w:id="61" w:name="_Toc480965189"/>
      <w:r w:rsidRPr="00B77FE4">
        <w:rPr>
          <w:color w:val="000000" w:themeColor="text1"/>
          <w:rtl/>
        </w:rPr>
        <w:t>التوصيات</w:t>
      </w:r>
      <w:bookmarkEnd w:id="60"/>
      <w:bookmarkEnd w:id="61"/>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2" w:name="_Toc480926149"/>
      <w:bookmarkStart w:id="63" w:name="_Toc480965190"/>
      <w:r w:rsidRPr="00B77FE4">
        <w:rPr>
          <w:color w:val="000000" w:themeColor="text1"/>
          <w:rtl/>
        </w:rPr>
        <w:t>المراجع</w:t>
      </w:r>
      <w:bookmarkEnd w:id="62"/>
      <w:bookmarkEnd w:id="63"/>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4" w:name="_Toc480926150"/>
      <w:bookmarkStart w:id="65" w:name="_Toc480965191"/>
      <w:r w:rsidRPr="00B77FE4">
        <w:rPr>
          <w:color w:val="000000" w:themeColor="text1"/>
          <w:rtl/>
        </w:rPr>
        <w:t>الملاحق</w:t>
      </w:r>
      <w:bookmarkEnd w:id="64"/>
      <w:bookmarkEnd w:id="65"/>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77777777"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F6C51" w14:textId="77777777" w:rsidR="00C338E1" w:rsidRDefault="00C338E1" w:rsidP="00F23B1A">
      <w:r>
        <w:separator/>
      </w:r>
    </w:p>
    <w:p w14:paraId="432B37FE" w14:textId="77777777" w:rsidR="00C338E1" w:rsidRDefault="00C338E1" w:rsidP="00F23B1A"/>
    <w:p w14:paraId="6C0FD992" w14:textId="77777777" w:rsidR="00C338E1" w:rsidRDefault="00C338E1"/>
    <w:p w14:paraId="371AAF20" w14:textId="77777777" w:rsidR="00C338E1" w:rsidRDefault="00C338E1"/>
    <w:p w14:paraId="15BD267C" w14:textId="77777777" w:rsidR="00C338E1" w:rsidRDefault="00C338E1" w:rsidP="00324973"/>
  </w:endnote>
  <w:endnote w:type="continuationSeparator" w:id="0">
    <w:p w14:paraId="2BDB778D" w14:textId="77777777" w:rsidR="00C338E1" w:rsidRDefault="00C338E1" w:rsidP="00F23B1A">
      <w:r>
        <w:continuationSeparator/>
      </w:r>
    </w:p>
    <w:p w14:paraId="1D861D43" w14:textId="77777777" w:rsidR="00C338E1" w:rsidRDefault="00C338E1" w:rsidP="00F23B1A"/>
    <w:p w14:paraId="3D1D604B" w14:textId="77777777" w:rsidR="00C338E1" w:rsidRDefault="00C338E1"/>
    <w:p w14:paraId="2B03E5A1" w14:textId="77777777" w:rsidR="00C338E1" w:rsidRDefault="00C338E1"/>
    <w:p w14:paraId="4F8D16CC" w14:textId="77777777" w:rsidR="00C338E1" w:rsidRDefault="00C338E1"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92794926"/>
      <w:docPartObj>
        <w:docPartGallery w:val="Page Numbers (Bottom of Page)"/>
        <w:docPartUnique/>
      </w:docPartObj>
    </w:sdtPr>
    <w:sdtContent>
      <w:p w14:paraId="3BC170C1" w14:textId="004772FD" w:rsidR="00A1264E" w:rsidRDefault="00A1264E">
        <w:pPr>
          <w:pStyle w:val="a9"/>
          <w:jc w:val="right"/>
        </w:pPr>
        <w:r>
          <w:fldChar w:fldCharType="begin"/>
        </w:r>
        <w:r>
          <w:instrText>PAGE   \* MERGEFORMAT</w:instrText>
        </w:r>
        <w:r>
          <w:fldChar w:fldCharType="separate"/>
        </w:r>
        <w:r w:rsidR="00053530" w:rsidRPr="00053530">
          <w:rPr>
            <w:noProof/>
            <w:rtl/>
            <w:lang w:val="ar-SA"/>
          </w:rPr>
          <w:t>4</w:t>
        </w:r>
        <w:r>
          <w:fldChar w:fldCharType="end"/>
        </w:r>
      </w:p>
    </w:sdtContent>
  </w:sdt>
  <w:p w14:paraId="59E23E12" w14:textId="77777777" w:rsidR="00A1264E" w:rsidRDefault="00A1264E">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4651821"/>
      <w:docPartObj>
        <w:docPartGallery w:val="Page Numbers (Bottom of Page)"/>
        <w:docPartUnique/>
      </w:docPartObj>
    </w:sdtPr>
    <w:sdtContent>
      <w:p w14:paraId="6603F32D" w14:textId="7BDB01A0" w:rsidR="00A1264E" w:rsidRDefault="00A1264E">
        <w:pPr>
          <w:pStyle w:val="a9"/>
          <w:jc w:val="right"/>
        </w:pPr>
        <w:r>
          <w:fldChar w:fldCharType="begin"/>
        </w:r>
        <w:r>
          <w:instrText>PAGE   \* MERGEFORMAT</w:instrText>
        </w:r>
        <w:r>
          <w:fldChar w:fldCharType="separate"/>
        </w:r>
        <w:r w:rsidR="00DE3885" w:rsidRPr="00DE3885">
          <w:rPr>
            <w:noProof/>
            <w:rtl/>
            <w:lang w:val="ar-SA"/>
          </w:rPr>
          <w:t>90</w:t>
        </w:r>
        <w:r>
          <w:fldChar w:fldCharType="end"/>
        </w:r>
      </w:p>
    </w:sdtContent>
  </w:sdt>
  <w:p w14:paraId="6A3FA4ED" w14:textId="13EF5596" w:rsidR="00A1264E" w:rsidRDefault="00A1264E" w:rsidP="00EB37EB">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9B04B" w14:textId="77777777" w:rsidR="00C338E1" w:rsidRDefault="00C338E1" w:rsidP="00F23B1A">
      <w:r>
        <w:separator/>
      </w:r>
    </w:p>
    <w:p w14:paraId="67ACF925" w14:textId="77777777" w:rsidR="00C338E1" w:rsidRDefault="00C338E1" w:rsidP="00F23B1A"/>
    <w:p w14:paraId="71DF00B7" w14:textId="77777777" w:rsidR="00C338E1" w:rsidRDefault="00C338E1"/>
    <w:p w14:paraId="132B6B7D" w14:textId="77777777" w:rsidR="00C338E1" w:rsidRDefault="00C338E1"/>
    <w:p w14:paraId="03C74965" w14:textId="77777777" w:rsidR="00C338E1" w:rsidRDefault="00C338E1" w:rsidP="00324973"/>
  </w:footnote>
  <w:footnote w:type="continuationSeparator" w:id="0">
    <w:p w14:paraId="24AD79AB" w14:textId="77777777" w:rsidR="00C338E1" w:rsidRDefault="00C338E1" w:rsidP="00F23B1A">
      <w:r>
        <w:continuationSeparator/>
      </w:r>
    </w:p>
    <w:p w14:paraId="2E214CDF" w14:textId="77777777" w:rsidR="00C338E1" w:rsidRDefault="00C338E1" w:rsidP="00F23B1A"/>
    <w:p w14:paraId="4E8EBFE2" w14:textId="77777777" w:rsidR="00C338E1" w:rsidRDefault="00C338E1"/>
    <w:p w14:paraId="556415C5" w14:textId="77777777" w:rsidR="00C338E1" w:rsidRDefault="00C338E1"/>
    <w:p w14:paraId="7BA40A25" w14:textId="77777777" w:rsidR="00C338E1" w:rsidRDefault="00C338E1" w:rsidP="003249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B1F21" w14:textId="77777777" w:rsidR="00A1264E" w:rsidRPr="004E685E" w:rsidRDefault="00A1264E" w:rsidP="00F23B1A">
    <w:pPr>
      <w:pStyle w:val="a8"/>
      <w:rPr>
        <w:lang w:bidi="ar-LY"/>
      </w:rPr>
    </w:pPr>
  </w:p>
  <w:p w14:paraId="69A5F427" w14:textId="77777777" w:rsidR="00A1264E" w:rsidRPr="00564162" w:rsidRDefault="00A1264E" w:rsidP="00F23B1A">
    <w:pPr>
      <w:pStyle w:val="a8"/>
    </w:pPr>
  </w:p>
  <w:p w14:paraId="1E945ABB" w14:textId="77777777" w:rsidR="00A1264E" w:rsidRPr="001303BE" w:rsidRDefault="00A1264E" w:rsidP="00F23B1A">
    <w:pPr>
      <w:pStyle w:val="a8"/>
      <w:rPr>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8A0"/>
    <w:multiLevelType w:val="hybridMultilevel"/>
    <w:tmpl w:val="E72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52F11"/>
    <w:multiLevelType w:val="hybridMultilevel"/>
    <w:tmpl w:val="A254EF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D7138C"/>
    <w:multiLevelType w:val="hybridMultilevel"/>
    <w:tmpl w:val="2AB23A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985374E"/>
    <w:multiLevelType w:val="hybridMultilevel"/>
    <w:tmpl w:val="B1FA51E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 w15:restartNumberingAfterBreak="0">
    <w:nsid w:val="1A710EE3"/>
    <w:multiLevelType w:val="hybridMultilevel"/>
    <w:tmpl w:val="01ECF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25BC5"/>
    <w:multiLevelType w:val="hybridMultilevel"/>
    <w:tmpl w:val="7AFA5326"/>
    <w:lvl w:ilvl="0" w:tplc="04090005">
      <w:start w:val="1"/>
      <w:numFmt w:val="bullet"/>
      <w:lvlText w:val=""/>
      <w:lvlJc w:val="left"/>
      <w:pPr>
        <w:ind w:left="1211" w:hanging="360"/>
      </w:pPr>
      <w:rPr>
        <w:rFonts w:ascii="Wingdings" w:hAnsi="Wingdings"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91F84"/>
    <w:multiLevelType w:val="hybridMultilevel"/>
    <w:tmpl w:val="048271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764B5"/>
    <w:multiLevelType w:val="hybridMultilevel"/>
    <w:tmpl w:val="0C44C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C55E4"/>
    <w:multiLevelType w:val="hybridMultilevel"/>
    <w:tmpl w:val="F2F2C0AA"/>
    <w:lvl w:ilvl="0" w:tplc="04090001">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A9F5841"/>
    <w:multiLevelType w:val="hybridMultilevel"/>
    <w:tmpl w:val="0AC8F27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5427E"/>
    <w:multiLevelType w:val="hybridMultilevel"/>
    <w:tmpl w:val="7D6886B8"/>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3D4725"/>
    <w:multiLevelType w:val="hybridMultilevel"/>
    <w:tmpl w:val="22929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B1D18"/>
    <w:multiLevelType w:val="multilevel"/>
    <w:tmpl w:val="BEA084DA"/>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7C9393F"/>
    <w:multiLevelType w:val="hybridMultilevel"/>
    <w:tmpl w:val="5476A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35560B"/>
    <w:multiLevelType w:val="hybridMultilevel"/>
    <w:tmpl w:val="32542A02"/>
    <w:lvl w:ilvl="0" w:tplc="EE2004A0">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14"/>
  </w:num>
  <w:num w:numId="3">
    <w:abstractNumId w:val="13"/>
  </w:num>
  <w:num w:numId="4">
    <w:abstractNumId w:val="8"/>
  </w:num>
  <w:num w:numId="5">
    <w:abstractNumId w:val="21"/>
  </w:num>
  <w:num w:numId="6">
    <w:abstractNumId w:val="7"/>
  </w:num>
  <w:num w:numId="7">
    <w:abstractNumId w:val="11"/>
  </w:num>
  <w:num w:numId="8">
    <w:abstractNumId w:val="15"/>
  </w:num>
  <w:num w:numId="9">
    <w:abstractNumId w:val="22"/>
  </w:num>
  <w:num w:numId="10">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4"/>
  </w:num>
  <w:num w:numId="13">
    <w:abstractNumId w:val="18"/>
  </w:num>
  <w:num w:numId="14">
    <w:abstractNumId w:val="20"/>
  </w:num>
  <w:num w:numId="15">
    <w:abstractNumId w:val="5"/>
  </w:num>
  <w:num w:numId="16">
    <w:abstractNumId w:val="10"/>
  </w:num>
  <w:num w:numId="17">
    <w:abstractNumId w:val="6"/>
  </w:num>
  <w:num w:numId="18">
    <w:abstractNumId w:val="16"/>
  </w:num>
  <w:num w:numId="19">
    <w:abstractNumId w:val="23"/>
  </w:num>
  <w:num w:numId="20">
    <w:abstractNumId w:val="12"/>
  </w:num>
  <w:num w:numId="21">
    <w:abstractNumId w:val="1"/>
  </w:num>
  <w:num w:numId="22">
    <w:abstractNumId w:val="19"/>
  </w:num>
  <w:num w:numId="23">
    <w:abstractNumId w:val="2"/>
  </w:num>
  <w:num w:numId="24">
    <w:abstractNumId w:val="0"/>
  </w:num>
  <w:num w:numId="25">
    <w:abstractNumId w:val="17"/>
  </w:num>
  <w:num w:numId="2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ar-LY" w:vendorID="64" w:dllVersion="131078" w:nlCheck="1" w:checkStyle="0"/>
  <w:activeWritingStyle w:appName="MSWord" w:lang="ar-SA"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0240"/>
    <w:rsid w:val="00002E08"/>
    <w:rsid w:val="000037E7"/>
    <w:rsid w:val="00004655"/>
    <w:rsid w:val="00005DD6"/>
    <w:rsid w:val="00006162"/>
    <w:rsid w:val="00006CE7"/>
    <w:rsid w:val="0000767E"/>
    <w:rsid w:val="000079D9"/>
    <w:rsid w:val="00010385"/>
    <w:rsid w:val="00012305"/>
    <w:rsid w:val="0001317E"/>
    <w:rsid w:val="00014F75"/>
    <w:rsid w:val="0001517F"/>
    <w:rsid w:val="00015328"/>
    <w:rsid w:val="000206A9"/>
    <w:rsid w:val="00022040"/>
    <w:rsid w:val="000237D2"/>
    <w:rsid w:val="00025119"/>
    <w:rsid w:val="0002521F"/>
    <w:rsid w:val="00025725"/>
    <w:rsid w:val="00025C89"/>
    <w:rsid w:val="00027A16"/>
    <w:rsid w:val="00033069"/>
    <w:rsid w:val="00033A9C"/>
    <w:rsid w:val="000374E8"/>
    <w:rsid w:val="0004068E"/>
    <w:rsid w:val="00040A84"/>
    <w:rsid w:val="00043271"/>
    <w:rsid w:val="000441C4"/>
    <w:rsid w:val="00045642"/>
    <w:rsid w:val="00047439"/>
    <w:rsid w:val="0005020E"/>
    <w:rsid w:val="00052C32"/>
    <w:rsid w:val="00053530"/>
    <w:rsid w:val="00055A33"/>
    <w:rsid w:val="00055C91"/>
    <w:rsid w:val="00056C25"/>
    <w:rsid w:val="00063210"/>
    <w:rsid w:val="00064B1F"/>
    <w:rsid w:val="00064CF0"/>
    <w:rsid w:val="00067970"/>
    <w:rsid w:val="0007235D"/>
    <w:rsid w:val="00072B7D"/>
    <w:rsid w:val="00077968"/>
    <w:rsid w:val="00080EF3"/>
    <w:rsid w:val="00080F06"/>
    <w:rsid w:val="00081ACE"/>
    <w:rsid w:val="00083B8C"/>
    <w:rsid w:val="00083F43"/>
    <w:rsid w:val="00085582"/>
    <w:rsid w:val="000866B6"/>
    <w:rsid w:val="00091450"/>
    <w:rsid w:val="000933C0"/>
    <w:rsid w:val="0009381F"/>
    <w:rsid w:val="000939F9"/>
    <w:rsid w:val="000949B4"/>
    <w:rsid w:val="000949C1"/>
    <w:rsid w:val="00094AD4"/>
    <w:rsid w:val="0009501D"/>
    <w:rsid w:val="00096EBA"/>
    <w:rsid w:val="000A15E1"/>
    <w:rsid w:val="000A22F8"/>
    <w:rsid w:val="000A322B"/>
    <w:rsid w:val="000A33E4"/>
    <w:rsid w:val="000B0EBD"/>
    <w:rsid w:val="000B10D3"/>
    <w:rsid w:val="000B1FD8"/>
    <w:rsid w:val="000B2F69"/>
    <w:rsid w:val="000B3E20"/>
    <w:rsid w:val="000B4468"/>
    <w:rsid w:val="000B466B"/>
    <w:rsid w:val="000B678F"/>
    <w:rsid w:val="000B7C8B"/>
    <w:rsid w:val="000C1321"/>
    <w:rsid w:val="000C243E"/>
    <w:rsid w:val="000C7029"/>
    <w:rsid w:val="000C728E"/>
    <w:rsid w:val="000C7E20"/>
    <w:rsid w:val="000C7FE2"/>
    <w:rsid w:val="000D0834"/>
    <w:rsid w:val="000D09B6"/>
    <w:rsid w:val="000D0B3D"/>
    <w:rsid w:val="000D0D31"/>
    <w:rsid w:val="000D1FEA"/>
    <w:rsid w:val="000D20B4"/>
    <w:rsid w:val="000D2A9B"/>
    <w:rsid w:val="000D5821"/>
    <w:rsid w:val="000D5CFC"/>
    <w:rsid w:val="000E05E0"/>
    <w:rsid w:val="000E10B3"/>
    <w:rsid w:val="000E1300"/>
    <w:rsid w:val="000E6DAD"/>
    <w:rsid w:val="000E6DDB"/>
    <w:rsid w:val="000E7F3A"/>
    <w:rsid w:val="000F24A3"/>
    <w:rsid w:val="000F49DC"/>
    <w:rsid w:val="00102525"/>
    <w:rsid w:val="00104082"/>
    <w:rsid w:val="00105C7C"/>
    <w:rsid w:val="00107404"/>
    <w:rsid w:val="001123F7"/>
    <w:rsid w:val="001217FF"/>
    <w:rsid w:val="00121C92"/>
    <w:rsid w:val="001252F0"/>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50F"/>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99E"/>
    <w:rsid w:val="00177028"/>
    <w:rsid w:val="00177FCF"/>
    <w:rsid w:val="0018027C"/>
    <w:rsid w:val="001818CC"/>
    <w:rsid w:val="00184B6C"/>
    <w:rsid w:val="00186DEB"/>
    <w:rsid w:val="001907AF"/>
    <w:rsid w:val="001909B6"/>
    <w:rsid w:val="00193525"/>
    <w:rsid w:val="0019383D"/>
    <w:rsid w:val="0019488F"/>
    <w:rsid w:val="00197B3B"/>
    <w:rsid w:val="001A0BBE"/>
    <w:rsid w:val="001A0D65"/>
    <w:rsid w:val="001A39CD"/>
    <w:rsid w:val="001B237C"/>
    <w:rsid w:val="001B2AAF"/>
    <w:rsid w:val="001B4113"/>
    <w:rsid w:val="001C0879"/>
    <w:rsid w:val="001C09FB"/>
    <w:rsid w:val="001C244C"/>
    <w:rsid w:val="001C2AA7"/>
    <w:rsid w:val="001C55DD"/>
    <w:rsid w:val="001C7327"/>
    <w:rsid w:val="001D200B"/>
    <w:rsid w:val="001D2F2E"/>
    <w:rsid w:val="001D692A"/>
    <w:rsid w:val="001E2CA5"/>
    <w:rsid w:val="001E4A16"/>
    <w:rsid w:val="001E4DF7"/>
    <w:rsid w:val="001E6A2B"/>
    <w:rsid w:val="001E6EA7"/>
    <w:rsid w:val="001E6EB8"/>
    <w:rsid w:val="001E747B"/>
    <w:rsid w:val="001F1186"/>
    <w:rsid w:val="001F2609"/>
    <w:rsid w:val="001F3DDC"/>
    <w:rsid w:val="001F3FB0"/>
    <w:rsid w:val="001F60C6"/>
    <w:rsid w:val="001F6CD7"/>
    <w:rsid w:val="00200605"/>
    <w:rsid w:val="00200971"/>
    <w:rsid w:val="002032AE"/>
    <w:rsid w:val="00203C36"/>
    <w:rsid w:val="00204BBE"/>
    <w:rsid w:val="00211918"/>
    <w:rsid w:val="002126E7"/>
    <w:rsid w:val="00213E37"/>
    <w:rsid w:val="00214169"/>
    <w:rsid w:val="00215382"/>
    <w:rsid w:val="002176DE"/>
    <w:rsid w:val="00220AD2"/>
    <w:rsid w:val="00221740"/>
    <w:rsid w:val="002222D5"/>
    <w:rsid w:val="002254AF"/>
    <w:rsid w:val="00225F69"/>
    <w:rsid w:val="00230982"/>
    <w:rsid w:val="002312F2"/>
    <w:rsid w:val="00232C33"/>
    <w:rsid w:val="00234C54"/>
    <w:rsid w:val="00235415"/>
    <w:rsid w:val="002415D3"/>
    <w:rsid w:val="00241946"/>
    <w:rsid w:val="00241A04"/>
    <w:rsid w:val="00241AFD"/>
    <w:rsid w:val="00242572"/>
    <w:rsid w:val="002518A0"/>
    <w:rsid w:val="00255299"/>
    <w:rsid w:val="00257D2D"/>
    <w:rsid w:val="002644D9"/>
    <w:rsid w:val="0026470A"/>
    <w:rsid w:val="00264FF1"/>
    <w:rsid w:val="00266C2D"/>
    <w:rsid w:val="00267841"/>
    <w:rsid w:val="002705B6"/>
    <w:rsid w:val="0027721E"/>
    <w:rsid w:val="002777A9"/>
    <w:rsid w:val="00277FF6"/>
    <w:rsid w:val="002829D2"/>
    <w:rsid w:val="00283AEF"/>
    <w:rsid w:val="002841EB"/>
    <w:rsid w:val="002858AB"/>
    <w:rsid w:val="002873FC"/>
    <w:rsid w:val="00296275"/>
    <w:rsid w:val="002975FC"/>
    <w:rsid w:val="002A05AC"/>
    <w:rsid w:val="002A1A62"/>
    <w:rsid w:val="002A272E"/>
    <w:rsid w:val="002A3307"/>
    <w:rsid w:val="002A3411"/>
    <w:rsid w:val="002A45D5"/>
    <w:rsid w:val="002A547E"/>
    <w:rsid w:val="002B0868"/>
    <w:rsid w:val="002B1053"/>
    <w:rsid w:val="002B296C"/>
    <w:rsid w:val="002B490F"/>
    <w:rsid w:val="002B5A24"/>
    <w:rsid w:val="002B68CB"/>
    <w:rsid w:val="002C071D"/>
    <w:rsid w:val="002C1234"/>
    <w:rsid w:val="002C1AA0"/>
    <w:rsid w:val="002C5CB9"/>
    <w:rsid w:val="002C7626"/>
    <w:rsid w:val="002D7591"/>
    <w:rsid w:val="002D7ECE"/>
    <w:rsid w:val="002E0858"/>
    <w:rsid w:val="002E0887"/>
    <w:rsid w:val="002E0F5D"/>
    <w:rsid w:val="002E1D02"/>
    <w:rsid w:val="002E2E2C"/>
    <w:rsid w:val="002E474C"/>
    <w:rsid w:val="002E64CD"/>
    <w:rsid w:val="002F486D"/>
    <w:rsid w:val="002F581D"/>
    <w:rsid w:val="002F7699"/>
    <w:rsid w:val="002F7856"/>
    <w:rsid w:val="00300F26"/>
    <w:rsid w:val="0030157A"/>
    <w:rsid w:val="003030A7"/>
    <w:rsid w:val="00307B73"/>
    <w:rsid w:val="003115F6"/>
    <w:rsid w:val="003120FF"/>
    <w:rsid w:val="0031355F"/>
    <w:rsid w:val="0031622A"/>
    <w:rsid w:val="00316B41"/>
    <w:rsid w:val="0031791F"/>
    <w:rsid w:val="00321578"/>
    <w:rsid w:val="00321A2D"/>
    <w:rsid w:val="00321C1D"/>
    <w:rsid w:val="0032262E"/>
    <w:rsid w:val="00324973"/>
    <w:rsid w:val="003261A6"/>
    <w:rsid w:val="00326533"/>
    <w:rsid w:val="00326EFA"/>
    <w:rsid w:val="00327EFD"/>
    <w:rsid w:val="003305AB"/>
    <w:rsid w:val="003308D3"/>
    <w:rsid w:val="00332939"/>
    <w:rsid w:val="003332C3"/>
    <w:rsid w:val="0033414A"/>
    <w:rsid w:val="00334C77"/>
    <w:rsid w:val="003376A3"/>
    <w:rsid w:val="00343632"/>
    <w:rsid w:val="00346905"/>
    <w:rsid w:val="00351818"/>
    <w:rsid w:val="00352824"/>
    <w:rsid w:val="003543F8"/>
    <w:rsid w:val="003579AB"/>
    <w:rsid w:val="003641E1"/>
    <w:rsid w:val="003644DA"/>
    <w:rsid w:val="00370B4F"/>
    <w:rsid w:val="00371BF9"/>
    <w:rsid w:val="003775F6"/>
    <w:rsid w:val="003845F7"/>
    <w:rsid w:val="00390741"/>
    <w:rsid w:val="00390889"/>
    <w:rsid w:val="0039436C"/>
    <w:rsid w:val="003950F6"/>
    <w:rsid w:val="00395391"/>
    <w:rsid w:val="00395BA8"/>
    <w:rsid w:val="00397067"/>
    <w:rsid w:val="003A1A58"/>
    <w:rsid w:val="003A1DE3"/>
    <w:rsid w:val="003A3F6A"/>
    <w:rsid w:val="003A48F0"/>
    <w:rsid w:val="003A7B3D"/>
    <w:rsid w:val="003B0E86"/>
    <w:rsid w:val="003B0F3F"/>
    <w:rsid w:val="003B11D3"/>
    <w:rsid w:val="003B2DB8"/>
    <w:rsid w:val="003B4562"/>
    <w:rsid w:val="003B7494"/>
    <w:rsid w:val="003B75A5"/>
    <w:rsid w:val="003B7C46"/>
    <w:rsid w:val="003C12A0"/>
    <w:rsid w:val="003C1396"/>
    <w:rsid w:val="003C1755"/>
    <w:rsid w:val="003C1B26"/>
    <w:rsid w:val="003C2A7F"/>
    <w:rsid w:val="003C39A7"/>
    <w:rsid w:val="003D1E3E"/>
    <w:rsid w:val="003D1F9A"/>
    <w:rsid w:val="003D6027"/>
    <w:rsid w:val="003E2B18"/>
    <w:rsid w:val="003E445E"/>
    <w:rsid w:val="003E44C0"/>
    <w:rsid w:val="003E50C2"/>
    <w:rsid w:val="003E6625"/>
    <w:rsid w:val="003F00ED"/>
    <w:rsid w:val="003F0781"/>
    <w:rsid w:val="003F63C6"/>
    <w:rsid w:val="00400C2C"/>
    <w:rsid w:val="00403DFF"/>
    <w:rsid w:val="00412009"/>
    <w:rsid w:val="00413955"/>
    <w:rsid w:val="0041483F"/>
    <w:rsid w:val="00416065"/>
    <w:rsid w:val="00416D8D"/>
    <w:rsid w:val="00417711"/>
    <w:rsid w:val="00417FFB"/>
    <w:rsid w:val="00420B76"/>
    <w:rsid w:val="00422A92"/>
    <w:rsid w:val="00422F44"/>
    <w:rsid w:val="00423982"/>
    <w:rsid w:val="00424910"/>
    <w:rsid w:val="00425A5E"/>
    <w:rsid w:val="00425FC2"/>
    <w:rsid w:val="00430380"/>
    <w:rsid w:val="004307F5"/>
    <w:rsid w:val="00430CFF"/>
    <w:rsid w:val="00431AF4"/>
    <w:rsid w:val="00434635"/>
    <w:rsid w:val="004351B5"/>
    <w:rsid w:val="00435DAF"/>
    <w:rsid w:val="0043608B"/>
    <w:rsid w:val="0044045B"/>
    <w:rsid w:val="00441D9F"/>
    <w:rsid w:val="00443E6F"/>
    <w:rsid w:val="004444BA"/>
    <w:rsid w:val="004466C5"/>
    <w:rsid w:val="00452380"/>
    <w:rsid w:val="00452C21"/>
    <w:rsid w:val="00455234"/>
    <w:rsid w:val="00455FC1"/>
    <w:rsid w:val="0046063A"/>
    <w:rsid w:val="0046293B"/>
    <w:rsid w:val="0046295F"/>
    <w:rsid w:val="00462BC6"/>
    <w:rsid w:val="00463ED8"/>
    <w:rsid w:val="0046490A"/>
    <w:rsid w:val="004667E2"/>
    <w:rsid w:val="00467235"/>
    <w:rsid w:val="00470585"/>
    <w:rsid w:val="0047455D"/>
    <w:rsid w:val="004745C9"/>
    <w:rsid w:val="00476309"/>
    <w:rsid w:val="00476858"/>
    <w:rsid w:val="004772C8"/>
    <w:rsid w:val="00480951"/>
    <w:rsid w:val="00482AFF"/>
    <w:rsid w:val="00482C1E"/>
    <w:rsid w:val="00485E03"/>
    <w:rsid w:val="00486E8B"/>
    <w:rsid w:val="004901FA"/>
    <w:rsid w:val="004921E9"/>
    <w:rsid w:val="00492FC9"/>
    <w:rsid w:val="00493036"/>
    <w:rsid w:val="004938C1"/>
    <w:rsid w:val="00494272"/>
    <w:rsid w:val="00496B54"/>
    <w:rsid w:val="00497C42"/>
    <w:rsid w:val="004A0111"/>
    <w:rsid w:val="004A0F3B"/>
    <w:rsid w:val="004A4567"/>
    <w:rsid w:val="004A5E58"/>
    <w:rsid w:val="004A61CC"/>
    <w:rsid w:val="004A6886"/>
    <w:rsid w:val="004B0974"/>
    <w:rsid w:val="004B1570"/>
    <w:rsid w:val="004B4416"/>
    <w:rsid w:val="004B6C2C"/>
    <w:rsid w:val="004B7227"/>
    <w:rsid w:val="004B72A4"/>
    <w:rsid w:val="004C0A6D"/>
    <w:rsid w:val="004C1E25"/>
    <w:rsid w:val="004C32F1"/>
    <w:rsid w:val="004C4232"/>
    <w:rsid w:val="004C4D4A"/>
    <w:rsid w:val="004C69EC"/>
    <w:rsid w:val="004C7C97"/>
    <w:rsid w:val="004D441E"/>
    <w:rsid w:val="004E0EAB"/>
    <w:rsid w:val="004E2DE7"/>
    <w:rsid w:val="004E32E9"/>
    <w:rsid w:val="004E4281"/>
    <w:rsid w:val="004E4669"/>
    <w:rsid w:val="004E4F03"/>
    <w:rsid w:val="004E4FD4"/>
    <w:rsid w:val="004E5671"/>
    <w:rsid w:val="004E5B2A"/>
    <w:rsid w:val="004E685E"/>
    <w:rsid w:val="004E734C"/>
    <w:rsid w:val="004F0C59"/>
    <w:rsid w:val="004F2A6D"/>
    <w:rsid w:val="004F3263"/>
    <w:rsid w:val="004F44C8"/>
    <w:rsid w:val="004F5EA6"/>
    <w:rsid w:val="0050359B"/>
    <w:rsid w:val="00510916"/>
    <w:rsid w:val="00510C52"/>
    <w:rsid w:val="0051542C"/>
    <w:rsid w:val="005251AD"/>
    <w:rsid w:val="0052760D"/>
    <w:rsid w:val="00530CB2"/>
    <w:rsid w:val="00532B65"/>
    <w:rsid w:val="005333C9"/>
    <w:rsid w:val="00534566"/>
    <w:rsid w:val="00534D25"/>
    <w:rsid w:val="00536232"/>
    <w:rsid w:val="00536A49"/>
    <w:rsid w:val="00537E5D"/>
    <w:rsid w:val="005417BC"/>
    <w:rsid w:val="00543B47"/>
    <w:rsid w:val="0054429B"/>
    <w:rsid w:val="00546688"/>
    <w:rsid w:val="00551167"/>
    <w:rsid w:val="00554D03"/>
    <w:rsid w:val="00557E2F"/>
    <w:rsid w:val="00562317"/>
    <w:rsid w:val="005626B8"/>
    <w:rsid w:val="0056277A"/>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090"/>
    <w:rsid w:val="00581FF3"/>
    <w:rsid w:val="0058565F"/>
    <w:rsid w:val="005873F8"/>
    <w:rsid w:val="005900CD"/>
    <w:rsid w:val="005906E5"/>
    <w:rsid w:val="00590ED2"/>
    <w:rsid w:val="00590EFC"/>
    <w:rsid w:val="00592396"/>
    <w:rsid w:val="00594394"/>
    <w:rsid w:val="00594A2B"/>
    <w:rsid w:val="0059591E"/>
    <w:rsid w:val="005A0700"/>
    <w:rsid w:val="005A0971"/>
    <w:rsid w:val="005A104B"/>
    <w:rsid w:val="005A1DF4"/>
    <w:rsid w:val="005A2E5B"/>
    <w:rsid w:val="005A3A89"/>
    <w:rsid w:val="005A4F74"/>
    <w:rsid w:val="005A7093"/>
    <w:rsid w:val="005B020E"/>
    <w:rsid w:val="005B0753"/>
    <w:rsid w:val="005B0D20"/>
    <w:rsid w:val="005B1D1E"/>
    <w:rsid w:val="005B32E9"/>
    <w:rsid w:val="005B3B1F"/>
    <w:rsid w:val="005B4660"/>
    <w:rsid w:val="005B4E9B"/>
    <w:rsid w:val="005B5074"/>
    <w:rsid w:val="005B573D"/>
    <w:rsid w:val="005B6E98"/>
    <w:rsid w:val="005C137D"/>
    <w:rsid w:val="005C138B"/>
    <w:rsid w:val="005C1DD6"/>
    <w:rsid w:val="005C2CCF"/>
    <w:rsid w:val="005C65A9"/>
    <w:rsid w:val="005C785B"/>
    <w:rsid w:val="005C7AB5"/>
    <w:rsid w:val="005D0E52"/>
    <w:rsid w:val="005D2517"/>
    <w:rsid w:val="005D65F9"/>
    <w:rsid w:val="005E15C4"/>
    <w:rsid w:val="005E2D11"/>
    <w:rsid w:val="005F0682"/>
    <w:rsid w:val="005F071A"/>
    <w:rsid w:val="005F0827"/>
    <w:rsid w:val="005F0971"/>
    <w:rsid w:val="005F215C"/>
    <w:rsid w:val="005F42E5"/>
    <w:rsid w:val="005F5939"/>
    <w:rsid w:val="005F6C5E"/>
    <w:rsid w:val="0060136D"/>
    <w:rsid w:val="0060172E"/>
    <w:rsid w:val="00601DAB"/>
    <w:rsid w:val="0060298B"/>
    <w:rsid w:val="00602D54"/>
    <w:rsid w:val="0060315A"/>
    <w:rsid w:val="006037FB"/>
    <w:rsid w:val="0060549D"/>
    <w:rsid w:val="00613BDE"/>
    <w:rsid w:val="00614434"/>
    <w:rsid w:val="00614E59"/>
    <w:rsid w:val="0061562D"/>
    <w:rsid w:val="00616F09"/>
    <w:rsid w:val="00617249"/>
    <w:rsid w:val="006208FC"/>
    <w:rsid w:val="006228D5"/>
    <w:rsid w:val="0062329B"/>
    <w:rsid w:val="00623DE7"/>
    <w:rsid w:val="006244B3"/>
    <w:rsid w:val="00624E36"/>
    <w:rsid w:val="0062502B"/>
    <w:rsid w:val="00626902"/>
    <w:rsid w:val="0063015C"/>
    <w:rsid w:val="00630AEF"/>
    <w:rsid w:val="00632101"/>
    <w:rsid w:val="00632A14"/>
    <w:rsid w:val="00632BDC"/>
    <w:rsid w:val="0063309C"/>
    <w:rsid w:val="00636D08"/>
    <w:rsid w:val="00640EF7"/>
    <w:rsid w:val="00643F47"/>
    <w:rsid w:val="00647BB3"/>
    <w:rsid w:val="0065446A"/>
    <w:rsid w:val="00656E50"/>
    <w:rsid w:val="006575FE"/>
    <w:rsid w:val="00660A64"/>
    <w:rsid w:val="00661AFD"/>
    <w:rsid w:val="00661D5F"/>
    <w:rsid w:val="00664552"/>
    <w:rsid w:val="0067061C"/>
    <w:rsid w:val="006707FA"/>
    <w:rsid w:val="0067127A"/>
    <w:rsid w:val="00671C2A"/>
    <w:rsid w:val="0067237B"/>
    <w:rsid w:val="00673EE1"/>
    <w:rsid w:val="006779D4"/>
    <w:rsid w:val="00681F80"/>
    <w:rsid w:val="00682ADA"/>
    <w:rsid w:val="00683407"/>
    <w:rsid w:val="00683DEC"/>
    <w:rsid w:val="00684C27"/>
    <w:rsid w:val="00684C76"/>
    <w:rsid w:val="00685AFD"/>
    <w:rsid w:val="00687865"/>
    <w:rsid w:val="00687D96"/>
    <w:rsid w:val="00691157"/>
    <w:rsid w:val="00691CB5"/>
    <w:rsid w:val="0069393F"/>
    <w:rsid w:val="006A0761"/>
    <w:rsid w:val="006A1919"/>
    <w:rsid w:val="006A1C22"/>
    <w:rsid w:val="006A2842"/>
    <w:rsid w:val="006A3E35"/>
    <w:rsid w:val="006A4214"/>
    <w:rsid w:val="006A4FB5"/>
    <w:rsid w:val="006A7663"/>
    <w:rsid w:val="006A7A7F"/>
    <w:rsid w:val="006B08FB"/>
    <w:rsid w:val="006B262E"/>
    <w:rsid w:val="006B528F"/>
    <w:rsid w:val="006C1A81"/>
    <w:rsid w:val="006C3DAA"/>
    <w:rsid w:val="006D2190"/>
    <w:rsid w:val="006D31D5"/>
    <w:rsid w:val="006D3A40"/>
    <w:rsid w:val="006D3C32"/>
    <w:rsid w:val="006D5334"/>
    <w:rsid w:val="006D63C0"/>
    <w:rsid w:val="006E0C80"/>
    <w:rsid w:val="006E117D"/>
    <w:rsid w:val="006E2767"/>
    <w:rsid w:val="006E2EDD"/>
    <w:rsid w:val="006E4E93"/>
    <w:rsid w:val="006E58BA"/>
    <w:rsid w:val="006F0A19"/>
    <w:rsid w:val="006F2533"/>
    <w:rsid w:val="006F3B39"/>
    <w:rsid w:val="006F4BE4"/>
    <w:rsid w:val="006F68BB"/>
    <w:rsid w:val="006F75B6"/>
    <w:rsid w:val="00700D82"/>
    <w:rsid w:val="00702E0C"/>
    <w:rsid w:val="00703538"/>
    <w:rsid w:val="0070528E"/>
    <w:rsid w:val="007054E6"/>
    <w:rsid w:val="007055F6"/>
    <w:rsid w:val="00706E8C"/>
    <w:rsid w:val="007101E3"/>
    <w:rsid w:val="0071110C"/>
    <w:rsid w:val="00712E65"/>
    <w:rsid w:val="0071440E"/>
    <w:rsid w:val="00714D9A"/>
    <w:rsid w:val="007157DA"/>
    <w:rsid w:val="00715F3F"/>
    <w:rsid w:val="0071768C"/>
    <w:rsid w:val="00720B57"/>
    <w:rsid w:val="0072379D"/>
    <w:rsid w:val="00726429"/>
    <w:rsid w:val="007271EE"/>
    <w:rsid w:val="007274D4"/>
    <w:rsid w:val="00727C00"/>
    <w:rsid w:val="00731179"/>
    <w:rsid w:val="00731A52"/>
    <w:rsid w:val="007332D6"/>
    <w:rsid w:val="00734116"/>
    <w:rsid w:val="00736FA5"/>
    <w:rsid w:val="0074133F"/>
    <w:rsid w:val="0074544E"/>
    <w:rsid w:val="00745536"/>
    <w:rsid w:val="00745567"/>
    <w:rsid w:val="00745BAD"/>
    <w:rsid w:val="00746385"/>
    <w:rsid w:val="00747684"/>
    <w:rsid w:val="007505F7"/>
    <w:rsid w:val="0075095B"/>
    <w:rsid w:val="0075117A"/>
    <w:rsid w:val="00753018"/>
    <w:rsid w:val="007534F7"/>
    <w:rsid w:val="00754EF5"/>
    <w:rsid w:val="00755577"/>
    <w:rsid w:val="00760257"/>
    <w:rsid w:val="00760664"/>
    <w:rsid w:val="00762FC6"/>
    <w:rsid w:val="00763424"/>
    <w:rsid w:val="00764EAD"/>
    <w:rsid w:val="007650A9"/>
    <w:rsid w:val="00765223"/>
    <w:rsid w:val="00766A0D"/>
    <w:rsid w:val="00766DB9"/>
    <w:rsid w:val="00767860"/>
    <w:rsid w:val="00767B21"/>
    <w:rsid w:val="00771CCE"/>
    <w:rsid w:val="00771E45"/>
    <w:rsid w:val="0077225B"/>
    <w:rsid w:val="00772A16"/>
    <w:rsid w:val="00773D59"/>
    <w:rsid w:val="00774E27"/>
    <w:rsid w:val="00775C2A"/>
    <w:rsid w:val="00776677"/>
    <w:rsid w:val="0077795D"/>
    <w:rsid w:val="00777E50"/>
    <w:rsid w:val="00780B65"/>
    <w:rsid w:val="0078156C"/>
    <w:rsid w:val="00781927"/>
    <w:rsid w:val="00783A62"/>
    <w:rsid w:val="00787D5B"/>
    <w:rsid w:val="00791634"/>
    <w:rsid w:val="00791AA3"/>
    <w:rsid w:val="00793C9D"/>
    <w:rsid w:val="007978CB"/>
    <w:rsid w:val="00797D12"/>
    <w:rsid w:val="007A045B"/>
    <w:rsid w:val="007A2041"/>
    <w:rsid w:val="007A4C9E"/>
    <w:rsid w:val="007A572B"/>
    <w:rsid w:val="007A79E6"/>
    <w:rsid w:val="007B46DA"/>
    <w:rsid w:val="007B5801"/>
    <w:rsid w:val="007B58C0"/>
    <w:rsid w:val="007B7D20"/>
    <w:rsid w:val="007B7F60"/>
    <w:rsid w:val="007C08C2"/>
    <w:rsid w:val="007C1910"/>
    <w:rsid w:val="007C2F07"/>
    <w:rsid w:val="007C43BC"/>
    <w:rsid w:val="007C55A9"/>
    <w:rsid w:val="007C607B"/>
    <w:rsid w:val="007C7182"/>
    <w:rsid w:val="007D348E"/>
    <w:rsid w:val="007D3A09"/>
    <w:rsid w:val="007D5F8A"/>
    <w:rsid w:val="007D6BE8"/>
    <w:rsid w:val="007E4775"/>
    <w:rsid w:val="007E5868"/>
    <w:rsid w:val="007F1E56"/>
    <w:rsid w:val="007F6E25"/>
    <w:rsid w:val="00800604"/>
    <w:rsid w:val="008013CE"/>
    <w:rsid w:val="00801689"/>
    <w:rsid w:val="00801BF6"/>
    <w:rsid w:val="00802CC5"/>
    <w:rsid w:val="0080379F"/>
    <w:rsid w:val="00805A63"/>
    <w:rsid w:val="00807224"/>
    <w:rsid w:val="008119B2"/>
    <w:rsid w:val="008157E7"/>
    <w:rsid w:val="00821008"/>
    <w:rsid w:val="008228CB"/>
    <w:rsid w:val="00822E52"/>
    <w:rsid w:val="00823FF5"/>
    <w:rsid w:val="00824860"/>
    <w:rsid w:val="00824965"/>
    <w:rsid w:val="008272B5"/>
    <w:rsid w:val="0082768A"/>
    <w:rsid w:val="00833168"/>
    <w:rsid w:val="00833333"/>
    <w:rsid w:val="00833FA0"/>
    <w:rsid w:val="00834AE7"/>
    <w:rsid w:val="00835300"/>
    <w:rsid w:val="008355E9"/>
    <w:rsid w:val="008436C5"/>
    <w:rsid w:val="00843B9D"/>
    <w:rsid w:val="00844485"/>
    <w:rsid w:val="00844F1A"/>
    <w:rsid w:val="008451F7"/>
    <w:rsid w:val="0084624D"/>
    <w:rsid w:val="0084712B"/>
    <w:rsid w:val="008474A5"/>
    <w:rsid w:val="00847C75"/>
    <w:rsid w:val="008502C3"/>
    <w:rsid w:val="008503D6"/>
    <w:rsid w:val="00852365"/>
    <w:rsid w:val="008525F3"/>
    <w:rsid w:val="00855289"/>
    <w:rsid w:val="00856598"/>
    <w:rsid w:val="00856E10"/>
    <w:rsid w:val="008573DC"/>
    <w:rsid w:val="00857D11"/>
    <w:rsid w:val="0086278F"/>
    <w:rsid w:val="008636F7"/>
    <w:rsid w:val="008637EB"/>
    <w:rsid w:val="008653D7"/>
    <w:rsid w:val="00870E95"/>
    <w:rsid w:val="00873655"/>
    <w:rsid w:val="00875E79"/>
    <w:rsid w:val="008812B2"/>
    <w:rsid w:val="008862ED"/>
    <w:rsid w:val="00891E8D"/>
    <w:rsid w:val="008946F9"/>
    <w:rsid w:val="00896579"/>
    <w:rsid w:val="008A59A5"/>
    <w:rsid w:val="008A69B5"/>
    <w:rsid w:val="008A7367"/>
    <w:rsid w:val="008A7C24"/>
    <w:rsid w:val="008A7D76"/>
    <w:rsid w:val="008B0295"/>
    <w:rsid w:val="008B04D4"/>
    <w:rsid w:val="008B1135"/>
    <w:rsid w:val="008B1289"/>
    <w:rsid w:val="008B1A68"/>
    <w:rsid w:val="008B22C9"/>
    <w:rsid w:val="008B3DEF"/>
    <w:rsid w:val="008B4509"/>
    <w:rsid w:val="008B6F54"/>
    <w:rsid w:val="008C49E0"/>
    <w:rsid w:val="008C62A5"/>
    <w:rsid w:val="008C71D9"/>
    <w:rsid w:val="008C7FDA"/>
    <w:rsid w:val="008D2CB7"/>
    <w:rsid w:val="008D493F"/>
    <w:rsid w:val="008D4F27"/>
    <w:rsid w:val="008D5123"/>
    <w:rsid w:val="008D60E6"/>
    <w:rsid w:val="008D73D6"/>
    <w:rsid w:val="008D792C"/>
    <w:rsid w:val="008E063A"/>
    <w:rsid w:val="008E1E2A"/>
    <w:rsid w:val="008E31F8"/>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6E2A"/>
    <w:rsid w:val="009174F8"/>
    <w:rsid w:val="00917538"/>
    <w:rsid w:val="00923A51"/>
    <w:rsid w:val="0092448E"/>
    <w:rsid w:val="0092509F"/>
    <w:rsid w:val="009257C6"/>
    <w:rsid w:val="00925828"/>
    <w:rsid w:val="00931186"/>
    <w:rsid w:val="009343C1"/>
    <w:rsid w:val="00935761"/>
    <w:rsid w:val="00942510"/>
    <w:rsid w:val="00943323"/>
    <w:rsid w:val="00945568"/>
    <w:rsid w:val="00945E4D"/>
    <w:rsid w:val="00946E47"/>
    <w:rsid w:val="00950EDD"/>
    <w:rsid w:val="0095419C"/>
    <w:rsid w:val="009554BC"/>
    <w:rsid w:val="00955D01"/>
    <w:rsid w:val="009560EE"/>
    <w:rsid w:val="009620F2"/>
    <w:rsid w:val="0096330F"/>
    <w:rsid w:val="0096655B"/>
    <w:rsid w:val="00967CEC"/>
    <w:rsid w:val="0097009E"/>
    <w:rsid w:val="00970851"/>
    <w:rsid w:val="00971653"/>
    <w:rsid w:val="00972D24"/>
    <w:rsid w:val="00973A49"/>
    <w:rsid w:val="00973A97"/>
    <w:rsid w:val="0097442C"/>
    <w:rsid w:val="009745EF"/>
    <w:rsid w:val="00974FC7"/>
    <w:rsid w:val="00975A2B"/>
    <w:rsid w:val="009777DB"/>
    <w:rsid w:val="00980162"/>
    <w:rsid w:val="0098224A"/>
    <w:rsid w:val="00982742"/>
    <w:rsid w:val="0098338E"/>
    <w:rsid w:val="00987D1A"/>
    <w:rsid w:val="00990E58"/>
    <w:rsid w:val="0099108A"/>
    <w:rsid w:val="00992D8B"/>
    <w:rsid w:val="009A0A9B"/>
    <w:rsid w:val="009A73FA"/>
    <w:rsid w:val="009B0830"/>
    <w:rsid w:val="009B12D0"/>
    <w:rsid w:val="009B2496"/>
    <w:rsid w:val="009B5A52"/>
    <w:rsid w:val="009B728A"/>
    <w:rsid w:val="009C1B1E"/>
    <w:rsid w:val="009C2E77"/>
    <w:rsid w:val="009C3411"/>
    <w:rsid w:val="009C3B3A"/>
    <w:rsid w:val="009C6568"/>
    <w:rsid w:val="009C6ED7"/>
    <w:rsid w:val="009C7D7A"/>
    <w:rsid w:val="009C7F63"/>
    <w:rsid w:val="009D1D68"/>
    <w:rsid w:val="009D37F0"/>
    <w:rsid w:val="009D5C7A"/>
    <w:rsid w:val="009D6799"/>
    <w:rsid w:val="009E1891"/>
    <w:rsid w:val="009E3D73"/>
    <w:rsid w:val="009E53BF"/>
    <w:rsid w:val="009E655B"/>
    <w:rsid w:val="009E679B"/>
    <w:rsid w:val="009E70E2"/>
    <w:rsid w:val="009E7586"/>
    <w:rsid w:val="009E7E1F"/>
    <w:rsid w:val="009F5E7F"/>
    <w:rsid w:val="009F7663"/>
    <w:rsid w:val="00A002E5"/>
    <w:rsid w:val="00A017B4"/>
    <w:rsid w:val="00A0307A"/>
    <w:rsid w:val="00A03C93"/>
    <w:rsid w:val="00A054A5"/>
    <w:rsid w:val="00A05924"/>
    <w:rsid w:val="00A1058B"/>
    <w:rsid w:val="00A10747"/>
    <w:rsid w:val="00A1264E"/>
    <w:rsid w:val="00A15150"/>
    <w:rsid w:val="00A17C84"/>
    <w:rsid w:val="00A2003D"/>
    <w:rsid w:val="00A25490"/>
    <w:rsid w:val="00A30B1C"/>
    <w:rsid w:val="00A33E3F"/>
    <w:rsid w:val="00A343EA"/>
    <w:rsid w:val="00A34B7C"/>
    <w:rsid w:val="00A34CDD"/>
    <w:rsid w:val="00A35904"/>
    <w:rsid w:val="00A35E74"/>
    <w:rsid w:val="00A366B1"/>
    <w:rsid w:val="00A37CE8"/>
    <w:rsid w:val="00A41FA8"/>
    <w:rsid w:val="00A436E4"/>
    <w:rsid w:val="00A453AD"/>
    <w:rsid w:val="00A462D0"/>
    <w:rsid w:val="00A46FA9"/>
    <w:rsid w:val="00A477FF"/>
    <w:rsid w:val="00A522BA"/>
    <w:rsid w:val="00A57FFD"/>
    <w:rsid w:val="00A60AD4"/>
    <w:rsid w:val="00A6148D"/>
    <w:rsid w:val="00A6794B"/>
    <w:rsid w:val="00A804C3"/>
    <w:rsid w:val="00A830C8"/>
    <w:rsid w:val="00A834F1"/>
    <w:rsid w:val="00A8408E"/>
    <w:rsid w:val="00A8793B"/>
    <w:rsid w:val="00A87E0C"/>
    <w:rsid w:val="00A90A56"/>
    <w:rsid w:val="00A955F7"/>
    <w:rsid w:val="00A96A66"/>
    <w:rsid w:val="00AA1C48"/>
    <w:rsid w:val="00AA3E4F"/>
    <w:rsid w:val="00AA417D"/>
    <w:rsid w:val="00AA5190"/>
    <w:rsid w:val="00AB171D"/>
    <w:rsid w:val="00AB3611"/>
    <w:rsid w:val="00AB4E7E"/>
    <w:rsid w:val="00AB6F7F"/>
    <w:rsid w:val="00AC278F"/>
    <w:rsid w:val="00AC7499"/>
    <w:rsid w:val="00AC7E60"/>
    <w:rsid w:val="00AD0526"/>
    <w:rsid w:val="00AD2FFA"/>
    <w:rsid w:val="00AD7447"/>
    <w:rsid w:val="00AD7F80"/>
    <w:rsid w:val="00AE13E6"/>
    <w:rsid w:val="00AE1E5B"/>
    <w:rsid w:val="00AE1FE0"/>
    <w:rsid w:val="00AE3D6A"/>
    <w:rsid w:val="00AE5205"/>
    <w:rsid w:val="00AE5A01"/>
    <w:rsid w:val="00AE77C2"/>
    <w:rsid w:val="00AF337B"/>
    <w:rsid w:val="00AF3CDF"/>
    <w:rsid w:val="00AF4A72"/>
    <w:rsid w:val="00AF5C15"/>
    <w:rsid w:val="00AF5F35"/>
    <w:rsid w:val="00AF7DD3"/>
    <w:rsid w:val="00B01D14"/>
    <w:rsid w:val="00B12D73"/>
    <w:rsid w:val="00B152C4"/>
    <w:rsid w:val="00B160AB"/>
    <w:rsid w:val="00B161B3"/>
    <w:rsid w:val="00B17589"/>
    <w:rsid w:val="00B21CE1"/>
    <w:rsid w:val="00B229C7"/>
    <w:rsid w:val="00B22F89"/>
    <w:rsid w:val="00B2537B"/>
    <w:rsid w:val="00B26DCC"/>
    <w:rsid w:val="00B27C2F"/>
    <w:rsid w:val="00B300EF"/>
    <w:rsid w:val="00B316F6"/>
    <w:rsid w:val="00B3180E"/>
    <w:rsid w:val="00B335B2"/>
    <w:rsid w:val="00B34AE0"/>
    <w:rsid w:val="00B354CD"/>
    <w:rsid w:val="00B372FE"/>
    <w:rsid w:val="00B378A7"/>
    <w:rsid w:val="00B439DE"/>
    <w:rsid w:val="00B449BA"/>
    <w:rsid w:val="00B44D9B"/>
    <w:rsid w:val="00B452EC"/>
    <w:rsid w:val="00B46DDD"/>
    <w:rsid w:val="00B509EE"/>
    <w:rsid w:val="00B549CC"/>
    <w:rsid w:val="00B5594B"/>
    <w:rsid w:val="00B56824"/>
    <w:rsid w:val="00B60AF4"/>
    <w:rsid w:val="00B61EFC"/>
    <w:rsid w:val="00B62105"/>
    <w:rsid w:val="00B63C41"/>
    <w:rsid w:val="00B63D6E"/>
    <w:rsid w:val="00B65483"/>
    <w:rsid w:val="00B67C70"/>
    <w:rsid w:val="00B67CCD"/>
    <w:rsid w:val="00B7025E"/>
    <w:rsid w:val="00B71339"/>
    <w:rsid w:val="00B71852"/>
    <w:rsid w:val="00B731CA"/>
    <w:rsid w:val="00B75C70"/>
    <w:rsid w:val="00B77FE4"/>
    <w:rsid w:val="00B800A3"/>
    <w:rsid w:val="00B8082B"/>
    <w:rsid w:val="00B80A6F"/>
    <w:rsid w:val="00B80BD7"/>
    <w:rsid w:val="00B80E9C"/>
    <w:rsid w:val="00B818A9"/>
    <w:rsid w:val="00B81EED"/>
    <w:rsid w:val="00B83505"/>
    <w:rsid w:val="00B84D8F"/>
    <w:rsid w:val="00B84E2B"/>
    <w:rsid w:val="00B86015"/>
    <w:rsid w:val="00B86533"/>
    <w:rsid w:val="00BA0105"/>
    <w:rsid w:val="00BA34A2"/>
    <w:rsid w:val="00BA4025"/>
    <w:rsid w:val="00BA670C"/>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E76BA"/>
    <w:rsid w:val="00BF1173"/>
    <w:rsid w:val="00BF15ED"/>
    <w:rsid w:val="00BF1AC8"/>
    <w:rsid w:val="00BF2288"/>
    <w:rsid w:val="00BF245C"/>
    <w:rsid w:val="00BF3BB3"/>
    <w:rsid w:val="00BF439F"/>
    <w:rsid w:val="00BF47B7"/>
    <w:rsid w:val="00C02ABF"/>
    <w:rsid w:val="00C04258"/>
    <w:rsid w:val="00C042AF"/>
    <w:rsid w:val="00C048E8"/>
    <w:rsid w:val="00C07000"/>
    <w:rsid w:val="00C0731E"/>
    <w:rsid w:val="00C10756"/>
    <w:rsid w:val="00C11841"/>
    <w:rsid w:val="00C11ECF"/>
    <w:rsid w:val="00C120C5"/>
    <w:rsid w:val="00C13EE7"/>
    <w:rsid w:val="00C1670F"/>
    <w:rsid w:val="00C24AA1"/>
    <w:rsid w:val="00C24E8B"/>
    <w:rsid w:val="00C314DC"/>
    <w:rsid w:val="00C3388E"/>
    <w:rsid w:val="00C338E1"/>
    <w:rsid w:val="00C3671C"/>
    <w:rsid w:val="00C36BA9"/>
    <w:rsid w:val="00C4000E"/>
    <w:rsid w:val="00C40263"/>
    <w:rsid w:val="00C46D6E"/>
    <w:rsid w:val="00C4769D"/>
    <w:rsid w:val="00C527C6"/>
    <w:rsid w:val="00C53EDA"/>
    <w:rsid w:val="00C55732"/>
    <w:rsid w:val="00C60EA5"/>
    <w:rsid w:val="00C6226B"/>
    <w:rsid w:val="00C65654"/>
    <w:rsid w:val="00C66E6C"/>
    <w:rsid w:val="00C6738D"/>
    <w:rsid w:val="00C712B9"/>
    <w:rsid w:val="00C7191C"/>
    <w:rsid w:val="00C72BA9"/>
    <w:rsid w:val="00C74FEA"/>
    <w:rsid w:val="00C75C09"/>
    <w:rsid w:val="00C77439"/>
    <w:rsid w:val="00C77E7D"/>
    <w:rsid w:val="00C80992"/>
    <w:rsid w:val="00C81F2B"/>
    <w:rsid w:val="00C82879"/>
    <w:rsid w:val="00C83D29"/>
    <w:rsid w:val="00C869EA"/>
    <w:rsid w:val="00C86F42"/>
    <w:rsid w:val="00C932FD"/>
    <w:rsid w:val="00C94DC8"/>
    <w:rsid w:val="00CA1072"/>
    <w:rsid w:val="00CA330E"/>
    <w:rsid w:val="00CA392D"/>
    <w:rsid w:val="00CA4DB4"/>
    <w:rsid w:val="00CA559B"/>
    <w:rsid w:val="00CA5B29"/>
    <w:rsid w:val="00CA5D87"/>
    <w:rsid w:val="00CA62CB"/>
    <w:rsid w:val="00CA711A"/>
    <w:rsid w:val="00CB1452"/>
    <w:rsid w:val="00CB1BCA"/>
    <w:rsid w:val="00CB36CA"/>
    <w:rsid w:val="00CC0B00"/>
    <w:rsid w:val="00CC1DEB"/>
    <w:rsid w:val="00CC1F57"/>
    <w:rsid w:val="00CC280C"/>
    <w:rsid w:val="00CC483E"/>
    <w:rsid w:val="00CC4B00"/>
    <w:rsid w:val="00CC57B2"/>
    <w:rsid w:val="00CC6F65"/>
    <w:rsid w:val="00CC731A"/>
    <w:rsid w:val="00CC762E"/>
    <w:rsid w:val="00CD0765"/>
    <w:rsid w:val="00CD0A56"/>
    <w:rsid w:val="00CD0EF5"/>
    <w:rsid w:val="00CD4465"/>
    <w:rsid w:val="00CD5320"/>
    <w:rsid w:val="00CD6185"/>
    <w:rsid w:val="00CD6490"/>
    <w:rsid w:val="00CD78C3"/>
    <w:rsid w:val="00CE169C"/>
    <w:rsid w:val="00CE2CE1"/>
    <w:rsid w:val="00CE2EB2"/>
    <w:rsid w:val="00CE39AC"/>
    <w:rsid w:val="00CE3CFF"/>
    <w:rsid w:val="00CE4296"/>
    <w:rsid w:val="00CE5BE2"/>
    <w:rsid w:val="00CE6FC6"/>
    <w:rsid w:val="00CF0B03"/>
    <w:rsid w:val="00CF1216"/>
    <w:rsid w:val="00CF13EF"/>
    <w:rsid w:val="00CF161C"/>
    <w:rsid w:val="00CF2B5D"/>
    <w:rsid w:val="00CF2DA3"/>
    <w:rsid w:val="00CF3781"/>
    <w:rsid w:val="00CF3A7D"/>
    <w:rsid w:val="00CF3EB5"/>
    <w:rsid w:val="00CF501A"/>
    <w:rsid w:val="00D0012C"/>
    <w:rsid w:val="00D00341"/>
    <w:rsid w:val="00D00511"/>
    <w:rsid w:val="00D020AC"/>
    <w:rsid w:val="00D051E4"/>
    <w:rsid w:val="00D0794F"/>
    <w:rsid w:val="00D11A35"/>
    <w:rsid w:val="00D138CC"/>
    <w:rsid w:val="00D1527B"/>
    <w:rsid w:val="00D16B44"/>
    <w:rsid w:val="00D17A6F"/>
    <w:rsid w:val="00D17AB8"/>
    <w:rsid w:val="00D17FC2"/>
    <w:rsid w:val="00D218FA"/>
    <w:rsid w:val="00D22D46"/>
    <w:rsid w:val="00D23659"/>
    <w:rsid w:val="00D242A1"/>
    <w:rsid w:val="00D261C1"/>
    <w:rsid w:val="00D27314"/>
    <w:rsid w:val="00D2746C"/>
    <w:rsid w:val="00D27578"/>
    <w:rsid w:val="00D33171"/>
    <w:rsid w:val="00D33B95"/>
    <w:rsid w:val="00D346F2"/>
    <w:rsid w:val="00D406B4"/>
    <w:rsid w:val="00D40870"/>
    <w:rsid w:val="00D41945"/>
    <w:rsid w:val="00D41CB7"/>
    <w:rsid w:val="00D42102"/>
    <w:rsid w:val="00D42C0B"/>
    <w:rsid w:val="00D449AC"/>
    <w:rsid w:val="00D45E9B"/>
    <w:rsid w:val="00D46129"/>
    <w:rsid w:val="00D46F5F"/>
    <w:rsid w:val="00D52079"/>
    <w:rsid w:val="00D53D9D"/>
    <w:rsid w:val="00D60489"/>
    <w:rsid w:val="00D61C66"/>
    <w:rsid w:val="00D64333"/>
    <w:rsid w:val="00D643B3"/>
    <w:rsid w:val="00D657D4"/>
    <w:rsid w:val="00D678D2"/>
    <w:rsid w:val="00D719A2"/>
    <w:rsid w:val="00D71FD5"/>
    <w:rsid w:val="00D757DC"/>
    <w:rsid w:val="00D7656F"/>
    <w:rsid w:val="00D815D6"/>
    <w:rsid w:val="00D822BF"/>
    <w:rsid w:val="00D82BE0"/>
    <w:rsid w:val="00D87100"/>
    <w:rsid w:val="00D90A96"/>
    <w:rsid w:val="00D92029"/>
    <w:rsid w:val="00DA050A"/>
    <w:rsid w:val="00DA5AA2"/>
    <w:rsid w:val="00DB090C"/>
    <w:rsid w:val="00DB1378"/>
    <w:rsid w:val="00DB6EFB"/>
    <w:rsid w:val="00DB73EB"/>
    <w:rsid w:val="00DB7F6E"/>
    <w:rsid w:val="00DC3F58"/>
    <w:rsid w:val="00DC43DA"/>
    <w:rsid w:val="00DC44BE"/>
    <w:rsid w:val="00DC47E8"/>
    <w:rsid w:val="00DC4D70"/>
    <w:rsid w:val="00DC5107"/>
    <w:rsid w:val="00DC645D"/>
    <w:rsid w:val="00DC6DA3"/>
    <w:rsid w:val="00DD0F6C"/>
    <w:rsid w:val="00DD1438"/>
    <w:rsid w:val="00DD1474"/>
    <w:rsid w:val="00DD25B7"/>
    <w:rsid w:val="00DD31A7"/>
    <w:rsid w:val="00DD43B9"/>
    <w:rsid w:val="00DD62E2"/>
    <w:rsid w:val="00DE3885"/>
    <w:rsid w:val="00DE533B"/>
    <w:rsid w:val="00DE5587"/>
    <w:rsid w:val="00DF37A6"/>
    <w:rsid w:val="00DF3CA5"/>
    <w:rsid w:val="00DF4D6F"/>
    <w:rsid w:val="00DF4E0A"/>
    <w:rsid w:val="00DF50B5"/>
    <w:rsid w:val="00DF6B2F"/>
    <w:rsid w:val="00E0010A"/>
    <w:rsid w:val="00E015B7"/>
    <w:rsid w:val="00E03400"/>
    <w:rsid w:val="00E03473"/>
    <w:rsid w:val="00E03BA3"/>
    <w:rsid w:val="00E04CD8"/>
    <w:rsid w:val="00E0549E"/>
    <w:rsid w:val="00E0557A"/>
    <w:rsid w:val="00E05F8A"/>
    <w:rsid w:val="00E06944"/>
    <w:rsid w:val="00E07C3C"/>
    <w:rsid w:val="00E10F9A"/>
    <w:rsid w:val="00E119F9"/>
    <w:rsid w:val="00E16EDF"/>
    <w:rsid w:val="00E2039F"/>
    <w:rsid w:val="00E216AA"/>
    <w:rsid w:val="00E2356A"/>
    <w:rsid w:val="00E2408A"/>
    <w:rsid w:val="00E26524"/>
    <w:rsid w:val="00E266D3"/>
    <w:rsid w:val="00E35690"/>
    <w:rsid w:val="00E405D0"/>
    <w:rsid w:val="00E41F60"/>
    <w:rsid w:val="00E41F94"/>
    <w:rsid w:val="00E46F51"/>
    <w:rsid w:val="00E47692"/>
    <w:rsid w:val="00E50A27"/>
    <w:rsid w:val="00E51301"/>
    <w:rsid w:val="00E51CD7"/>
    <w:rsid w:val="00E5503D"/>
    <w:rsid w:val="00E56456"/>
    <w:rsid w:val="00E57FBE"/>
    <w:rsid w:val="00E61D48"/>
    <w:rsid w:val="00E62C62"/>
    <w:rsid w:val="00E660C2"/>
    <w:rsid w:val="00E67FB9"/>
    <w:rsid w:val="00E706A0"/>
    <w:rsid w:val="00E74AF4"/>
    <w:rsid w:val="00E77399"/>
    <w:rsid w:val="00E81416"/>
    <w:rsid w:val="00E86A99"/>
    <w:rsid w:val="00E872E7"/>
    <w:rsid w:val="00E87A3F"/>
    <w:rsid w:val="00E9025A"/>
    <w:rsid w:val="00E90578"/>
    <w:rsid w:val="00E91904"/>
    <w:rsid w:val="00E91F8D"/>
    <w:rsid w:val="00E93451"/>
    <w:rsid w:val="00E944E5"/>
    <w:rsid w:val="00E94900"/>
    <w:rsid w:val="00E96BED"/>
    <w:rsid w:val="00EA089F"/>
    <w:rsid w:val="00EA2BC9"/>
    <w:rsid w:val="00EA3468"/>
    <w:rsid w:val="00EA5725"/>
    <w:rsid w:val="00EA6E2A"/>
    <w:rsid w:val="00EB0B5C"/>
    <w:rsid w:val="00EB1703"/>
    <w:rsid w:val="00EB17A2"/>
    <w:rsid w:val="00EB2623"/>
    <w:rsid w:val="00EB37EB"/>
    <w:rsid w:val="00EB5380"/>
    <w:rsid w:val="00EB5498"/>
    <w:rsid w:val="00EB6FB1"/>
    <w:rsid w:val="00EB6FBB"/>
    <w:rsid w:val="00EB771A"/>
    <w:rsid w:val="00EC08A6"/>
    <w:rsid w:val="00EC09D7"/>
    <w:rsid w:val="00EC15E6"/>
    <w:rsid w:val="00EC3F2B"/>
    <w:rsid w:val="00EC41AA"/>
    <w:rsid w:val="00EC47C6"/>
    <w:rsid w:val="00ED0264"/>
    <w:rsid w:val="00ED0466"/>
    <w:rsid w:val="00ED1FB3"/>
    <w:rsid w:val="00ED2EC8"/>
    <w:rsid w:val="00ED6466"/>
    <w:rsid w:val="00EE1036"/>
    <w:rsid w:val="00EE19D5"/>
    <w:rsid w:val="00EE25B3"/>
    <w:rsid w:val="00EE2B25"/>
    <w:rsid w:val="00EE2BF0"/>
    <w:rsid w:val="00EE4F9E"/>
    <w:rsid w:val="00EE5D95"/>
    <w:rsid w:val="00EE71EB"/>
    <w:rsid w:val="00EF1128"/>
    <w:rsid w:val="00EF24CB"/>
    <w:rsid w:val="00EF264E"/>
    <w:rsid w:val="00EF3573"/>
    <w:rsid w:val="00EF5903"/>
    <w:rsid w:val="00EF76F5"/>
    <w:rsid w:val="00F00B3E"/>
    <w:rsid w:val="00F018C2"/>
    <w:rsid w:val="00F07C9D"/>
    <w:rsid w:val="00F100D1"/>
    <w:rsid w:val="00F10D70"/>
    <w:rsid w:val="00F11DC8"/>
    <w:rsid w:val="00F12EF1"/>
    <w:rsid w:val="00F130A2"/>
    <w:rsid w:val="00F1426D"/>
    <w:rsid w:val="00F14BC9"/>
    <w:rsid w:val="00F1627E"/>
    <w:rsid w:val="00F239D6"/>
    <w:rsid w:val="00F23B1A"/>
    <w:rsid w:val="00F240F4"/>
    <w:rsid w:val="00F25A8F"/>
    <w:rsid w:val="00F25EEB"/>
    <w:rsid w:val="00F270DC"/>
    <w:rsid w:val="00F3021D"/>
    <w:rsid w:val="00F30F77"/>
    <w:rsid w:val="00F32316"/>
    <w:rsid w:val="00F3519F"/>
    <w:rsid w:val="00F35437"/>
    <w:rsid w:val="00F37976"/>
    <w:rsid w:val="00F44977"/>
    <w:rsid w:val="00F44EAD"/>
    <w:rsid w:val="00F45E1B"/>
    <w:rsid w:val="00F468A7"/>
    <w:rsid w:val="00F4799E"/>
    <w:rsid w:val="00F47DF0"/>
    <w:rsid w:val="00F50F82"/>
    <w:rsid w:val="00F52407"/>
    <w:rsid w:val="00F52A45"/>
    <w:rsid w:val="00F5599C"/>
    <w:rsid w:val="00F568F0"/>
    <w:rsid w:val="00F57075"/>
    <w:rsid w:val="00F6207F"/>
    <w:rsid w:val="00F62642"/>
    <w:rsid w:val="00F669D8"/>
    <w:rsid w:val="00F66D15"/>
    <w:rsid w:val="00F700C4"/>
    <w:rsid w:val="00F70C38"/>
    <w:rsid w:val="00F73D31"/>
    <w:rsid w:val="00F75273"/>
    <w:rsid w:val="00F75A20"/>
    <w:rsid w:val="00F76E3A"/>
    <w:rsid w:val="00F833A1"/>
    <w:rsid w:val="00F843CB"/>
    <w:rsid w:val="00F84922"/>
    <w:rsid w:val="00F85CD4"/>
    <w:rsid w:val="00F85F33"/>
    <w:rsid w:val="00F86093"/>
    <w:rsid w:val="00F901B2"/>
    <w:rsid w:val="00F90BBA"/>
    <w:rsid w:val="00F93138"/>
    <w:rsid w:val="00F9319D"/>
    <w:rsid w:val="00F94DD6"/>
    <w:rsid w:val="00F9712C"/>
    <w:rsid w:val="00F9735F"/>
    <w:rsid w:val="00FA04E6"/>
    <w:rsid w:val="00FA06B7"/>
    <w:rsid w:val="00FA14CF"/>
    <w:rsid w:val="00FA3D95"/>
    <w:rsid w:val="00FA5328"/>
    <w:rsid w:val="00FA6CEC"/>
    <w:rsid w:val="00FA70D3"/>
    <w:rsid w:val="00FB0592"/>
    <w:rsid w:val="00FB0E3C"/>
    <w:rsid w:val="00FB6AEB"/>
    <w:rsid w:val="00FB788D"/>
    <w:rsid w:val="00FC23BF"/>
    <w:rsid w:val="00FC36BD"/>
    <w:rsid w:val="00FC5A6F"/>
    <w:rsid w:val="00FC6270"/>
    <w:rsid w:val="00FC6691"/>
    <w:rsid w:val="00FC6D79"/>
    <w:rsid w:val="00FC7E2B"/>
    <w:rsid w:val="00FD0E7C"/>
    <w:rsid w:val="00FD67AB"/>
    <w:rsid w:val="00FE0635"/>
    <w:rsid w:val="00FE0D78"/>
    <w:rsid w:val="00FE2038"/>
    <w:rsid w:val="00FE2371"/>
    <w:rsid w:val="00FE654F"/>
    <w:rsid w:val="00FE7670"/>
    <w:rsid w:val="00FE7C2F"/>
    <w:rsid w:val="00FF0A2B"/>
    <w:rsid w:val="00FF0D8F"/>
    <w:rsid w:val="00FF0FE6"/>
    <w:rsid w:val="00FF126B"/>
    <w:rsid w:val="00FF1744"/>
    <w:rsid w:val="00FF2088"/>
    <w:rsid w:val="00FF3678"/>
    <w:rsid w:val="00FF49F2"/>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7A85AF41-53E9-4BF9-B3AC-EF462CA0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9"/>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9"/>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9"/>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9"/>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2"/>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47634-EBB4-4420-82EE-49CEBD4D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715</TotalTime>
  <Pages>95</Pages>
  <Words>8338</Words>
  <Characters>47527</Characters>
  <Application>Microsoft Office Word</Application>
  <DocSecurity>0</DocSecurity>
  <Lines>396</Lines>
  <Paragraphs>111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55754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Ayoub Elbadri</cp:lastModifiedBy>
  <cp:revision>41</cp:revision>
  <cp:lastPrinted>2018-11-02T14:50:00Z</cp:lastPrinted>
  <dcterms:created xsi:type="dcterms:W3CDTF">2018-11-02T14:42:00Z</dcterms:created>
  <dcterms:modified xsi:type="dcterms:W3CDTF">2018-11-04T19:30:00Z</dcterms:modified>
</cp:coreProperties>
</file>