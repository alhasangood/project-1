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B77FE4" w:rsidRDefault="004A6886" w:rsidP="006D63C0">
      <w:pPr>
        <w:pStyle w:val="a8"/>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3B7494" w:rsidRDefault="003B7494"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3B7494" w:rsidRDefault="003B7494"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3B7494" w:rsidRDefault="003B7494"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3B7494" w:rsidRDefault="003B7494"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3B7494" w:rsidRDefault="003B7494"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3B7494" w:rsidRDefault="003B7494"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B77FE4" w:rsidRDefault="00C712B9" w:rsidP="006D63C0">
          <w:pPr>
            <w:jc w:val="center"/>
            <w:rPr>
              <w:rStyle w:val="Char3"/>
              <w:color w:val="000000" w:themeColor="text1"/>
              <w:rtl/>
            </w:rPr>
          </w:pPr>
          <w:r w:rsidRPr="00B77FE4">
            <w:rPr>
              <w:rStyle w:val="Char3"/>
              <w:color w:val="000000" w:themeColor="text1"/>
              <w:rtl/>
            </w:rPr>
            <w:t>عنوان المشروع</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a5"/>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E46C53F" w14:textId="77777777" w:rsidR="00857D11" w:rsidRPr="00B77FE4" w:rsidRDefault="00857D11" w:rsidP="006D63C0">
      <w:pPr>
        <w:jc w:val="center"/>
        <w:rPr>
          <w:rFonts w:ascii="Simplified Arabic" w:hAnsi="Simplified Arabic" w:cs="Simplified Arabic"/>
          <w:color w:val="000000" w:themeColor="text1"/>
          <w:rtl/>
        </w:rPr>
      </w:pPr>
    </w:p>
    <w:p w14:paraId="1C09C2DA" w14:textId="77777777" w:rsidR="002E0F5D" w:rsidRPr="00B77FE4" w:rsidRDefault="002E0F5D" w:rsidP="006D63C0">
      <w:pPr>
        <w:jc w:val="cente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lastRenderedPageBreak/>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3B7494" w:rsidRDefault="003B7494"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3B7494" w:rsidRDefault="003B7494"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3B7494" w:rsidRDefault="003B7494"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3B7494" w:rsidRDefault="003B7494"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3B7494" w:rsidRPr="00D27578" w:rsidRDefault="003B7494"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3B7494" w:rsidRPr="00D27578" w:rsidRDefault="003B7494"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a6"/>
                  <w:spacing w:line="360" w:lineRule="auto"/>
                  <w:rPr>
                    <w:color w:val="000000" w:themeColor="text1"/>
                    <w:lang w:bidi="ar-LY"/>
                  </w:rPr>
                </w:pPr>
              </w:p>
            </w:tc>
          </w:tr>
          <w:tr w:rsidR="008A7D76" w:rsidRPr="00B77FE4"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B77FE4" w:rsidRDefault="00C712B9" w:rsidP="006D63C0">
                    <w:pPr>
                      <w:pStyle w:val="a6"/>
                      <w:spacing w:line="360" w:lineRule="auto"/>
                      <w:rPr>
                        <w:color w:val="000000" w:themeColor="text1"/>
                        <w:sz w:val="80"/>
                        <w:szCs w:val="80"/>
                      </w:rPr>
                    </w:pPr>
                    <w:r w:rsidRPr="00B77FE4">
                      <w:rPr>
                        <w:rStyle w:val="Char3"/>
                        <w:color w:val="000000" w:themeColor="text1"/>
                        <w:rtl/>
                      </w:rPr>
                      <w:t>عنوان المشروع</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C712B9" w:rsidP="006D63C0">
                    <w:pPr>
                      <w:pStyle w:val="a6"/>
                      <w:spacing w:line="360" w:lineRule="auto"/>
                      <w:rPr>
                        <w:color w:val="000000" w:themeColor="text1"/>
                        <w:sz w:val="44"/>
                        <w:szCs w:val="44"/>
                      </w:rPr>
                    </w:pPr>
                    <w:r w:rsidRPr="00B77FE4">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4E189879" w14:textId="19C0EE17" w:rsidR="00857D11" w:rsidRPr="00B77FE4" w:rsidRDefault="00857D11" w:rsidP="006D63C0">
                <w:pPr>
                  <w:pStyle w:val="a6"/>
                  <w:spacing w:line="360" w:lineRule="auto"/>
                  <w:rPr>
                    <w:color w:val="000000" w:themeColor="text1"/>
                    <w:sz w:val="20"/>
                    <w:szCs w:val="20"/>
                    <w:rtl/>
                    <w:lang w:bidi="ar-LY"/>
                  </w:rPr>
                </w:pPr>
                <w:r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77777777" w:rsidR="00857D11" w:rsidRPr="00B77FE4" w:rsidRDefault="00857D11" w:rsidP="006D63C0">
                <w:pPr>
                  <w:pStyle w:val="a6"/>
                  <w:spacing w:line="360" w:lineRule="auto"/>
                  <w:rPr>
                    <w:color w:val="000000" w:themeColor="text1"/>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260CEA01" w:rsidR="003B7494" w:rsidRPr="00083F43" w:rsidRDefault="003B7494"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260CEA01" w:rsidR="003B7494" w:rsidRPr="00083F43" w:rsidRDefault="003B7494"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2296877B" w:rsidR="003B7494" w:rsidRPr="002E0F5D" w:rsidRDefault="003B7494" w:rsidP="000D0B3D">
                                <w:pPr>
                                  <w:pStyle w:val="NormalText"/>
                                  <w:jc w:val="center"/>
                                  <w:rPr>
                                    <w:sz w:val="36"/>
                                    <w:szCs w:val="32"/>
                                    <w:rtl/>
                                  </w:rPr>
                                </w:pPr>
                                <w:r w:rsidRPr="002E0F5D">
                                  <w:rPr>
                                    <w:rFonts w:hint="cs"/>
                                    <w:sz w:val="36"/>
                                    <w:szCs w:val="32"/>
                                    <w:rtl/>
                                  </w:rPr>
                                  <w:t>إعداد:</w:t>
                                </w:r>
                              </w:p>
                              <w:p w14:paraId="04C3D437" w14:textId="77777777" w:rsidR="003B7494" w:rsidRDefault="003B7494"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3B7494" w:rsidRPr="004F74CF" w:rsidRDefault="003B7494"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3B7494" w:rsidRPr="009066BF" w:rsidRDefault="003B7494"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2296877B" w:rsidR="003B7494" w:rsidRPr="002E0F5D" w:rsidRDefault="003B7494" w:rsidP="000D0B3D">
                          <w:pPr>
                            <w:pStyle w:val="NormalText"/>
                            <w:jc w:val="center"/>
                            <w:rPr>
                              <w:sz w:val="36"/>
                              <w:szCs w:val="32"/>
                              <w:rtl/>
                            </w:rPr>
                          </w:pPr>
                          <w:r w:rsidRPr="002E0F5D">
                            <w:rPr>
                              <w:rFonts w:hint="cs"/>
                              <w:sz w:val="36"/>
                              <w:szCs w:val="32"/>
                              <w:rtl/>
                            </w:rPr>
                            <w:t>إعداد:</w:t>
                          </w:r>
                        </w:p>
                        <w:p w14:paraId="04C3D437" w14:textId="77777777" w:rsidR="003B7494" w:rsidRDefault="003B7494"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3B7494" w:rsidRPr="004F74CF" w:rsidRDefault="003B7494"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3B7494" w:rsidRPr="009066BF" w:rsidRDefault="003B7494" w:rsidP="009066BF">
                          <w:pPr>
                            <w:pStyle w:val="NormalText"/>
                            <w:jc w:val="center"/>
                            <w:rPr>
                              <w:sz w:val="36"/>
                              <w:szCs w:val="32"/>
                            </w:rPr>
                          </w:pPr>
                        </w:p>
                      </w:txbxContent>
                    </v:textbox>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5EE626BE" w:rsidR="00857D11" w:rsidRPr="00B77FE4" w:rsidRDefault="009066BF" w:rsidP="006D63C0">
          <w:pPr>
            <w:bidi w:val="0"/>
            <w:rPr>
              <w:rStyle w:val="a4"/>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3B7494" w:rsidRPr="00083F43" w:rsidRDefault="003B7494"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3B7494" w:rsidRPr="00083F43" w:rsidRDefault="003B7494"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3B7494" w:rsidRPr="00083F43" w:rsidRDefault="003B7494"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174C2F71" w:rsidR="003B7494" w:rsidRPr="00083F43" w:rsidRDefault="003B7494"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3B7494" w:rsidRPr="00083F43" w:rsidRDefault="003B7494"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3B7494" w:rsidRPr="00083F43" w:rsidRDefault="003B7494" w:rsidP="009066BF">
                          <w:pPr>
                            <w:jc w:val="center"/>
                            <w:rPr>
                              <w:rFonts w:ascii="Simplified Arabic" w:hAnsi="Simplified Arabic" w:cs="Simplified Arabic"/>
                              <w:sz w:val="32"/>
                              <w:szCs w:val="32"/>
                              <w:lang w:bidi="ar-LY"/>
                            </w:rPr>
                          </w:pPr>
                        </w:p>
                      </w:txbxContent>
                    </v:textbox>
                    <w10:wrap anchorx="page"/>
                  </v:shape>
                </w:pict>
              </mc:Fallback>
            </mc:AlternateContent>
          </w: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3B7494" w:rsidRDefault="003B7494"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3B7494" w:rsidRPr="00083F43" w:rsidRDefault="003B7494"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3B7494" w:rsidRDefault="003B7494"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3B7494" w:rsidRPr="00083F43" w:rsidRDefault="003B7494" w:rsidP="00857D11">
                          <w:pPr>
                            <w:jc w:val="center"/>
                            <w:rPr>
                              <w:rFonts w:ascii="Simplified Arabic" w:hAnsi="Simplified Arabic" w:cs="Simplified Arabic"/>
                              <w:sz w:val="32"/>
                              <w:szCs w:val="32"/>
                              <w:lang w:bidi="ar-LY"/>
                            </w:rPr>
                          </w:pPr>
                        </w:p>
                      </w:txbxContent>
                    </v:textbox>
                  </v:shape>
                </w:pict>
              </mc:Fallback>
            </mc:AlternateContent>
          </w:r>
          <w:r w:rsidR="00857D11" w:rsidRPr="00B77FE4">
            <w:rPr>
              <w:rStyle w:val="a4"/>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ab"/>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122B180B" w14:textId="77777777" w:rsidR="00DC6DA3" w:rsidRPr="00B77FE4" w:rsidRDefault="00DC6DA3" w:rsidP="006D63C0">
      <w:pPr>
        <w:jc w:val="center"/>
        <w:rPr>
          <w:rFonts w:ascii="Simplified Arabic" w:hAnsi="Simplified Arabic" w:cs="Simplified Arabic"/>
          <w:color w:val="000000" w:themeColor="text1"/>
          <w:rtl/>
        </w:rPr>
      </w:pPr>
    </w:p>
    <w:p w14:paraId="1A461D3D" w14:textId="77777777" w:rsidR="00807224" w:rsidRPr="00B77FE4" w:rsidRDefault="00807224" w:rsidP="006D63C0">
      <w:pPr>
        <w:jc w:val="center"/>
        <w:rPr>
          <w:rFonts w:ascii="Simplified Arabic" w:hAnsi="Simplified Arabic" w:cs="Simplified Arabic"/>
          <w:color w:val="000000" w:themeColor="text1"/>
          <w:rtl/>
        </w:rPr>
        <w:sectPr w:rsidR="00807224" w:rsidRPr="00B77FE4" w:rsidSect="00D27578">
          <w:headerReference w:type="default" r:id="rId11"/>
          <w:pgSz w:w="11906" w:h="16838"/>
          <w:pgMar w:top="1417" w:right="1984" w:bottom="1417" w:left="1417" w:header="706" w:footer="706" w:gutter="0"/>
          <w:cols w:space="708"/>
          <w:bidi/>
          <w:rtlGutter/>
          <w:docGrid w:linePitch="360"/>
        </w:sectPr>
      </w:pP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77777777" w:rsidR="00E41F94" w:rsidRPr="00B77FE4" w:rsidRDefault="00E41F94"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9118C60"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webHidden/>
            <w:color w:val="000000" w:themeColor="text1"/>
            <w:rtl/>
          </w:rPr>
          <w:t>1</w:t>
        </w:r>
        <w:r w:rsidRPr="00B77FE4">
          <w:rPr>
            <w:rStyle w:val="Hyperlink"/>
            <w:color w:val="000000" w:themeColor="text1"/>
            <w:rtl/>
          </w:rPr>
          <w:fldChar w:fldCharType="end"/>
        </w:r>
      </w:hyperlink>
    </w:p>
    <w:p w14:paraId="06352033" w14:textId="6B41F4F0" w:rsidR="00D87100" w:rsidRPr="00B77FE4" w:rsidRDefault="003B7494" w:rsidP="006D63C0">
      <w:pPr>
        <w:pStyle w:val="10"/>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7052259F" w:rsidR="00D87100" w:rsidRPr="00B77FE4" w:rsidRDefault="003B7494" w:rsidP="006D63C0">
      <w:pPr>
        <w:pStyle w:val="10"/>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54AB0D37" w:rsidR="00D87100" w:rsidRPr="00B77FE4" w:rsidRDefault="003B7494" w:rsidP="006D63C0">
      <w:pPr>
        <w:pStyle w:val="10"/>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4E28656F" w:rsidR="00D87100" w:rsidRPr="00B77FE4" w:rsidRDefault="003B7494" w:rsidP="006D63C0">
      <w:pPr>
        <w:pStyle w:val="10"/>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623CC1A0" w:rsidR="00D87100" w:rsidRPr="00B77FE4" w:rsidRDefault="003B7494" w:rsidP="006D63C0">
      <w:pPr>
        <w:pStyle w:val="10"/>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w:t>
        </w:r>
        <w:r w:rsidR="00D87100" w:rsidRPr="00B77FE4">
          <w:rPr>
            <w:rStyle w:val="Hyperlink"/>
            <w:color w:val="000000" w:themeColor="text1"/>
            <w:rtl/>
          </w:rPr>
          <w:fldChar w:fldCharType="end"/>
        </w:r>
      </w:hyperlink>
    </w:p>
    <w:p w14:paraId="22F0998B" w14:textId="0467F57B" w:rsidR="00D87100" w:rsidRPr="00B77FE4" w:rsidRDefault="003B7494" w:rsidP="006D63C0">
      <w:pPr>
        <w:pStyle w:val="10"/>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14959194" w:rsidR="00D87100" w:rsidRPr="00B77FE4" w:rsidRDefault="003B7494" w:rsidP="006D63C0">
      <w:pPr>
        <w:pStyle w:val="10"/>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3</w:t>
        </w:r>
        <w:r w:rsidR="00D87100" w:rsidRPr="00B77FE4">
          <w:rPr>
            <w:rStyle w:val="Hyperlink"/>
            <w:color w:val="000000" w:themeColor="text1"/>
            <w:rtl/>
          </w:rPr>
          <w:fldChar w:fldCharType="end"/>
        </w:r>
      </w:hyperlink>
    </w:p>
    <w:p w14:paraId="2CC4EEE4" w14:textId="6A783D1D" w:rsidR="00D87100" w:rsidRPr="00B77FE4" w:rsidRDefault="003B7494" w:rsidP="006D63C0">
      <w:pPr>
        <w:pStyle w:val="10"/>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1A0D65EB" w14:textId="60F783DC" w:rsidR="00D87100" w:rsidRPr="00B77FE4" w:rsidRDefault="003B7494" w:rsidP="006D63C0">
      <w:pPr>
        <w:pStyle w:val="10"/>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0F0B9E9F" w14:textId="3CB214F5" w:rsidR="00D87100" w:rsidRPr="00B77FE4" w:rsidRDefault="003B7494" w:rsidP="006D63C0">
      <w:pPr>
        <w:pStyle w:val="10"/>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441FA307" w:rsidR="00D87100" w:rsidRPr="00B77FE4" w:rsidRDefault="003B7494" w:rsidP="006D63C0">
      <w:pPr>
        <w:pStyle w:val="10"/>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4329F45C" w:rsidR="00D87100" w:rsidRPr="00B77FE4" w:rsidRDefault="003B7494" w:rsidP="006D63C0">
      <w:pPr>
        <w:pStyle w:val="10"/>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260849AC" w:rsidR="00D87100" w:rsidRPr="00B77FE4" w:rsidRDefault="003B7494" w:rsidP="006D63C0">
      <w:pPr>
        <w:pStyle w:val="10"/>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17</w:t>
        </w:r>
        <w:r w:rsidR="00D87100" w:rsidRPr="00B77FE4">
          <w:rPr>
            <w:rStyle w:val="Hyperlink"/>
            <w:color w:val="000000" w:themeColor="text1"/>
            <w:rtl/>
          </w:rPr>
          <w:fldChar w:fldCharType="end"/>
        </w:r>
      </w:hyperlink>
    </w:p>
    <w:p w14:paraId="4961FA83" w14:textId="1DBF171C" w:rsidR="00D87100" w:rsidRPr="00B77FE4" w:rsidRDefault="003B7494" w:rsidP="006D63C0">
      <w:pPr>
        <w:pStyle w:val="10"/>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ADAAB84" w:rsidR="00D87100" w:rsidRPr="00B77FE4" w:rsidRDefault="003B7494" w:rsidP="006D63C0">
      <w:pPr>
        <w:pStyle w:val="10"/>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40525627" w14:textId="50E7D8FB" w:rsidR="00D87100" w:rsidRPr="00B77FE4" w:rsidRDefault="003B7494" w:rsidP="006D63C0">
      <w:pPr>
        <w:pStyle w:val="10"/>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31BFEB5D" w14:textId="52CCDF02" w:rsidR="00D87100" w:rsidRPr="00B77FE4" w:rsidRDefault="003B7494" w:rsidP="006D63C0">
      <w:pPr>
        <w:pStyle w:val="10"/>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2AB5166B" w14:textId="3060ABC9" w:rsidR="00D87100" w:rsidRPr="00B77FE4" w:rsidRDefault="003B7494" w:rsidP="006D63C0">
      <w:pPr>
        <w:pStyle w:val="10"/>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4618EEA0" w:rsidR="00D87100" w:rsidRPr="00B77FE4" w:rsidRDefault="003B7494" w:rsidP="006D63C0">
      <w:pPr>
        <w:pStyle w:val="10"/>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26</w:t>
        </w:r>
        <w:r w:rsidR="00D87100" w:rsidRPr="00B77FE4">
          <w:rPr>
            <w:rStyle w:val="Hyperlink"/>
            <w:color w:val="000000" w:themeColor="text1"/>
            <w:rtl/>
          </w:rPr>
          <w:fldChar w:fldCharType="end"/>
        </w:r>
      </w:hyperlink>
    </w:p>
    <w:p w14:paraId="5F990F11" w14:textId="719AC0FF" w:rsidR="00D87100" w:rsidRPr="00B77FE4" w:rsidRDefault="003B7494" w:rsidP="006D63C0">
      <w:pPr>
        <w:pStyle w:val="10"/>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27</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6FC756B7"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0534D379" w:rsidR="00D87100" w:rsidRPr="00B77FE4" w:rsidRDefault="003B7494" w:rsidP="006D63C0">
      <w:pPr>
        <w:pStyle w:val="10"/>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10"/>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10"/>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rPr>
      </w:pPr>
      <w:r w:rsidRPr="00B77FE4">
        <w:rPr>
          <w:color w:val="000000" w:themeColor="text1"/>
          <w:rtl/>
        </w:rPr>
        <w:t xml:space="preserve">قائمة الجداول   </w:t>
      </w:r>
    </w:p>
    <w:p w14:paraId="24A40A1C" w14:textId="77777777" w:rsidR="00D87100" w:rsidRPr="00B77FE4" w:rsidRDefault="005F215C" w:rsidP="006D63C0">
      <w:pPr>
        <w:pStyle w:val="10"/>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D377E23" w:rsidR="00D87100" w:rsidRPr="00B77FE4" w:rsidRDefault="003B7494" w:rsidP="006D63C0">
      <w:pPr>
        <w:pStyle w:val="10"/>
        <w:rPr>
          <w:rFonts w:eastAsiaTheme="minorEastAsia"/>
          <w:color w:val="000000" w:themeColor="text1"/>
          <w:sz w:val="22"/>
          <w:szCs w:val="22"/>
          <w:rtl/>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10"/>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10"/>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2"/>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FC36BD">
      <w:pPr>
        <w:pStyle w:val="NormalText"/>
        <w:rPr>
          <w:b/>
          <w:bCs/>
          <w:color w:val="000000" w:themeColor="text1"/>
          <w:sz w:val="36"/>
          <w:szCs w:val="36"/>
        </w:rPr>
      </w:pPr>
    </w:p>
    <w:p w14:paraId="46F64E95" w14:textId="77777777" w:rsidR="00ED6466" w:rsidRPr="00B77FE4" w:rsidRDefault="00ED6466" w:rsidP="006D63C0">
      <w:pPr>
        <w:pStyle w:val="2"/>
        <w:ind w:left="0" w:firstLine="0"/>
        <w:rPr>
          <w:color w:val="000000" w:themeColor="text1"/>
          <w:rtl/>
        </w:rPr>
      </w:pPr>
      <w:r w:rsidRPr="00B77FE4">
        <w:rPr>
          <w:color w:val="000000" w:themeColor="text1"/>
          <w:rtl/>
        </w:rPr>
        <w:lastRenderedPageBreak/>
        <w:t xml:space="preserve">   المقدمة  </w:t>
      </w:r>
    </w:p>
    <w:p w14:paraId="7231852A" w14:textId="5B1894D9" w:rsidR="00ED6466" w:rsidRPr="00B77FE4" w:rsidRDefault="00C66E6C" w:rsidP="00203C36">
      <w:pPr>
        <w:pStyle w:val="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 ونمو الانسان بل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و</w:t>
      </w:r>
      <w:r w:rsidRPr="00B77FE4">
        <w:rPr>
          <w:b w:val="0"/>
          <w:bCs w:val="0"/>
          <w:color w:val="000000" w:themeColor="text1"/>
          <w:sz w:val="28"/>
          <w:szCs w:val="28"/>
          <w:rtl/>
        </w:rPr>
        <w:t>لتغديه</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B77FE4">
        <w:rPr>
          <w:b w:val="0"/>
          <w:bCs w:val="0"/>
          <w:color w:val="000000" w:themeColor="text1"/>
          <w:sz w:val="28"/>
          <w:szCs w:val="28"/>
          <w:vertAlign w:val="subscript"/>
          <w:rtl/>
        </w:rPr>
        <w:t>[1]</w:t>
      </w:r>
      <w:r w:rsidR="00ED6466" w:rsidRPr="00B77FE4">
        <w:rPr>
          <w:b w:val="0"/>
          <w:bCs w:val="0"/>
          <w:color w:val="000000" w:themeColor="text1"/>
          <w:sz w:val="28"/>
          <w:szCs w:val="28"/>
          <w:rtl/>
        </w:rPr>
        <w:t>.</w:t>
      </w:r>
    </w:p>
    <w:p w14:paraId="3F91E0FE" w14:textId="2712BAD5" w:rsidR="00ED6466" w:rsidRPr="00B77FE4" w:rsidRDefault="00ED6466" w:rsidP="00203C36">
      <w:pPr>
        <w:pStyle w:val="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B77FE4">
        <w:rPr>
          <w:b w:val="0"/>
          <w:bCs w:val="0"/>
          <w:color w:val="000000" w:themeColor="text1"/>
          <w:sz w:val="28"/>
          <w:szCs w:val="28"/>
          <w:vertAlign w:val="subscript"/>
          <w:rtl/>
        </w:rPr>
        <w:t>[</w:t>
      </w:r>
      <w:r w:rsidRPr="00B77FE4">
        <w:rPr>
          <w:b w:val="0"/>
          <w:bCs w:val="0"/>
          <w:color w:val="000000" w:themeColor="text1"/>
          <w:sz w:val="28"/>
          <w:szCs w:val="28"/>
          <w:vertAlign w:val="subscript"/>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9E7586" w:rsidRPr="00B77FE4">
        <w:rPr>
          <w:rFonts w:hint="cs"/>
          <w:b w:val="0"/>
          <w:bCs w:val="0"/>
          <w:color w:val="000000" w:themeColor="text1"/>
          <w:sz w:val="28"/>
          <w:szCs w:val="28"/>
          <w:rtl/>
        </w:rPr>
        <w:t>، كما</w:t>
      </w:r>
      <w:r w:rsidRPr="00B77FE4">
        <w:rPr>
          <w:b w:val="0"/>
          <w:bCs w:val="0"/>
          <w:color w:val="000000" w:themeColor="text1"/>
          <w:sz w:val="28"/>
          <w:szCs w:val="28"/>
          <w:rtl/>
        </w:rPr>
        <w:t xml:space="preserve"> 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B77FE4">
        <w:rPr>
          <w:b w:val="0"/>
          <w:bCs w:val="0"/>
          <w:color w:val="000000" w:themeColor="text1"/>
          <w:sz w:val="28"/>
          <w:szCs w:val="28"/>
          <w:vertAlign w:val="subscript"/>
          <w:rtl/>
        </w:rPr>
        <w:t>[</w:t>
      </w:r>
      <w:r w:rsidRPr="00B77FE4">
        <w:rPr>
          <w:b w:val="0"/>
          <w:bCs w:val="0"/>
          <w:color w:val="000000" w:themeColor="text1"/>
          <w:sz w:val="28"/>
          <w:szCs w:val="28"/>
          <w:vertAlign w:val="subscript"/>
          <w:rtl/>
        </w:rPr>
        <w:t>2]</w:t>
      </w:r>
      <w:r w:rsidRPr="00B77FE4">
        <w:rPr>
          <w:b w:val="0"/>
          <w:bCs w:val="0"/>
          <w:color w:val="000000" w:themeColor="text1"/>
          <w:sz w:val="28"/>
          <w:szCs w:val="28"/>
          <w:rtl/>
        </w:rPr>
        <w:t>.</w:t>
      </w:r>
    </w:p>
    <w:p w14:paraId="69E2D239" w14:textId="5FBC3DA9" w:rsidR="00E05F8A" w:rsidRPr="00B77FE4" w:rsidRDefault="00E87A3F" w:rsidP="00203C36">
      <w:pPr>
        <w:pStyle w:val="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ED6466" w:rsidRPr="00B77FE4">
        <w:rPr>
          <w:b w:val="0"/>
          <w:bCs w:val="0"/>
          <w:color w:val="000000" w:themeColor="text1"/>
          <w:sz w:val="28"/>
          <w:szCs w:val="28"/>
          <w:rtl/>
        </w:rPr>
        <w:t xml:space="preserve"> الغذاء الصحي على أنّه مجموعة متنوعة من الأطعمة التي تزود الجسم بالعناصر الغذائية اللازمة للمحافظة عليه، كما 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 xml:space="preserve">ده بالطاقة،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B77FE4">
        <w:rPr>
          <w:b w:val="0"/>
          <w:bCs w:val="0"/>
          <w:color w:val="000000" w:themeColor="text1"/>
          <w:sz w:val="28"/>
          <w:szCs w:val="28"/>
          <w:vertAlign w:val="subscript"/>
          <w:rtl/>
        </w:rPr>
        <w:t>[</w:t>
      </w:r>
      <w:r w:rsidR="00ED6466" w:rsidRPr="00B77FE4">
        <w:rPr>
          <w:b w:val="0"/>
          <w:bCs w:val="0"/>
          <w:color w:val="000000" w:themeColor="text1"/>
          <w:sz w:val="28"/>
          <w:szCs w:val="28"/>
          <w:vertAlign w:val="subscript"/>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B77FE4">
        <w:rPr>
          <w:b w:val="0"/>
          <w:bCs w:val="0"/>
          <w:color w:val="000000" w:themeColor="text1"/>
          <w:sz w:val="28"/>
          <w:szCs w:val="28"/>
          <w:vertAlign w:val="subscript"/>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B77FE4">
        <w:rPr>
          <w:b w:val="0"/>
          <w:bCs w:val="0"/>
          <w:color w:val="000000" w:themeColor="text1"/>
          <w:sz w:val="28"/>
          <w:szCs w:val="28"/>
          <w:vertAlign w:val="subscript"/>
          <w:rtl/>
        </w:rPr>
        <w:t>[3]</w:t>
      </w:r>
      <w:r w:rsidR="00ED6466" w:rsidRPr="00B77FE4">
        <w:rPr>
          <w:b w:val="0"/>
          <w:bCs w:val="0"/>
          <w:color w:val="000000" w:themeColor="text1"/>
          <w:sz w:val="28"/>
          <w:szCs w:val="28"/>
          <w:rtl/>
        </w:rPr>
        <w:t>.</w:t>
      </w:r>
    </w:p>
    <w:p w14:paraId="667C8408" w14:textId="2BA38D02" w:rsidR="0060172E" w:rsidRPr="00B77FE4" w:rsidRDefault="00E91904" w:rsidP="00203C36">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وهو ذلك الشخص الذي له القدرة على إعطاء المعلومات الغذائية للفرد والمجتمع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[5]</w:t>
      </w:r>
      <w:r w:rsidR="00B77FE4" w:rsidRPr="00B77FE4">
        <w:rPr>
          <w:rFonts w:ascii="Simplified Arabic" w:eastAsia="Times New Roman" w:hAnsi="Simplified Arabic" w:cs="Simplified Arabic"/>
          <w:color w:val="000000" w:themeColor="text1"/>
          <w:rtl/>
        </w:rPr>
        <w:t>.</w:t>
      </w:r>
    </w:p>
    <w:p w14:paraId="3DD07AB8" w14:textId="539667EA" w:rsidR="0060172E" w:rsidRPr="00B77FE4" w:rsidRDefault="001412E1" w:rsidP="00203C36">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الصيدلي هو الشخص المختص في علم الادوية. ودوره التقليدي يتمثل في صرف الأدوية المكتوبة في الوصفات الطبية من الأطباء المختصين مع مراجعة الطرق الصحيحة للاستخدام وتبيين الآثار الجانبية للعقاقير، يتأكد الصيدلي 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B77FE4">
        <w:rPr>
          <w:rFonts w:ascii="Simplified Arabic" w:hAnsi="Simplified Arabic" w:cs="Simplified Arabic"/>
          <w:color w:val="000000" w:themeColor="text1"/>
          <w:vertAlign w:val="subscript"/>
          <w:rtl/>
        </w:rPr>
        <w:t>[</w:t>
      </w:r>
      <w:r w:rsidR="00B77FE4" w:rsidRPr="00B77FE4">
        <w:rPr>
          <w:rFonts w:ascii="Simplified Arabic" w:hAnsi="Simplified Arabic" w:cs="Simplified Arabic"/>
          <w:color w:val="000000" w:themeColor="text1"/>
          <w:vertAlign w:val="subscript"/>
          <w:rtl/>
        </w:rPr>
        <w:t>6</w:t>
      </w:r>
      <w:r w:rsidR="00BF47B7" w:rsidRPr="00B77FE4">
        <w:rPr>
          <w:rFonts w:ascii="Simplified Arabic" w:hAnsi="Simplified Arabic" w:cs="Simplified Arabic"/>
          <w:color w:val="000000" w:themeColor="text1"/>
          <w:vertAlign w:val="subscript"/>
          <w:rtl/>
        </w:rPr>
        <w:t>]</w:t>
      </w:r>
      <w:r w:rsidR="00973A49" w:rsidRPr="00B77FE4">
        <w:rPr>
          <w:rFonts w:ascii="Simplified Arabic" w:eastAsia="Times New Roman" w:hAnsi="Simplified Arabic" w:cs="Simplified Arabic"/>
          <w:color w:val="000000" w:themeColor="text1"/>
          <w:rtl/>
        </w:rPr>
        <w:t>.</w:t>
      </w:r>
    </w:p>
    <w:p w14:paraId="284AC5CE" w14:textId="64EE4477" w:rsidR="002829D2" w:rsidRDefault="00ED6466" w:rsidP="00203C36">
      <w:pPr>
        <w:pStyle w:val="2"/>
        <w:numPr>
          <w:ilvl w:val="0"/>
          <w:numId w:val="0"/>
        </w:numPr>
        <w:rPr>
          <w:b w:val="0"/>
          <w:bCs w:val="0"/>
          <w:color w:val="000000" w:themeColor="text1"/>
          <w:sz w:val="28"/>
          <w:szCs w:val="28"/>
          <w:rtl/>
          <w:lang w:bidi="ar-LY"/>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والمتوفر بالغة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23C580BE" w14:textId="77777777" w:rsidR="00536A49" w:rsidRPr="00536A49" w:rsidRDefault="00536A49" w:rsidP="00536A49">
      <w:pPr>
        <w:rPr>
          <w:rtl/>
          <w:lang w:bidi="ar-LY"/>
        </w:rPr>
      </w:pPr>
    </w:p>
    <w:p w14:paraId="17F07A67" w14:textId="77777777" w:rsidR="00ED6466" w:rsidRPr="00B77FE4" w:rsidRDefault="00ED6466" w:rsidP="006D63C0">
      <w:pPr>
        <w:pStyle w:val="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529D2758" w14:textId="19E5DAC4" w:rsidR="00536A49" w:rsidRDefault="00ED6466" w:rsidP="00536A49">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تعددت الاسباب التي دعت فريق المشروع الي اختيار هذه الفكرة ومن اهمها:</w:t>
      </w:r>
    </w:p>
    <w:p w14:paraId="220661C1" w14:textId="77777777" w:rsidR="00536A49" w:rsidRPr="00B77FE4" w:rsidRDefault="00536A49" w:rsidP="00536A49">
      <w:pPr>
        <w:rPr>
          <w:rFonts w:ascii="Simplified Arabic" w:hAnsi="Simplified Arabic" w:cs="Simplified Arabic"/>
          <w:color w:val="000000" w:themeColor="text1"/>
          <w:rtl/>
          <w:lang w:bidi="ar-LY"/>
        </w:rPr>
      </w:pPr>
    </w:p>
    <w:p w14:paraId="22D5232C" w14:textId="4C1D6EF3" w:rsidR="004C4D4A" w:rsidRPr="00B77FE4" w:rsidRDefault="00F52407" w:rsidP="00203C36">
      <w:pPr>
        <w:pStyle w:val="a0"/>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معهد القياسات الصحية والتقييم "</w:t>
      </w:r>
      <w:r w:rsidRPr="00B77FE4">
        <w:rPr>
          <w:rStyle w:val="af5"/>
          <w:rFonts w:ascii="Simplified Arabic" w:hAnsi="Simplified Arabic" w:cs="Simplified Arabic"/>
          <w:b w:val="0"/>
          <w:bCs w:val="0"/>
          <w:color w:val="000000" w:themeColor="text1"/>
        </w:rPr>
        <w:t>IHME</w:t>
      </w:r>
      <w:r w:rsidRPr="00B77FE4">
        <w:rPr>
          <w:rFonts w:ascii="Simplified Arabic" w:hAnsi="Simplified Arabic" w:cs="Simplified Arabic"/>
          <w:color w:val="000000" w:themeColor="text1"/>
          <w:shd w:val="clear" w:color="auto" w:fill="FFFFFF"/>
          <w:rtl/>
        </w:rPr>
        <w:t>"</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النظام الغذائي هو ثاني أكبر عامل يسبب الموت المبكر ب</w:t>
      </w:r>
      <w:r w:rsidR="00FF126B" w:rsidRPr="00B77FE4">
        <w:rPr>
          <w:rFonts w:ascii="Simplified Arabic" w:hAnsi="Simplified Arabic" w:cs="Simplified Arabic"/>
          <w:color w:val="000000" w:themeColor="text1"/>
          <w:rtl/>
        </w:rPr>
        <w:t xml:space="preserve">عد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36A49">
        <w:rPr>
          <w:rFonts w:ascii="Simplified Arabic" w:hAnsi="Simplified Arabic" w:cs="Simplified Arabic"/>
          <w:color w:val="000000" w:themeColor="text1"/>
          <w:vertAlign w:val="subscript"/>
          <w:rtl/>
        </w:rPr>
        <w:t>[</w:t>
      </w:r>
      <w:r w:rsidR="00536A49" w:rsidRPr="00536A49">
        <w:rPr>
          <w:rFonts w:ascii="Simplified Arabic" w:hAnsi="Simplified Arabic" w:cs="Simplified Arabic" w:hint="cs"/>
          <w:color w:val="000000" w:themeColor="text1"/>
          <w:vertAlign w:val="subscript"/>
          <w:rtl/>
        </w:rPr>
        <w:t>7</w:t>
      </w:r>
      <w:r w:rsidR="00FF126B" w:rsidRPr="00536A49">
        <w:rPr>
          <w:rFonts w:ascii="Simplified Arabic" w:hAnsi="Simplified Arabic" w:cs="Simplified Arabic"/>
          <w:color w:val="000000" w:themeColor="text1"/>
          <w:vertAlign w:val="subscript"/>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1EC8CFFA"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1: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20362C2F" w:rsidR="00ED6466" w:rsidRPr="00B77FE4" w:rsidRDefault="00ED6466" w:rsidP="00203C36">
      <w:pPr>
        <w:pStyle w:val="a0"/>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بنسبة ترتفع عن 2.1 مليار في </w:t>
      </w:r>
      <w:r w:rsidR="006F4BE4" w:rsidRPr="00B77FE4">
        <w:rPr>
          <w:rFonts w:ascii="Simplified Arabic" w:hAnsi="Simplified Arabic" w:cs="Simplified Arabic" w:hint="cs"/>
          <w:color w:val="000000" w:themeColor="text1"/>
          <w:rtl/>
        </w:rPr>
        <w:t xml:space="preserve">العالم </w:t>
      </w:r>
      <w:r w:rsidR="006F4BE4" w:rsidRPr="00F14BC9">
        <w:rPr>
          <w:rFonts w:ascii="Simplified Arabic" w:hAnsi="Simplified Arabic" w:cs="Simplified Arabic"/>
          <w:color w:val="000000" w:themeColor="text1"/>
          <w:vertAlign w:val="subscript"/>
          <w:rtl/>
        </w:rPr>
        <w:t>[</w:t>
      </w:r>
      <w:r w:rsidR="001A0BBE" w:rsidRPr="00F14BC9">
        <w:rPr>
          <w:rFonts w:ascii="Simplified Arabic" w:hAnsi="Simplified Arabic" w:cs="Simplified Arabic" w:hint="cs"/>
          <w:color w:val="000000" w:themeColor="text1"/>
          <w:vertAlign w:val="subscript"/>
          <w:rtl/>
        </w:rPr>
        <w:t>8</w:t>
      </w:r>
      <w:r w:rsidR="00D61C66" w:rsidRPr="00F14BC9">
        <w:rPr>
          <w:rFonts w:ascii="Simplified Arabic" w:hAnsi="Simplified Arabic" w:cs="Simplified Arabic"/>
          <w:color w:val="000000" w:themeColor="text1"/>
          <w:vertAlign w:val="subscript"/>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565D39">
      <w:pPr>
        <w:pStyle w:val="a0"/>
        <w:numPr>
          <w:ilvl w:val="0"/>
          <w:numId w:val="4"/>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565D39">
      <w:pPr>
        <w:pStyle w:val="a0"/>
        <w:numPr>
          <w:ilvl w:val="0"/>
          <w:numId w:val="4"/>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5949BAA0" w:rsidR="00706E8C" w:rsidRPr="00B77FE4" w:rsidRDefault="00ED6466" w:rsidP="00203C36">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ونظرا لكل هذه الاسباب قررنا نحن كفريق مشروع بناء هذا النظام وهو عباره عن نظام يعمل </w:t>
      </w:r>
      <w:r w:rsidR="00C66E6C" w:rsidRPr="00B77FE4">
        <w:rPr>
          <w:rFonts w:ascii="Simplified Arabic" w:hAnsi="Simplified Arabic" w:cs="Simplified Arabic"/>
          <w:color w:val="000000" w:themeColor="text1"/>
          <w:rtl/>
        </w:rPr>
        <w:t>على</w:t>
      </w:r>
      <w:r w:rsidRPr="00B77FE4">
        <w:rPr>
          <w:rFonts w:ascii="Simplified Arabic" w:hAnsi="Simplified Arabic" w:cs="Simplified Arabic"/>
          <w:color w:val="000000" w:themeColor="text1"/>
          <w:rtl/>
        </w:rPr>
        <w:t xml:space="preserve"> انشاء نظام غذائي صحي متوفر بلغة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رياضيه</w:t>
      </w:r>
      <w:r w:rsidR="007271EE">
        <w:rPr>
          <w:rFonts w:ascii="Simplified Arabic" w:hAnsi="Simplified Arabic" w:cs="Simplified Arabic" w:hint="cs"/>
          <w:color w:val="000000" w:themeColor="text1"/>
          <w:rtl/>
        </w:rPr>
        <w:t>، تحت إشراف مباشر من قبل اخصائيين تغذية.</w:t>
      </w:r>
    </w:p>
    <w:p w14:paraId="0F8670A9" w14:textId="7377BE97" w:rsidR="00ED6466"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7C8964C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0D1FEA">
        <w:rPr>
          <w:color w:val="000000" w:themeColor="text1"/>
          <w:sz w:val="28"/>
          <w:rtl/>
        </w:rPr>
        <w:t xml:space="preserve"> التغذية الغير 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color w:val="000000" w:themeColor="text1"/>
          <w:sz w:val="28"/>
          <w:rtl/>
        </w:rPr>
        <w:t>ال</w:t>
      </w:r>
      <w:r w:rsidR="000D1FEA">
        <w:rPr>
          <w:rFonts w:hint="cs"/>
          <w:color w:val="000000" w:themeColor="text1"/>
          <w:sz w:val="28"/>
          <w:rtl/>
        </w:rPr>
        <w:t>غير سارية</w:t>
      </w:r>
      <w:r w:rsidR="00C66E6C" w:rsidRPr="00B77FE4">
        <w:rPr>
          <w:color w:val="000000" w:themeColor="text1"/>
          <w:szCs w:val="32"/>
          <w:rtl/>
        </w:rPr>
        <w:t>.</w:t>
      </w:r>
    </w:p>
    <w:p w14:paraId="1EBE7393" w14:textId="4AB3FC5B" w:rsidR="00ED6466" w:rsidRPr="00B77FE4" w:rsidRDefault="00ED6466" w:rsidP="006D63C0">
      <w:pPr>
        <w:pStyle w:val="2"/>
        <w:ind w:left="0" w:firstLine="0"/>
        <w:rPr>
          <w:color w:val="000000" w:themeColor="text1"/>
        </w:rPr>
      </w:pPr>
      <w:r w:rsidRPr="00B77FE4">
        <w:rPr>
          <w:color w:val="000000" w:themeColor="text1"/>
          <w:rtl/>
        </w:rPr>
        <w:lastRenderedPageBreak/>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18027C">
      <w:pPr>
        <w:pStyle w:val="a0"/>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18027C">
      <w:pPr>
        <w:pStyle w:val="a0"/>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18027C">
      <w:pPr>
        <w:pStyle w:val="a0"/>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8228CB">
      <w:pPr>
        <w:pStyle w:val="a0"/>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8228CB">
      <w:pPr>
        <w:pStyle w:val="a0"/>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736243FB" w:rsidR="008E063A" w:rsidRPr="008228CB" w:rsidRDefault="00B452EC" w:rsidP="008228CB">
      <w:pPr>
        <w:pStyle w:val="a0"/>
        <w:numPr>
          <w:ilvl w:val="0"/>
          <w:numId w:val="5"/>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ومنح الفرصة للأشخاص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3DEB8879" w:rsidR="008228CB" w:rsidRPr="008C7FDA" w:rsidRDefault="008228CB" w:rsidP="00203C36">
      <w:pPr>
        <w:pStyle w:val="a0"/>
        <w:numPr>
          <w:ilvl w:val="0"/>
          <w:numId w:val="5"/>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بكل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E944E5">
      <w:pPr>
        <w:pStyle w:val="a0"/>
        <w:numPr>
          <w:ilvl w:val="0"/>
          <w:numId w:val="6"/>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686A6CDB" w14:textId="6635DAF6" w:rsidR="00980162" w:rsidRPr="00B77FE4" w:rsidRDefault="00E944E5" w:rsidP="00EB771A">
      <w:pPr>
        <w:pStyle w:val="a0"/>
        <w:numPr>
          <w:ilvl w:val="0"/>
          <w:numId w:val="6"/>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0FDF58B6" w:rsidR="006B08FB" w:rsidRPr="00B77FE4" w:rsidRDefault="006B08FB" w:rsidP="00203C36">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ودرا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E944E5">
      <w:pPr>
        <w:pStyle w:val="a0"/>
        <w:numPr>
          <w:ilvl w:val="0"/>
          <w:numId w:val="6"/>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4E30367F" w:rsidR="0067237B" w:rsidRPr="00B77FE4" w:rsidRDefault="00980162" w:rsidP="00203C36">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خلال هذه المرحلة يقوم فريق المشروع بتحديد متطلبات المشروع سواء كانت وظيفية ام غير وظيفية </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7C7182" w:rsidRPr="00B77FE4">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E944E5">
      <w:pPr>
        <w:pStyle w:val="a0"/>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71F52193" w:rsidR="00F07C9D" w:rsidRPr="00B77FE4" w:rsidRDefault="00727C00" w:rsidP="00203C36">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في مرحلة </w:t>
      </w:r>
      <w:r w:rsidR="00A33E3F" w:rsidRPr="00B77FE4">
        <w:rPr>
          <w:rFonts w:ascii="Simplified Arabic" w:hAnsi="Simplified Arabic" w:cs="Simplified Arabic"/>
          <w:color w:val="000000" w:themeColor="text1"/>
          <w:rtl/>
        </w:rPr>
        <w:t>التصميم،</w:t>
      </w:r>
      <w:r w:rsidRPr="00B77FE4">
        <w:rPr>
          <w:rFonts w:ascii="Simplified Arabic" w:hAnsi="Simplified Arabic" w:cs="Simplified Arabic"/>
          <w:color w:val="000000" w:themeColor="text1"/>
          <w:rtl/>
        </w:rPr>
        <w:t xml:space="preserve"> يضع فريق المشروع الافكار المتعلقة بشكل الخارجي</w:t>
      </w:r>
      <w:r w:rsidR="00A33E3F" w:rsidRPr="00B77FE4">
        <w:rPr>
          <w:rFonts w:ascii="Simplified Arabic" w:hAnsi="Simplified Arabic" w:cs="Simplified Arabic"/>
          <w:color w:val="000000" w:themeColor="text1"/>
          <w:rtl/>
        </w:rPr>
        <w:t xml:space="preserve"> لتطبيق والموقع الالكتروني حيث</w:t>
      </w:r>
      <w:r w:rsidRPr="00B77FE4">
        <w:rPr>
          <w:rFonts w:ascii="Simplified Arabic" w:hAnsi="Simplified Arabic" w:cs="Simplified Arabic"/>
          <w:color w:val="000000" w:themeColor="text1"/>
          <w:rtl/>
        </w:rPr>
        <w:t xml:space="preserve"> يتم تصميم الوجهات </w:t>
      </w:r>
      <w:r w:rsidR="00A33E3F" w:rsidRPr="00B77FE4">
        <w:rPr>
          <w:rFonts w:ascii="Simplified Arabic" w:hAnsi="Simplified Arabic" w:cs="Simplified Arabic"/>
          <w:color w:val="000000" w:themeColor="text1"/>
          <w:rtl/>
        </w:rPr>
        <w:t>المبدئية التي يتكون منها النظام</w:t>
      </w:r>
      <w:r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Pr="00B77FE4">
        <w:rPr>
          <w:rFonts w:ascii="Simplified Arabic" w:hAnsi="Simplified Arabic" w:cs="Simplified Arabic"/>
          <w:color w:val="000000" w:themeColor="text1"/>
          <w:rtl/>
        </w:rPr>
        <w:t>.</w:t>
      </w:r>
    </w:p>
    <w:p w14:paraId="2E44CA12" w14:textId="6E779533" w:rsidR="00980162" w:rsidRPr="00B77FE4" w:rsidRDefault="00EB771A" w:rsidP="00E944E5">
      <w:pPr>
        <w:pStyle w:val="a0"/>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25DF079A" w:rsidR="00B27C2F" w:rsidRPr="004B72A4" w:rsidRDefault="00727C00" w:rsidP="00203C36">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تعد مرحلة التنفيذ احدى مراحل دورة حياة </w:t>
      </w:r>
      <w:r w:rsidR="00C83D29" w:rsidRPr="00B77FE4">
        <w:rPr>
          <w:rFonts w:ascii="Simplified Arabic" w:hAnsi="Simplified Arabic" w:cs="Simplified Arabic"/>
          <w:color w:val="000000" w:themeColor="text1"/>
          <w:rtl/>
        </w:rPr>
        <w:t>النظام،</w:t>
      </w:r>
      <w:r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Pr="00B77FE4">
        <w:rPr>
          <w:rFonts w:ascii="Simplified Arabic" w:hAnsi="Simplified Arabic" w:cs="Simplified Arabic"/>
          <w:color w:val="000000" w:themeColor="text1"/>
          <w:rtl/>
        </w:rPr>
        <w:t>.</w:t>
      </w:r>
    </w:p>
    <w:p w14:paraId="7C4C6159" w14:textId="00CB331C" w:rsidR="00980162" w:rsidRPr="00B77FE4" w:rsidRDefault="00EB771A" w:rsidP="006D63C0">
      <w:pPr>
        <w:pStyle w:val="a0"/>
        <w:numPr>
          <w:ilvl w:val="0"/>
          <w:numId w:val="6"/>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065AEDED" w:rsidR="00727C00" w:rsidRPr="00B77FE4" w:rsidRDefault="00B63D6E" w:rsidP="00203C36">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t>في هذه المرحلة</w:t>
      </w:r>
      <w:r w:rsidR="00727C00" w:rsidRPr="00B77FE4">
        <w:rPr>
          <w:rFonts w:ascii="Simplified Arabic" w:hAnsi="Simplified Arabic" w:cs="Simplified Arabic"/>
          <w:color w:val="000000" w:themeColor="text1"/>
          <w:rtl/>
        </w:rPr>
        <w:t xml:space="preserve">، يقوم فريق المشروع </w:t>
      </w:r>
      <w:r w:rsidR="00C66E6C" w:rsidRPr="00B77FE4">
        <w:rPr>
          <w:rFonts w:ascii="Simplified Arabic" w:hAnsi="Simplified Arabic" w:cs="Simplified Arabic"/>
          <w:color w:val="000000" w:themeColor="text1"/>
          <w:rtl/>
        </w:rPr>
        <w:t xml:space="preserve">باختبار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2"/>
        <w:numPr>
          <w:ilvl w:val="0"/>
          <w:numId w:val="0"/>
        </w:numPr>
        <w:rPr>
          <w:b w:val="0"/>
          <w:bCs w:val="0"/>
          <w:color w:val="000000" w:themeColor="text1"/>
          <w:szCs w:val="28"/>
          <w:rtl/>
          <w:lang w:bidi="ar-LY"/>
        </w:rPr>
      </w:pPr>
    </w:p>
    <w:p w14:paraId="75719311" w14:textId="77777777" w:rsidR="0090063A" w:rsidRPr="00B77FE4" w:rsidRDefault="0090063A" w:rsidP="006D63C0">
      <w:pPr>
        <w:pStyle w:val="2"/>
        <w:numPr>
          <w:ilvl w:val="0"/>
          <w:numId w:val="0"/>
        </w:numPr>
        <w:rPr>
          <w:b w:val="0"/>
          <w:bCs w:val="0"/>
          <w:color w:val="000000" w:themeColor="text1"/>
          <w:szCs w:val="28"/>
          <w:rtl/>
          <w:lang w:bidi="ar-LY"/>
        </w:rPr>
      </w:pPr>
    </w:p>
    <w:p w14:paraId="7B53A0F2" w14:textId="77777777" w:rsidR="0090063A" w:rsidRPr="00B77FE4" w:rsidRDefault="0090063A" w:rsidP="006D63C0">
      <w:pPr>
        <w:pStyle w:val="2"/>
        <w:numPr>
          <w:ilvl w:val="0"/>
          <w:numId w:val="0"/>
        </w:numPr>
        <w:rPr>
          <w:b w:val="0"/>
          <w:bCs w:val="0"/>
          <w:color w:val="000000" w:themeColor="text1"/>
          <w:szCs w:val="28"/>
          <w:rtl/>
          <w:lang w:bidi="ar-LY"/>
        </w:rPr>
      </w:pPr>
    </w:p>
    <w:p w14:paraId="3FA0B028" w14:textId="77777777" w:rsidR="0090063A" w:rsidRPr="00B77FE4" w:rsidRDefault="0090063A" w:rsidP="006D63C0">
      <w:pPr>
        <w:pStyle w:val="2"/>
        <w:numPr>
          <w:ilvl w:val="0"/>
          <w:numId w:val="0"/>
        </w:numPr>
        <w:rPr>
          <w:b w:val="0"/>
          <w:bCs w:val="0"/>
          <w:color w:val="000000" w:themeColor="text1"/>
          <w:szCs w:val="28"/>
          <w:rtl/>
          <w:lang w:bidi="ar-LY"/>
        </w:rPr>
      </w:pPr>
    </w:p>
    <w:p w14:paraId="2035550F" w14:textId="77777777" w:rsidR="0090063A" w:rsidRPr="00B77FE4" w:rsidRDefault="0090063A" w:rsidP="006D63C0">
      <w:pPr>
        <w:pStyle w:val="2"/>
        <w:numPr>
          <w:ilvl w:val="0"/>
          <w:numId w:val="0"/>
        </w:numPr>
        <w:rPr>
          <w:b w:val="0"/>
          <w:bCs w:val="0"/>
          <w:color w:val="000000" w:themeColor="text1"/>
          <w:szCs w:val="28"/>
          <w:rtl/>
          <w:lang w:bidi="ar-LY"/>
        </w:rPr>
      </w:pPr>
    </w:p>
    <w:p w14:paraId="3E27C5E1" w14:textId="290016EE" w:rsidR="0090063A" w:rsidRDefault="0090063A" w:rsidP="006D63C0">
      <w:pPr>
        <w:pStyle w:val="2"/>
        <w:numPr>
          <w:ilvl w:val="0"/>
          <w:numId w:val="0"/>
        </w:numPr>
        <w:rPr>
          <w:b w:val="0"/>
          <w:bCs w:val="0"/>
          <w:color w:val="000000" w:themeColor="text1"/>
          <w:szCs w:val="28"/>
          <w:rtl/>
          <w:lang w:bidi="ar-LY"/>
        </w:rPr>
      </w:pPr>
    </w:p>
    <w:p w14:paraId="3CAB60D0" w14:textId="04A5F5C9" w:rsidR="009E655B" w:rsidRPr="00B77FE4" w:rsidRDefault="009E655B" w:rsidP="00EB771A">
      <w:pPr>
        <w:pStyle w:val="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542C18D2" w14:textId="77777777" w:rsidR="00D822BF" w:rsidRPr="00B77FE4" w:rsidRDefault="00D822BF" w:rsidP="006D63C0">
      <w:pPr>
        <w:pStyle w:val="NormalText"/>
        <w:rPr>
          <w:b/>
          <w:bCs/>
          <w:color w:val="000000" w:themeColor="text1"/>
          <w:sz w:val="36"/>
          <w:szCs w:val="36"/>
          <w:rtl/>
        </w:rPr>
      </w:pPr>
    </w:p>
    <w:p w14:paraId="3AC12328" w14:textId="77777777" w:rsidR="00D822BF" w:rsidRPr="00B77FE4" w:rsidRDefault="00D822BF" w:rsidP="006D63C0">
      <w:pPr>
        <w:pStyle w:val="NormalText"/>
        <w:rPr>
          <w:b/>
          <w:bCs/>
          <w:color w:val="000000" w:themeColor="text1"/>
          <w:sz w:val="36"/>
          <w:szCs w:val="36"/>
          <w:rtl/>
        </w:rPr>
      </w:pPr>
    </w:p>
    <w:p w14:paraId="1E6E7A78" w14:textId="087E03AB" w:rsidR="00857D11" w:rsidRDefault="00857D11" w:rsidP="006D63C0">
      <w:pPr>
        <w:pStyle w:val="NormalText"/>
        <w:rPr>
          <w:b/>
          <w:bCs/>
          <w:color w:val="000000" w:themeColor="text1"/>
          <w:sz w:val="36"/>
          <w:szCs w:val="36"/>
          <w:rtl/>
        </w:rPr>
      </w:pPr>
    </w:p>
    <w:p w14:paraId="655F686C" w14:textId="77777777"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9C3411">
          <w:pgSz w:w="11906" w:h="16838"/>
          <w:pgMar w:top="1417" w:right="1983" w:bottom="1417" w:left="1417" w:header="706" w:footer="706" w:gutter="0"/>
          <w:pgNumType w:start="1"/>
          <w:cols w:space="708"/>
          <w:bidi/>
          <w:rtlGutter/>
          <w:docGrid w:linePitch="381"/>
        </w:sectPr>
      </w:pPr>
    </w:p>
    <w:p w14:paraId="12F71BDC" w14:textId="74C5CA2C" w:rsidR="00D822BF" w:rsidRPr="004B72A4" w:rsidRDefault="00614E59" w:rsidP="00623DE7">
      <w:pPr>
        <w:pStyle w:val="1"/>
        <w:numPr>
          <w:ilvl w:val="0"/>
          <w:numId w:val="17"/>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6A5B6C40" w:rsidR="00D822BF" w:rsidRPr="00B77FE4" w:rsidRDefault="00F4799E" w:rsidP="006D63C0">
      <w:pPr>
        <w:pStyle w:val="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5F071A" w:rsidRPr="00B77FE4">
        <w:rPr>
          <w:color w:val="000000" w:themeColor="text1"/>
          <w:rtl/>
        </w:rPr>
        <w:t>وصف النظام القائم</w:t>
      </w:r>
    </w:p>
    <w:p w14:paraId="0FAADC8C" w14:textId="099C85F5"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2DEEC89F" w:rsidR="0067237B" w:rsidRPr="00B77FE4" w:rsidRDefault="009F7663" w:rsidP="00203C36">
      <w:pPr>
        <w:pStyle w:val="a0"/>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بالسؤال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48202BD9" w:rsidR="00992D8B" w:rsidRPr="00B77FE4" w:rsidRDefault="009F7663" w:rsidP="00E90578">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تغذيه</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3A653D9F" w:rsidR="00992D8B" w:rsidRPr="00B77FE4" w:rsidRDefault="0067237B" w:rsidP="00E90578">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الي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BA670C">
      <w:pPr>
        <w:pStyle w:val="a0"/>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03D1CBCB" w:rsidR="00992D8B" w:rsidRPr="00B77FE4" w:rsidRDefault="000D09B6" w:rsidP="00E90578">
      <w:pPr>
        <w:pStyle w:val="a0"/>
        <w:numPr>
          <w:ilvl w:val="0"/>
          <w:numId w:val="6"/>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Pr>
          <w:rFonts w:ascii="Simplified Arabic" w:hAnsi="Simplified Arabic" w:cs="Simplified Arabic" w:hint="cs"/>
          <w:color w:val="000000" w:themeColor="text1"/>
          <w:rtl/>
          <w:lang w:bidi="ar-LY"/>
        </w:rPr>
        <w:t xml:space="preserve"> واحياناُ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E90578">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BC0FFF">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0FF52218"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64017FD5" w:rsidR="00FF1744" w:rsidRPr="00B77FE4" w:rsidRDefault="001C09FB" w:rsidP="00203C36">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أحد 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وقلت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الي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بين شخص واخر لعدة عوامل منها الامراض الغير سارية </w:t>
      </w:r>
      <w:r w:rsidR="003A48F0" w:rsidRPr="00B77FE4">
        <w:rPr>
          <w:rFonts w:ascii="Simplified Arabic" w:hAnsi="Simplified Arabic" w:cs="Simplified Arabic"/>
          <w:color w:val="000000" w:themeColor="text1"/>
          <w:rtl/>
          <w:lang w:bidi="ar-LY"/>
        </w:rPr>
        <w:t xml:space="preserve">وفي هذه الحالة قد تحدث اعراض جانبية قد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81917AA" w:rsidR="00DF4E0A" w:rsidRPr="00B77FE4" w:rsidRDefault="004C0A6D" w:rsidP="00203C36">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وباستخدام التكنولوجيا 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لبحث في المواقع الالكترونية فأغلب المواقع تكون باللغات الاجنبية ف</w:t>
      </w:r>
      <w:r w:rsidR="008946F9" w:rsidRPr="00B77FE4">
        <w:rPr>
          <w:rFonts w:ascii="Simplified Arabic" w:hAnsi="Simplified Arabic" w:cs="Simplified Arabic"/>
          <w:color w:val="000000" w:themeColor="text1"/>
          <w:rtl/>
          <w:lang w:bidi="ar-LY"/>
        </w:rPr>
        <w:t>ت</w:t>
      </w:r>
      <w:r w:rsidR="009F7663" w:rsidRPr="00B77FE4">
        <w:rPr>
          <w:rFonts w:ascii="Simplified Arabic" w:hAnsi="Simplified Arabic" w:cs="Simplified Arabic"/>
          <w:color w:val="000000" w:themeColor="text1"/>
          <w:rtl/>
          <w:lang w:bidi="ar-LY"/>
        </w:rPr>
        <w:t xml:space="preserve">صعب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8946F9" w:rsidRPr="00B77FE4">
        <w:rPr>
          <w:rFonts w:ascii="Simplified Arabic" w:hAnsi="Simplified Arabic" w:cs="Simplified Arabic"/>
          <w:color w:val="000000" w:themeColor="text1"/>
          <w:rtl/>
          <w:lang w:bidi="ar-LY"/>
        </w:rPr>
        <w:t>تخدم ومنها الكثير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عباره عن مجموعه كبيره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6C0449A9" w:rsidR="007C55A9" w:rsidRDefault="009F7663" w:rsidP="007C55A9">
      <w:pPr>
        <w:pStyle w:val="Table-Figure"/>
        <w:jc w:val="both"/>
        <w:rPr>
          <w:rtl/>
        </w:rPr>
      </w:pPr>
      <w:r w:rsidRPr="00B77FE4">
        <w:rPr>
          <w:rtl/>
        </w:rPr>
        <w:t>قبل التطرق إلى الحديث عن وصف النظام الجديد ع</w:t>
      </w:r>
      <w:r w:rsidR="006C1A81" w:rsidRPr="00B77FE4">
        <w:rPr>
          <w:rtl/>
        </w:rPr>
        <w:t>لينا ان ننوه اولا 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5626B8">
        <w:rPr>
          <w:vertAlign w:val="subscript"/>
          <w:rtl/>
        </w:rPr>
        <w:t>[</w:t>
      </w:r>
      <w:r w:rsidR="005626B8" w:rsidRPr="005626B8">
        <w:rPr>
          <w:rFonts w:hint="cs"/>
          <w:vertAlign w:val="subscript"/>
          <w:rtl/>
        </w:rPr>
        <w:t>9</w:t>
      </w:r>
      <w:r w:rsidR="005626B8" w:rsidRPr="005626B8">
        <w:rPr>
          <w:vertAlign w:val="subscript"/>
          <w:rtl/>
        </w:rPr>
        <w:t>]</w:t>
      </w:r>
      <w:r w:rsidRPr="00B77FE4">
        <w:rPr>
          <w:rtl/>
        </w:rPr>
        <w:t xml:space="preserve">، فهو نظام مخصص </w:t>
      </w:r>
      <w:r w:rsidR="00C66E6C" w:rsidRPr="00B77FE4">
        <w:rPr>
          <w:rtl/>
        </w:rPr>
        <w:t>لأنشاء</w:t>
      </w:r>
      <w:r w:rsidRPr="00B77FE4">
        <w:rPr>
          <w:rtl/>
        </w:rPr>
        <w:t xml:space="preserve"> نظام </w:t>
      </w:r>
      <w:r w:rsidR="00C66E6C" w:rsidRPr="00B77FE4">
        <w:rPr>
          <w:rtl/>
        </w:rPr>
        <w:t>غذا</w:t>
      </w:r>
      <w:r w:rsidR="00CB1452">
        <w:rPr>
          <w:rFonts w:hint="cs"/>
          <w:rtl/>
        </w:rPr>
        <w:t>ئي</w:t>
      </w:r>
      <w:r w:rsidRPr="00B77FE4">
        <w:rPr>
          <w:rtl/>
        </w:rPr>
        <w:t xml:space="preserve"> صحي حسب المعطيات التي يختارها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p>
    <w:p w14:paraId="3BEBD5EE" w14:textId="5DAABD16" w:rsidR="001E6EB8" w:rsidRPr="00B77FE4" w:rsidRDefault="00734116" w:rsidP="00B34AE0">
      <w:pPr>
        <w:pStyle w:val="Table-Figure"/>
        <w:numPr>
          <w:ilvl w:val="0"/>
          <w:numId w:val="32"/>
        </w:numPr>
        <w:ind w:left="68" w:firstLine="0"/>
        <w:jc w:val="both"/>
        <w:rPr>
          <w:rtl/>
          <w:lang w:bidi="ar-LY"/>
        </w:rPr>
      </w:pPr>
      <w:r>
        <w:rPr>
          <w:rFonts w:hint="cs"/>
          <w:rtl/>
        </w:rPr>
        <w:t>حيث 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الاخصائي المدير يقوم بجميع الوظائف التي يقوم بها الاخصائي بالإضافة إلى </w:t>
      </w:r>
      <w:r w:rsidR="00DD43B9">
        <w:rPr>
          <w:rFonts w:hint="cs"/>
          <w:rtl/>
        </w:rPr>
        <w:t>إدارة المسؤولي</w:t>
      </w:r>
      <w:r w:rsidR="00DD43B9">
        <w:rPr>
          <w:rFonts w:hint="eastAsia"/>
          <w:rtl/>
        </w:rPr>
        <w:t>ن</w:t>
      </w:r>
      <w:r w:rsidR="00DD43B9">
        <w:rPr>
          <w:rFonts w:hint="cs"/>
          <w:rtl/>
        </w:rPr>
        <w:t xml:space="preserve"> التي تكمن في </w:t>
      </w:r>
      <w:r w:rsidR="00A522BA">
        <w:rPr>
          <w:rFonts w:hint="cs"/>
          <w:rtl/>
        </w:rPr>
        <w:t xml:space="preserve">إضافة </w:t>
      </w:r>
      <w:r w:rsidR="00A522BA">
        <w:rPr>
          <w:rFonts w:hint="cs"/>
          <w:rtl/>
        </w:rPr>
        <w:lastRenderedPageBreak/>
        <w:t xml:space="preserve">اخصائي التغذية و </w:t>
      </w:r>
      <w:r w:rsidR="00A522BA" w:rsidRPr="00B77FE4">
        <w:rPr>
          <w:rFonts w:eastAsia="Times New Roman"/>
          <w:rtl/>
        </w:rPr>
        <w:t>الصيادلة</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 xml:space="preserve">ونوع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 xml:space="preserve">نظام غذائي صحي وجدول تمارين يتماشى معا المريض </w:t>
      </w:r>
      <w:r w:rsidR="00DD43B9">
        <w:rPr>
          <w:rFonts w:hint="cs"/>
          <w:rtl/>
        </w:rPr>
        <w:t>والتو</w:t>
      </w:r>
      <w:r w:rsidR="00CB1452">
        <w:rPr>
          <w:rFonts w:hint="cs"/>
          <w:rtl/>
        </w:rPr>
        <w:t>ا</w:t>
      </w:r>
      <w:r w:rsidR="00DD43B9">
        <w:rPr>
          <w:rFonts w:hint="cs"/>
          <w:rtl/>
        </w:rPr>
        <w:t>صل معا جميع مستخدمي النظام،</w:t>
      </w:r>
      <w:r w:rsidR="00CB1452">
        <w:rPr>
          <w:rFonts w:hint="cs"/>
          <w:rtl/>
        </w:rPr>
        <w:t xml:space="preserve"> والمستخدم الثالث ل</w:t>
      </w:r>
      <w:r w:rsidR="00CB1452" w:rsidRPr="00B77FE4">
        <w:rPr>
          <w:rtl/>
        </w:rPr>
        <w:t>لموقع الالكتروني</w:t>
      </w:r>
      <w:r w:rsidR="00DD43B9">
        <w:rPr>
          <w:rFonts w:hint="cs"/>
          <w:rtl/>
        </w:rPr>
        <w:t xml:space="preserve"> هو الصيدلي الذي يقوم بالرد علي الاستشارات الطبية التي يطرحها الاخصائي واخر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9F7663" w:rsidRPr="00B77FE4">
        <w:rPr>
          <w:rtl/>
        </w:rPr>
        <w:t>التس</w:t>
      </w:r>
      <w:r w:rsidR="00F73D31">
        <w:rPr>
          <w:rtl/>
        </w:rPr>
        <w:t>جيل و</w:t>
      </w:r>
      <w:r w:rsidR="00967CEC" w:rsidRPr="00B77FE4">
        <w:rPr>
          <w:rtl/>
        </w:rPr>
        <w:t>ادخال البيانات عن طريق عدة</w:t>
      </w:r>
      <w:r w:rsidR="009F7663" w:rsidRPr="00B77FE4">
        <w:rPr>
          <w:rtl/>
        </w:rPr>
        <w:t xml:space="preserve"> اسئلة مختارة</w:t>
      </w:r>
      <w:r w:rsidR="008503D6">
        <w:rPr>
          <w:rtl/>
        </w:rPr>
        <w:t xml:space="preserve"> بعناية من قبل اخصائيين تغدية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علي البيانات التي يتم استقبالها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2A9E496F" w:rsidR="00F76E3A" w:rsidRPr="00B77FE4" w:rsidRDefault="009F7663" w:rsidP="005F0971">
      <w:pPr>
        <w:pStyle w:val="Table-Figure"/>
        <w:numPr>
          <w:ilvl w:val="0"/>
          <w:numId w:val="32"/>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 xml:space="preserve">لتطبيق فهو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 xml:space="preserve">مجانا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22A92" w:rsidRPr="00B77FE4">
        <w:rPr>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Pr="00B77FE4">
        <w:rPr>
          <w:rtl/>
        </w:rPr>
        <w:t>مرفقا</w:t>
      </w:r>
      <w:r w:rsidR="00557E2F">
        <w:rPr>
          <w:rFonts w:hint="cs"/>
          <w:rtl/>
        </w:rPr>
        <w:t>ً</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 عرض أماكن توفر الوجبات الصحية</w:t>
      </w:r>
      <w:r w:rsidRPr="00B77FE4">
        <w:rPr>
          <w:rtl/>
        </w:rPr>
        <w:t>.</w:t>
      </w:r>
    </w:p>
    <w:p w14:paraId="19F56999" w14:textId="77777777" w:rsidR="00005DD6" w:rsidRPr="00B77FE4" w:rsidRDefault="00005DD6" w:rsidP="006D63C0">
      <w:pPr>
        <w:pStyle w:val="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008C0D85" w:rsidR="00F76E3A" w:rsidRPr="00B77FE4" w:rsidRDefault="00F76E3A" w:rsidP="00203C36">
      <w:pPr>
        <w:rPr>
          <w:rFonts w:ascii="Simplified Arabic" w:hAnsi="Simplified Arabic" w:cs="Simplified Arabic" w:hint="cs"/>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w:t>
      </w:r>
      <w:r w:rsidRPr="00B77FE4">
        <w:rPr>
          <w:rFonts w:ascii="Simplified Arabic" w:hAnsi="Simplified Arabic" w:cs="Simplified Arabic"/>
          <w:color w:val="000000" w:themeColor="text1"/>
          <w:shd w:val="clear" w:color="auto" w:fill="FFFFFF"/>
          <w:rtl/>
        </w:rPr>
        <w:lastRenderedPageBreak/>
        <w:t>لمعرفة مدى الجدوى لتنفيذ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F14BC9">
        <w:rPr>
          <w:rFonts w:ascii="Simplified Arabic" w:hAnsi="Simplified Arabic" w:cs="Simplified Arabic"/>
          <w:color w:val="000000" w:themeColor="text1"/>
          <w:vertAlign w:val="subscript"/>
          <w:lang w:bidi="ar-LY"/>
        </w:rPr>
        <w:t>[</w:t>
      </w:r>
      <w:r w:rsidR="00E0549E">
        <w:rPr>
          <w:rFonts w:ascii="Simplified Arabic" w:hAnsi="Simplified Arabic" w:cs="Simplified Arabic"/>
          <w:color w:val="000000" w:themeColor="text1"/>
          <w:vertAlign w:val="subscript"/>
          <w:lang w:bidi="ar-LY"/>
        </w:rPr>
        <w:t>10</w:t>
      </w:r>
      <w:r w:rsidRPr="00F14BC9">
        <w:rPr>
          <w:rFonts w:ascii="Simplified Arabic" w:hAnsi="Simplified Arabic" w:cs="Simplified Arabic"/>
          <w:color w:val="000000" w:themeColor="text1"/>
          <w:vertAlign w:val="subscript"/>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6E9A1B27" w:rsidR="00EE2BF0" w:rsidRPr="00B77FE4" w:rsidRDefault="00E56456" w:rsidP="00203C36">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 فإذا كانت </w:t>
      </w:r>
      <w:r w:rsidR="001653E9" w:rsidRPr="00B77FE4">
        <w:rPr>
          <w:rFonts w:ascii="Simplified Arabic" w:hAnsi="Simplified Arabic" w:cs="Simplified Arabic"/>
          <w:color w:val="000000" w:themeColor="text1"/>
          <w:rtl/>
        </w:rPr>
        <w:t xml:space="preserve">الفوائد تفوق او مساوية للتكاليف عندها يتم اتخاذ القرار لتنفيذ النظام </w:t>
      </w:r>
      <w:r w:rsidR="00780B65" w:rsidRPr="00F14BC9">
        <w:rPr>
          <w:rFonts w:ascii="Simplified Arabic" w:hAnsi="Simplified Arabic" w:cs="Simplified Arabic"/>
          <w:color w:val="000000" w:themeColor="text1"/>
          <w:vertAlign w:val="subscript"/>
        </w:rPr>
        <w:t>[</w:t>
      </w:r>
      <w:r w:rsidR="00F14BC9" w:rsidRPr="00F14BC9">
        <w:rPr>
          <w:rFonts w:ascii="Simplified Arabic" w:hAnsi="Simplified Arabic" w:cs="Simplified Arabic"/>
          <w:color w:val="000000" w:themeColor="text1"/>
          <w:vertAlign w:val="subscript"/>
        </w:rPr>
        <w:t>1</w:t>
      </w:r>
      <w:r w:rsidR="00BF439F">
        <w:rPr>
          <w:rFonts w:ascii="Simplified Arabic" w:hAnsi="Simplified Arabic" w:cs="Simplified Arabic"/>
          <w:color w:val="000000" w:themeColor="text1"/>
          <w:vertAlign w:val="subscript"/>
        </w:rPr>
        <w:t>1</w:t>
      </w:r>
      <w:r w:rsidR="00780B65" w:rsidRPr="00F14BC9">
        <w:rPr>
          <w:rFonts w:ascii="Simplified Arabic" w:hAnsi="Simplified Arabic" w:cs="Simplified Arabic"/>
          <w:color w:val="000000" w:themeColor="text1"/>
          <w:vertAlign w:val="subscript"/>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اقتصاديا الفوائد </w:t>
      </w:r>
      <w:r w:rsidR="00780B65" w:rsidRPr="00B77FE4">
        <w:rPr>
          <w:rFonts w:ascii="Simplified Arabic" w:hAnsi="Simplified Arabic" w:cs="Simplified Arabic"/>
          <w:color w:val="000000" w:themeColor="text1"/>
          <w:rtl/>
        </w:rPr>
        <w:t>التالية:</w:t>
      </w:r>
    </w:p>
    <w:p w14:paraId="110DB0CA" w14:textId="15CCF9EB" w:rsidR="00EE2BF0" w:rsidRPr="00B77FE4" w:rsidRDefault="00EE2BF0" w:rsidP="0017699E">
      <w:pPr>
        <w:pStyle w:val="a0"/>
        <w:numPr>
          <w:ilvl w:val="0"/>
          <w:numId w:val="6"/>
        </w:numPr>
        <w:ind w:left="209" w:hanging="209"/>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77777777" w:rsidR="00431AF4" w:rsidRPr="00B77FE4" w:rsidRDefault="00431AF4" w:rsidP="00203C36">
      <w:pPr>
        <w:pStyle w:val="a0"/>
        <w:numPr>
          <w:ilvl w:val="0"/>
          <w:numId w:val="6"/>
        </w:numPr>
        <w:ind w:left="209" w:hanging="209"/>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تسهيل عملية التعامل معا النظام للمستخدم العربي فلا يحتاج الي ان تكون لديه خلفية عن لغات أجنبية.</w:t>
      </w:r>
    </w:p>
    <w:p w14:paraId="3104B88F" w14:textId="69664C3A" w:rsidR="00643F47" w:rsidRPr="00B77FE4" w:rsidRDefault="00431AF4" w:rsidP="00203C36">
      <w:pPr>
        <w:pStyle w:val="a0"/>
        <w:numPr>
          <w:ilvl w:val="0"/>
          <w:numId w:val="6"/>
        </w:numPr>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67FBB486" w14:textId="77777777" w:rsidR="00F14BC9" w:rsidRDefault="00643F47" w:rsidP="0017699E">
      <w:pPr>
        <w:pStyle w:val="a0"/>
        <w:numPr>
          <w:ilvl w:val="0"/>
          <w:numId w:val="6"/>
        </w:numPr>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كما توفر الوقت للبحث عن اماكن توفر الوجبات الصحية.</w:t>
      </w:r>
    </w:p>
    <w:p w14:paraId="2A85435F" w14:textId="51BAABA6" w:rsidR="00EE2BF0" w:rsidRPr="00B77FE4" w:rsidRDefault="00F14BC9" w:rsidP="0017699E">
      <w:pPr>
        <w:pStyle w:val="a0"/>
        <w:numPr>
          <w:ilvl w:val="0"/>
          <w:numId w:val="6"/>
        </w:numPr>
        <w:ind w:left="209" w:hanging="209"/>
        <w:jc w:val="left"/>
        <w:rPr>
          <w:rFonts w:ascii="Simplified Arabic" w:hAnsi="Simplified Arabic" w:cs="Simplified Arabic"/>
          <w:color w:val="000000" w:themeColor="text1"/>
          <w:rtl/>
        </w:rPr>
      </w:pPr>
      <w:r>
        <w:rPr>
          <w:rFonts w:ascii="Simplified Arabic" w:hAnsi="Simplified Arabic" w:cs="Simplified Arabic" w:hint="cs"/>
          <w:color w:val="000000" w:themeColor="text1"/>
          <w:rtl/>
        </w:rPr>
        <w:t>عرض العديد من طرق تحضير الوجبات الصحية.</w:t>
      </w:r>
      <w:r w:rsidR="00431AF4" w:rsidRPr="00B77FE4">
        <w:rPr>
          <w:rFonts w:ascii="Simplified Arabic" w:hAnsi="Simplified Arabic" w:cs="Simplified Arabic"/>
          <w:color w:val="000000" w:themeColor="text1"/>
          <w:rtl/>
        </w:rPr>
        <w:t xml:space="preserve"> </w:t>
      </w:r>
      <w:r w:rsidR="00EE2BF0" w:rsidRPr="00B77FE4">
        <w:rPr>
          <w:rFonts w:ascii="Simplified Arabic" w:hAnsi="Simplified Arabic" w:cs="Simplified Arabic"/>
          <w:color w:val="000000" w:themeColor="text1"/>
          <w:rtl/>
        </w:rPr>
        <w:t xml:space="preserve"> </w:t>
      </w:r>
    </w:p>
    <w:p w14:paraId="2AD36296" w14:textId="75E70711" w:rsidR="00482C1E" w:rsidRPr="00B77FE4" w:rsidRDefault="00D822BF" w:rsidP="006D63C0">
      <w:pPr>
        <w:pStyle w:val="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49FC2084" w:rsidR="00EE2BF0" w:rsidRPr="00B77FE4" w:rsidRDefault="00463ED8" w:rsidP="00203C36">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F14BC9">
        <w:rPr>
          <w:rFonts w:ascii="Simplified Arabic" w:hAnsi="Simplified Arabic" w:cs="Simplified Arabic"/>
          <w:color w:val="000000" w:themeColor="text1"/>
          <w:vertAlign w:val="subscript"/>
        </w:rPr>
        <w:t>[1</w:t>
      </w:r>
      <w:r w:rsidR="00B01D14">
        <w:rPr>
          <w:rFonts w:ascii="Simplified Arabic" w:hAnsi="Simplified Arabic" w:cs="Simplified Arabic"/>
          <w:color w:val="000000" w:themeColor="text1"/>
          <w:vertAlign w:val="subscript"/>
        </w:rPr>
        <w:t>2</w:t>
      </w:r>
      <w:r w:rsidR="00791AA3" w:rsidRPr="00F14BC9">
        <w:rPr>
          <w:rFonts w:ascii="Simplified Arabic" w:hAnsi="Simplified Arabic" w:cs="Simplified Arabic"/>
          <w:color w:val="000000" w:themeColor="text1"/>
          <w:vertAlign w:val="subscript"/>
        </w:rPr>
        <w:t>]</w:t>
      </w:r>
      <w:r w:rsidR="00791AA3" w:rsidRPr="00B77FE4">
        <w:rPr>
          <w:rFonts w:ascii="Simplified Arabic" w:hAnsi="Simplified Arabic" w:cs="Simplified Arabic" w:hint="cs"/>
          <w:color w:val="000000" w:themeColor="text1"/>
          <w:rtl/>
          <w:lang w:bidi="ar-LY"/>
        </w:rPr>
        <w:t xml:space="preserve"> والتي ظهرت من خلال قيامنا ب</w:t>
      </w:r>
      <w:r w:rsidR="00780B65" w:rsidRPr="00B77FE4">
        <w:rPr>
          <w:rFonts w:ascii="Simplified Arabic" w:hAnsi="Simplified Arabic" w:cs="Simplified Arabic"/>
          <w:color w:val="000000" w:themeColor="text1"/>
          <w:rtl/>
        </w:rPr>
        <w:t>دراسة الجدوى الاقتصادية تم التأكد من إمكانية بناء النظام المقترح، ومن مزايا هذا النظام</w:t>
      </w:r>
      <w:r w:rsidR="00431AF4" w:rsidRPr="00B77FE4">
        <w:rPr>
          <w:rFonts w:ascii="Simplified Arabic" w:hAnsi="Simplified Arabic" w:cs="Simplified Arabic"/>
          <w:color w:val="000000" w:themeColor="text1"/>
          <w:rtl/>
        </w:rPr>
        <w:t>:</w:t>
      </w:r>
    </w:p>
    <w:p w14:paraId="49BE0276" w14:textId="002C4D5C" w:rsidR="00EE2BF0" w:rsidRPr="00B77FE4" w:rsidRDefault="00431AF4" w:rsidP="00203C36">
      <w:pPr>
        <w:pStyle w:val="a0"/>
        <w:numPr>
          <w:ilvl w:val="0"/>
          <w:numId w:val="6"/>
        </w:numPr>
        <w:ind w:left="209" w:hanging="209"/>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يتوفر النظام في كل وقت ويمكن الوصول اليه من اي مكان، ويوفر الدقة والسرعة في اعطاء المعلومات الصحيحة.</w:t>
      </w:r>
    </w:p>
    <w:p w14:paraId="0F1E5C58" w14:textId="7A0A5CBE" w:rsidR="00431AF4" w:rsidRPr="00B77FE4" w:rsidRDefault="00431AF4" w:rsidP="00203C36">
      <w:pPr>
        <w:pStyle w:val="a0"/>
        <w:numPr>
          <w:ilvl w:val="0"/>
          <w:numId w:val="6"/>
        </w:numPr>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FC23BF">
      <w:pPr>
        <w:pStyle w:val="a0"/>
        <w:numPr>
          <w:ilvl w:val="0"/>
          <w:numId w:val="6"/>
        </w:numPr>
        <w:ind w:left="209" w:hanging="209"/>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2"/>
        <w:ind w:left="0" w:firstLine="0"/>
        <w:rPr>
          <w:color w:val="000000" w:themeColor="text1"/>
          <w:rtl/>
        </w:rPr>
      </w:pPr>
      <w:r w:rsidRPr="00B77FE4">
        <w:rPr>
          <w:color w:val="000000" w:themeColor="text1"/>
          <w:rtl/>
        </w:rPr>
        <w:t xml:space="preserve">تحليل مخاطر المشروع </w:t>
      </w:r>
    </w:p>
    <w:p w14:paraId="53750917" w14:textId="743534DA" w:rsidR="0062502B" w:rsidRPr="00B77FE4" w:rsidRDefault="008E4881" w:rsidP="00C53EDA">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F14BC9">
        <w:rPr>
          <w:color w:val="000000" w:themeColor="text1"/>
          <w:sz w:val="28"/>
          <w:szCs w:val="24"/>
          <w:vertAlign w:val="subscript"/>
          <w:lang w:bidi="ar-SA"/>
        </w:rPr>
        <w:t>[</w:t>
      </w:r>
      <w:r w:rsidR="005C1DD6" w:rsidRPr="00F14BC9">
        <w:rPr>
          <w:color w:val="000000" w:themeColor="text1"/>
          <w:sz w:val="28"/>
          <w:szCs w:val="24"/>
          <w:vertAlign w:val="subscript"/>
          <w:lang w:bidi="ar-SA"/>
        </w:rPr>
        <w:t>1</w:t>
      </w:r>
      <w:r w:rsidR="00982742">
        <w:rPr>
          <w:color w:val="000000" w:themeColor="text1"/>
          <w:sz w:val="28"/>
          <w:szCs w:val="24"/>
          <w:vertAlign w:val="subscript"/>
          <w:lang w:bidi="ar-SA"/>
        </w:rPr>
        <w:t>3</w:t>
      </w:r>
      <w:r w:rsidRPr="00F14BC9">
        <w:rPr>
          <w:color w:val="000000" w:themeColor="text1"/>
          <w:sz w:val="28"/>
          <w:szCs w:val="24"/>
          <w:vertAlign w:val="subscript"/>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7B48428C" w14:textId="100FB2A1" w:rsidR="00797D12" w:rsidRPr="00B77FE4" w:rsidRDefault="00220AD2" w:rsidP="006D63C0">
      <w:pPr>
        <w:pStyle w:val="NormalText"/>
        <w:jc w:val="center"/>
        <w:rPr>
          <w:color w:val="000000" w:themeColor="text1"/>
          <w:rtl/>
          <w:lang w:bidi="ar-SA"/>
        </w:rPr>
      </w:pPr>
      <w:r w:rsidRPr="00B77FE4">
        <w:rPr>
          <w:color w:val="000000" w:themeColor="text1"/>
          <w:rtl/>
          <w:lang w:bidi="ar-SA"/>
        </w:rPr>
        <w:t xml:space="preserve">جدول </w:t>
      </w:r>
      <w:r w:rsidR="008E68F1" w:rsidRPr="00B77FE4">
        <w:rPr>
          <w:color w:val="000000" w:themeColor="text1"/>
          <w:rtl/>
          <w:lang w:bidi="ar-SA"/>
        </w:rPr>
        <w:t>1:</w:t>
      </w:r>
      <w:r w:rsidR="00170DC1" w:rsidRPr="00B77FE4">
        <w:rPr>
          <w:color w:val="000000" w:themeColor="text1"/>
          <w:rtl/>
          <w:lang w:bidi="ar-SA"/>
        </w:rPr>
        <w:t xml:space="preserve"> تحليل مخاطر المشروع </w:t>
      </w:r>
    </w:p>
    <w:tbl>
      <w:tblPr>
        <w:tblStyle w:val="6-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2EF75B06" w:rsidR="00170DC1" w:rsidRPr="00B77FE4" w:rsidRDefault="00170DC1" w:rsidP="00105C7C">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احدى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012D653C"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9661E2D" w:rsidR="00170DC1" w:rsidRPr="00B77FE4" w:rsidRDefault="00170DC1" w:rsidP="00105C7C">
            <w:pPr>
              <w:pStyle w:val="NormalText"/>
              <w:jc w:val="center"/>
              <w:rPr>
                <w:b w:val="0"/>
                <w:bCs w:val="0"/>
                <w:color w:val="000000" w:themeColor="text1"/>
                <w:rtl/>
                <w:lang w:bidi="ar-SA"/>
              </w:rPr>
            </w:pPr>
            <w:r w:rsidRPr="00B77FE4">
              <w:rPr>
                <w:b w:val="0"/>
                <w:bCs w:val="0"/>
                <w:color w:val="000000" w:themeColor="text1"/>
                <w:rtl/>
                <w:lang w:bidi="ar-SA"/>
              </w:rPr>
              <w:lastRenderedPageBreak/>
              <w:t>عطل جهاز الحاسوب الذي يتيم فيه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217462D4"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8E68F1" w:rsidRPr="00B77FE4">
              <w:rPr>
                <w:b w:val="0"/>
                <w:bCs w:val="0"/>
                <w:color w:val="000000" w:themeColor="text1"/>
                <w:rtl/>
                <w:lang w:bidi="ar-SA"/>
              </w:rPr>
              <w:t>لا توجد</w:t>
            </w:r>
            <w:r w:rsidRPr="00B77FE4">
              <w:rPr>
                <w:b w:val="0"/>
                <w:bCs w:val="0"/>
                <w:color w:val="000000" w:themeColor="text1"/>
                <w:rtl/>
                <w:lang w:bidi="ar-SA"/>
              </w:rPr>
              <w:t xml:space="preserve"> لدي فريق المشروع فكرة عنها</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0072A7A0"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احدى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انقطاع الكهرباء</w:t>
            </w:r>
          </w:p>
        </w:tc>
        <w:tc>
          <w:tcPr>
            <w:tcW w:w="2832" w:type="dxa"/>
          </w:tcPr>
          <w:p w14:paraId="51766FB3" w14:textId="5EA7E939" w:rsidR="00170DC1" w:rsidRPr="00B77FE4" w:rsidRDefault="000E7F3A"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720B57" w:rsidRPr="000E7F3A">
              <w:rPr>
                <w:color w:val="000000" w:themeColor="text1"/>
                <w:rtl/>
                <w:lang w:bidi="ar-SA"/>
              </w:rPr>
              <w:t>%</w:t>
            </w:r>
          </w:p>
        </w:tc>
        <w:tc>
          <w:tcPr>
            <w:tcW w:w="2832" w:type="dxa"/>
          </w:tcPr>
          <w:p w14:paraId="47A81944" w14:textId="6A4922DA"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مضاعفة ساعات العمل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3EADE8EF" w:rsidR="00720B57" w:rsidRPr="00B77FE4" w:rsidRDefault="00720B57" w:rsidP="00105C7C">
      <w:pPr>
        <w:pStyle w:val="NormalText"/>
        <w:jc w:val="center"/>
        <w:rPr>
          <w:color w:val="000000" w:themeColor="text1"/>
          <w:rtl/>
          <w:lang w:bidi="ar-SA"/>
        </w:rPr>
      </w:pPr>
    </w:p>
    <w:p w14:paraId="6A4804AA" w14:textId="4B49AECD" w:rsidR="00720B57" w:rsidRPr="00B77FE4" w:rsidRDefault="00720B57" w:rsidP="006D63C0">
      <w:pPr>
        <w:pStyle w:val="2"/>
        <w:ind w:left="0" w:firstLine="0"/>
        <w:rPr>
          <w:color w:val="000000" w:themeColor="text1"/>
          <w:szCs w:val="28"/>
        </w:rPr>
      </w:pPr>
      <w:r w:rsidRPr="00B77FE4">
        <w:rPr>
          <w:color w:val="000000" w:themeColor="text1"/>
          <w:rtl/>
        </w:rPr>
        <w:t>المنهجية المتبعة في المشروع</w:t>
      </w:r>
    </w:p>
    <w:p w14:paraId="0D52EE45" w14:textId="75D7B0C5" w:rsidR="00264FF1" w:rsidRPr="00B77FE4" w:rsidRDefault="00720B57" w:rsidP="00C53EDA">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w:t>
      </w:r>
      <w:r w:rsidRPr="00B77FE4">
        <w:rPr>
          <w:color w:val="000000" w:themeColor="text1"/>
          <w:rtl/>
          <w:lang w:bidi="ar-SA"/>
        </w:rPr>
        <w:lastRenderedPageBreak/>
        <w:t xml:space="preserve">ووضوح المتطلبات حيث انه لا يمنع من 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8E4881" w:rsidRPr="00B77FE4">
        <w:rPr>
          <w:color w:val="000000" w:themeColor="text1"/>
          <w:rtl/>
          <w:lang w:bidi="ar-SA"/>
        </w:rPr>
        <w:t xml:space="preserve"> المراحل الاول فقط</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0E7F3A">
        <w:rPr>
          <w:color w:val="000000" w:themeColor="text1"/>
          <w:vertAlign w:val="subscript"/>
        </w:rPr>
        <w:t>[</w:t>
      </w:r>
      <w:r w:rsidR="002A3411" w:rsidRPr="000E7F3A">
        <w:rPr>
          <w:color w:val="000000" w:themeColor="text1"/>
          <w:vertAlign w:val="subscript"/>
        </w:rPr>
        <w:t>1</w:t>
      </w:r>
      <w:r w:rsidR="00EF24CB">
        <w:rPr>
          <w:color w:val="000000" w:themeColor="text1"/>
          <w:vertAlign w:val="subscript"/>
        </w:rPr>
        <w:t>4</w:t>
      </w:r>
      <w:r w:rsidR="009E7E1F" w:rsidRPr="000E7F3A">
        <w:rPr>
          <w:color w:val="000000" w:themeColor="text1"/>
          <w:vertAlign w:val="subscript"/>
        </w:rPr>
        <w:t>]</w:t>
      </w:r>
      <w:r w:rsidR="009E7E1F" w:rsidRPr="00B77FE4">
        <w:rPr>
          <w:color w:val="000000" w:themeColor="text1"/>
          <w:rtl/>
        </w:rPr>
        <w:t>.</w:t>
      </w:r>
    </w:p>
    <w:p w14:paraId="7338D463" w14:textId="78189F55" w:rsidR="001427AD" w:rsidRPr="00B77FE4" w:rsidRDefault="00264FF1" w:rsidP="00264FF1">
      <w:pPr>
        <w:pStyle w:val="NormalText"/>
        <w:jc w:val="center"/>
        <w:rPr>
          <w:color w:val="000000" w:themeColor="text1"/>
          <w:rtl/>
        </w:rPr>
      </w:pPr>
      <w:r w:rsidRPr="00B77FE4">
        <w:rPr>
          <w:noProof/>
          <w:color w:val="000000" w:themeColor="text1"/>
          <w:lang w:bidi="ar-SA"/>
        </w:rPr>
        <w:drawing>
          <wp:inline distT="0" distB="0" distL="0" distR="0" wp14:anchorId="046929A5" wp14:editId="297B5A24">
            <wp:extent cx="5162550" cy="1971675"/>
            <wp:effectExtent l="0" t="0" r="0" b="9525"/>
            <wp:docPr id="328" name="صورة 328"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1971675"/>
                    </a:xfrm>
                    <a:prstGeom prst="rect">
                      <a:avLst/>
                    </a:prstGeom>
                    <a:noFill/>
                    <a:ln>
                      <a:noFill/>
                    </a:ln>
                  </pic:spPr>
                </pic:pic>
              </a:graphicData>
            </a:graphic>
          </wp:inline>
        </w:drawing>
      </w:r>
    </w:p>
    <w:p w14:paraId="6160DDA9" w14:textId="22C811EB" w:rsidR="006D63C0" w:rsidRPr="00B77FE4" w:rsidRDefault="001C7327" w:rsidP="000E7F3A">
      <w:pPr>
        <w:pStyle w:val="NormalText"/>
        <w:jc w:val="center"/>
        <w:rPr>
          <w:color w:val="000000" w:themeColor="text1"/>
          <w:rtl/>
        </w:rPr>
      </w:pPr>
      <w:r w:rsidRPr="00B77FE4">
        <w:rPr>
          <w:color w:val="000000" w:themeColor="text1"/>
          <w:rtl/>
          <w:lang w:bidi="ar-SA"/>
        </w:rPr>
        <w:t xml:space="preserve">الشكل </w:t>
      </w:r>
      <w:r w:rsidR="00425FC2" w:rsidRPr="00B77FE4">
        <w:rPr>
          <w:color w:val="000000" w:themeColor="text1"/>
          <w:rtl/>
          <w:lang w:bidi="ar-SA"/>
        </w:rPr>
        <w:t>2</w:t>
      </w:r>
      <w:r w:rsidR="000C243E" w:rsidRPr="00B77FE4">
        <w:rPr>
          <w:color w:val="000000" w:themeColor="text1"/>
          <w:rtl/>
          <w:lang w:bidi="ar-SA"/>
        </w:rPr>
        <w:t>:</w:t>
      </w:r>
      <w:r w:rsidRPr="00B77FE4">
        <w:rPr>
          <w:color w:val="000000" w:themeColor="text1"/>
          <w:rtl/>
          <w:lang w:bidi="ar-SA"/>
        </w:rPr>
        <w:t xml:space="preserve"> </w:t>
      </w:r>
      <w:r w:rsidR="000C243E" w:rsidRPr="00B77FE4">
        <w:rPr>
          <w:color w:val="000000" w:themeColor="text1"/>
          <w:rtl/>
          <w:lang w:bidi="ar-SA"/>
        </w:rPr>
        <w:t>نموذج</w:t>
      </w:r>
      <w:r w:rsidRPr="00B77FE4">
        <w:rPr>
          <w:color w:val="000000" w:themeColor="text1"/>
          <w:rtl/>
          <w:lang w:bidi="ar-SA"/>
        </w:rPr>
        <w:t xml:space="preserve"> الشلال المعدل</w:t>
      </w:r>
    </w:p>
    <w:p w14:paraId="66940DEC" w14:textId="1D4C78B9" w:rsidR="002D7591" w:rsidRDefault="002D7591" w:rsidP="006D63C0">
      <w:pPr>
        <w:pStyle w:val="2"/>
        <w:ind w:left="0" w:firstLine="0"/>
        <w:rPr>
          <w:color w:val="000000" w:themeColor="text1"/>
          <w:szCs w:val="28"/>
          <w:rtl/>
        </w:rPr>
      </w:pPr>
      <w:r w:rsidRPr="00B77FE4">
        <w:rPr>
          <w:color w:val="000000" w:themeColor="text1"/>
          <w:rtl/>
        </w:rPr>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af5"/>
          <w:rFonts w:ascii="Simplified Arabic" w:hAnsi="Simplified Arabic" w:cs="Simplified Arabic"/>
          <w:b w:val="0"/>
          <w:bCs w:val="0"/>
          <w:color w:val="000000" w:themeColor="text1"/>
          <w:shd w:val="clear" w:color="auto" w:fill="FFFFFF"/>
          <w:rtl/>
        </w:rPr>
        <w:t xml:space="preserve"> </w:t>
      </w:r>
      <w:r w:rsidRPr="00EE25B3">
        <w:rPr>
          <w:rStyle w:val="af5"/>
          <w:rFonts w:ascii="Simplified Arabic" w:hAnsi="Simplified Arabic" w:cs="Simplified Arabic"/>
          <w:b w:val="0"/>
          <w:bCs w:val="0"/>
          <w:color w:val="000000" w:themeColor="text1"/>
          <w:shd w:val="clear" w:color="auto" w:fill="FFFFFF"/>
          <w:vertAlign w:val="subscript"/>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0CFD741E"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proofErr w:type="gramStart"/>
      <w:r>
        <w:rPr>
          <w:rFonts w:ascii="Simplified Arabic" w:hAnsi="Simplified Arabic" w:cs="Simplified Arabic" w:hint="cs"/>
          <w:color w:val="000000" w:themeColor="text1"/>
          <w:rtl/>
        </w:rPr>
        <w:t>( .</w:t>
      </w:r>
      <w:proofErr w:type="gramEnd"/>
      <w:r>
        <w:rPr>
          <w:rFonts w:ascii="Simplified Arabic" w:hAnsi="Simplified Arabic" w:cs="Simplified Arabic" w:hint="cs"/>
          <w:color w:val="000000" w:themeColor="text1"/>
          <w:rtl/>
        </w:rPr>
        <w:t xml:space="preserve"> )</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lastRenderedPageBreak/>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63BBDD1E" w:rsidR="00A436E4" w:rsidRPr="003B749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proofErr w:type="gramStart"/>
      <w:r>
        <w:rPr>
          <w:rFonts w:ascii="Simplified Arabic" w:hAnsi="Simplified Arabic" w:cs="Simplified Arabic" w:hint="cs"/>
          <w:color w:val="000000" w:themeColor="text1"/>
          <w:rtl/>
        </w:rPr>
        <w:t>( .</w:t>
      </w:r>
      <w:proofErr w:type="gramEnd"/>
      <w:r>
        <w:rPr>
          <w:rFonts w:ascii="Simplified Arabic" w:hAnsi="Simplified Arabic" w:cs="Simplified Arabic" w:hint="cs"/>
          <w:color w:val="000000" w:themeColor="text1"/>
          <w:rtl/>
        </w:rPr>
        <w:t xml:space="preserve"> ) الجدول الزمني ال</w:t>
      </w:r>
      <w:r>
        <w:rPr>
          <w:rFonts w:ascii="Simplified Arabic" w:hAnsi="Simplified Arabic" w:cs="Simplified Arabic" w:hint="cs"/>
          <w:color w:val="000000" w:themeColor="text1"/>
          <w:rtl/>
        </w:rPr>
        <w:t>فعلي</w:t>
      </w:r>
    </w:p>
    <w:p w14:paraId="0B6C8581" w14:textId="73FED307" w:rsidR="00857D11" w:rsidRPr="00B77FE4" w:rsidRDefault="00C40263" w:rsidP="006D63C0">
      <w:pPr>
        <w:pStyle w:val="2"/>
        <w:ind w:left="0" w:firstLine="0"/>
        <w:rPr>
          <w:color w:val="000000" w:themeColor="text1"/>
          <w:rtl/>
        </w:rPr>
      </w:pPr>
      <w:r w:rsidRPr="00B77FE4">
        <w:rPr>
          <w:color w:val="000000" w:themeColor="text1"/>
          <w:rtl/>
        </w:rPr>
        <w:t>الخلاصة</w:t>
      </w:r>
      <w:r w:rsidR="00055A33" w:rsidRPr="00B77FE4">
        <w:rPr>
          <w:color w:val="000000" w:themeColor="text1"/>
          <w:rtl/>
        </w:rPr>
        <w:t xml:space="preserve"> </w:t>
      </w:r>
    </w:p>
    <w:p w14:paraId="35A15869" w14:textId="59315364" w:rsidR="00C40263" w:rsidRPr="00B77FE4" w:rsidRDefault="00C40263" w:rsidP="00C53EDA">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الامتيازات والسلبيات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0441CBF0" w:rsidR="00417FFB" w:rsidRPr="00B77FE4" w:rsidRDefault="00417FFB" w:rsidP="006D63C0">
      <w:pPr>
        <w:pStyle w:val="NormalText"/>
        <w:rPr>
          <w:color w:val="000000" w:themeColor="text1"/>
          <w:rtl/>
        </w:rPr>
      </w:pPr>
    </w:p>
    <w:p w14:paraId="58704DBC" w14:textId="35E99F22" w:rsidR="003845F7" w:rsidRPr="00B77FE4" w:rsidRDefault="003845F7" w:rsidP="006D63C0">
      <w:pPr>
        <w:pStyle w:val="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7C55A9">
          <w:pgSz w:w="11906" w:h="16838"/>
          <w:pgMar w:top="1417" w:right="1983" w:bottom="1417" w:left="1417" w:header="706" w:footer="706" w:gutter="0"/>
          <w:pgNumType w:start="1"/>
          <w:cols w:space="708"/>
          <w:bidi/>
          <w:rtlGutter/>
          <w:docGrid w:linePitch="360"/>
        </w:sectPr>
      </w:pPr>
    </w:p>
    <w:p w14:paraId="415C8734" w14:textId="77777777" w:rsidR="00F70C38" w:rsidRPr="00B77FE4" w:rsidRDefault="00422F44" w:rsidP="006D63C0">
      <w:pPr>
        <w:pStyle w:val="2"/>
        <w:ind w:left="0" w:firstLine="0"/>
        <w:jc w:val="left"/>
        <w:rPr>
          <w:color w:val="000000" w:themeColor="text1"/>
          <w:rtl/>
        </w:rPr>
      </w:pPr>
      <w:r w:rsidRPr="00B77FE4">
        <w:rPr>
          <w:color w:val="000000" w:themeColor="text1"/>
          <w:rtl/>
        </w:rPr>
        <w:lastRenderedPageBreak/>
        <w:t>المقدمة</w:t>
      </w:r>
    </w:p>
    <w:p w14:paraId="4715D376" w14:textId="425EA4AD" w:rsidR="00055A33" w:rsidRPr="00B77FE4" w:rsidRDefault="00055A33" w:rsidP="00C53EDA">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و </w:t>
      </w:r>
      <w:r w:rsidR="00417FFB" w:rsidRPr="00B77FE4">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لأهداف الأساسية للنظام و </w:t>
      </w:r>
      <w:r w:rsidR="00D138CC" w:rsidRPr="00B77FE4">
        <w:rPr>
          <w:rFonts w:ascii="Simplified Arabic" w:hAnsi="Simplified Arabic" w:cs="Simplified Arabic"/>
          <w:color w:val="000000" w:themeColor="text1"/>
          <w:rtl/>
        </w:rPr>
        <w:t>الانتهاء</w:t>
      </w:r>
      <w:r w:rsidRPr="00B77FE4">
        <w:rPr>
          <w:rFonts w:ascii="Simplified Arabic" w:hAnsi="Simplified Arabic" w:cs="Simplified Arabic"/>
          <w:color w:val="000000" w:themeColor="text1"/>
          <w:rtl/>
        </w:rPr>
        <w:t xml:space="preserve"> من مرحلة التخطيط سنحتاج الان للدخول إلى مرحلة اكثر تفصيلا وهي مرحلة التحليل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حيث من خلالها تستطيع رسم ملامح</w:t>
      </w:r>
      <w:r w:rsidR="00422F44" w:rsidRPr="00B77FE4">
        <w:rPr>
          <w:rFonts w:ascii="Simplified Arabic" w:hAnsi="Simplified Arabic" w:cs="Simplified Arabic"/>
          <w:color w:val="000000" w:themeColor="text1"/>
          <w:rtl/>
        </w:rPr>
        <w:t xml:space="preserve"> المشروع و تحديد وظائفه وخصائصه</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 xml:space="preserve">إذ يتم مراجعة كل من لهم صلة بالنظام و التعرف علي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و ليس ذلك فحسب بل يتم تحديد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و معرفة اوجه القوة و المميزات لدعمها في النظام الجديد ،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تم استخدمها في مرحلة التحليل مثل حالات الاستخدام ،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المخططات لغة النمذجة الموحدة.</w:t>
      </w:r>
    </w:p>
    <w:p w14:paraId="4C5CC66F" w14:textId="5661E289" w:rsidR="002C1234" w:rsidRPr="00B77FE4" w:rsidRDefault="005736BB" w:rsidP="006D63C0">
      <w:pPr>
        <w:pStyle w:val="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633FC73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7C607B" w:rsidRPr="00B77FE4">
        <w:rPr>
          <w:color w:val="000000" w:themeColor="text1"/>
          <w:rtl/>
        </w:rPr>
        <w:t>استخدمت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3"/>
        <w:ind w:left="0" w:firstLine="0"/>
        <w:rPr>
          <w:color w:val="000000" w:themeColor="text1"/>
          <w:rtl/>
        </w:rPr>
      </w:pPr>
      <w:r w:rsidRPr="00B77FE4">
        <w:rPr>
          <w:rFonts w:hint="cs"/>
          <w:color w:val="000000" w:themeColor="text1"/>
          <w:rtl/>
        </w:rPr>
        <w:t>البحث العام</w:t>
      </w:r>
    </w:p>
    <w:p w14:paraId="05DC1ABA" w14:textId="40EEDECF" w:rsidR="00661D5F" w:rsidRDefault="00661D5F" w:rsidP="00661D5F">
      <w:pPr>
        <w:rPr>
          <w:rFonts w:ascii="Simplified Arabic" w:hAnsi="Simplified Arabic" w:cs="Simplified Arabic"/>
          <w:rtl/>
        </w:rPr>
      </w:pPr>
      <w:r w:rsidRPr="00661D5F">
        <w:rPr>
          <w:rFonts w:ascii="Simplified Arabic" w:hAnsi="Simplified Arabic" w:cs="Simplified Arabic"/>
          <w:rtl/>
        </w:rPr>
        <w:t xml:space="preserve">يعرف البحث العام على انه هو 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 أيضا هي وسيلة يمكن بواسطتها الوصول إلى حلِّ مشكلة محددة، أو اكتشاف حقائق جديدة عن طريق المعلومات </w:t>
      </w:r>
      <w:r w:rsidRPr="00661D5F">
        <w:rPr>
          <w:rFonts w:ascii="Simplified Arabic" w:hAnsi="Simplified Arabic" w:cs="Simplified Arabic" w:hint="cs"/>
          <w:rtl/>
        </w:rPr>
        <w:t>الدقيقة</w:t>
      </w:r>
      <w:r w:rsidRPr="0067127A">
        <w:rPr>
          <w:rStyle w:val="af5"/>
          <w:rFonts w:ascii="Simplified Arabic" w:hAnsi="Simplified Arabic" w:cs="Simplified Arabic" w:hint="cs"/>
          <w:b w:val="0"/>
          <w:bCs w:val="0"/>
          <w:color w:val="000000" w:themeColor="text1"/>
          <w:shd w:val="clear" w:color="auto" w:fill="FFFFFF"/>
          <w:vertAlign w:val="subscript"/>
          <w:rtl/>
        </w:rPr>
        <w:t xml:space="preserve"> </w:t>
      </w:r>
      <w:r w:rsidRPr="0067127A">
        <w:rPr>
          <w:rStyle w:val="af5"/>
          <w:rFonts w:ascii="Simplified Arabic" w:hAnsi="Simplified Arabic" w:cs="Simplified Arabic"/>
          <w:b w:val="0"/>
          <w:bCs w:val="0"/>
          <w:color w:val="000000" w:themeColor="text1"/>
          <w:shd w:val="clear" w:color="auto" w:fill="FFFFFF"/>
          <w:vertAlign w:val="subscript"/>
          <w:rtl/>
        </w:rPr>
        <w:t>[</w:t>
      </w:r>
      <w:r w:rsidRPr="0067127A">
        <w:rPr>
          <w:rStyle w:val="af5"/>
          <w:rFonts w:ascii="Simplified Arabic" w:hAnsi="Simplified Arabic" w:cs="Simplified Arabic"/>
          <w:b w:val="0"/>
          <w:bCs w:val="0"/>
          <w:color w:val="000000" w:themeColor="text1"/>
          <w:shd w:val="clear" w:color="auto" w:fill="FFFFFF"/>
          <w:vertAlign w:val="subscript"/>
        </w:rPr>
        <w:t>1</w:t>
      </w:r>
      <w:r>
        <w:rPr>
          <w:rStyle w:val="af5"/>
          <w:rFonts w:ascii="Simplified Arabic" w:hAnsi="Simplified Arabic" w:cs="Simplified Arabic"/>
          <w:b w:val="0"/>
          <w:bCs w:val="0"/>
          <w:color w:val="000000" w:themeColor="text1"/>
          <w:shd w:val="clear" w:color="auto" w:fill="FFFFFF"/>
          <w:vertAlign w:val="subscript"/>
        </w:rPr>
        <w:t>6</w:t>
      </w:r>
      <w:r w:rsidRPr="0067127A">
        <w:rPr>
          <w:rStyle w:val="af5"/>
          <w:rFonts w:ascii="Simplified Arabic" w:hAnsi="Simplified Arabic" w:cs="Simplified Arabic"/>
          <w:b w:val="0"/>
          <w:bCs w:val="0"/>
          <w:color w:val="000000" w:themeColor="text1"/>
          <w:shd w:val="clear" w:color="auto" w:fill="FFFFFF"/>
          <w:vertAlign w:val="subscript"/>
          <w:rtl/>
        </w:rPr>
        <w:t>]</w:t>
      </w:r>
      <w:r w:rsidRPr="00661D5F">
        <w:rPr>
          <w:rFonts w:ascii="Simplified Arabic" w:hAnsi="Simplified Arabic" w:cs="Simplified Arabic"/>
          <w:rtl/>
        </w:rPr>
        <w:t>.</w:t>
      </w:r>
    </w:p>
    <w:p w14:paraId="22E35701" w14:textId="5704F4BE" w:rsidR="00661D5F" w:rsidRPr="00661D5F" w:rsidRDefault="004C69EC" w:rsidP="00661D5F">
      <w:pPr>
        <w:rPr>
          <w:rFonts w:ascii="Simplified Arabic" w:hAnsi="Simplified Arabic" w:cs="Simplified Arabic"/>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المستخدمة لبناء نظام غذائي صحي</w:t>
      </w:r>
      <w:r>
        <w:rPr>
          <w:rFonts w:ascii="Simplified Arabic" w:hAnsi="Simplified Arabic" w:cs="Simplified Arabic" w:hint="cs"/>
          <w:rtl/>
        </w:rPr>
        <w:t xml:space="preserve"> متكامل مرفقاً بالتمارين الرياضية</w:t>
      </w:r>
      <w:r w:rsidR="00661D5F">
        <w:rPr>
          <w:rFonts w:ascii="Simplified Arabic" w:hAnsi="Simplified Arabic" w:cs="Simplified Arabic" w:hint="cs"/>
          <w:rtl/>
        </w:rPr>
        <w:t xml:space="preserve"> هي</w:t>
      </w:r>
      <w:r>
        <w:rPr>
          <w:rFonts w:ascii="Simplified Arabic" w:hAnsi="Simplified Arabic" w:cs="Simplified Arabic" w:hint="cs"/>
          <w:rtl/>
        </w:rPr>
        <w:t>:</w:t>
      </w:r>
      <w:r w:rsidR="00661D5F">
        <w:rPr>
          <w:rFonts w:ascii="Simplified Arabic" w:hAnsi="Simplified Arabic" w:cs="Simplified Arabic" w:hint="cs"/>
          <w:rtl/>
        </w:rPr>
        <w:t xml:space="preserve"> </w:t>
      </w:r>
    </w:p>
    <w:p w14:paraId="5700929B" w14:textId="43E04F39" w:rsidR="007055F6" w:rsidRPr="00B77FE4" w:rsidRDefault="00F25EEB" w:rsidP="004C69EC">
      <w:pPr>
        <w:pStyle w:val="a0"/>
        <w:numPr>
          <w:ilvl w:val="0"/>
          <w:numId w:val="30"/>
        </w:numPr>
        <w:tabs>
          <w:tab w:val="left" w:pos="141"/>
        </w:tabs>
        <w:ind w:left="0" w:firstLine="0"/>
        <w:rPr>
          <w:rStyle w:val="af5"/>
          <w:rFonts w:ascii="Simplified Arabic" w:hAnsi="Simplified Arabic" w:cs="Simplified Arabic"/>
          <w:b w:val="0"/>
          <w:bCs w:val="0"/>
          <w:color w:val="000000" w:themeColor="text1"/>
          <w:shd w:val="clear" w:color="auto" w:fill="FFFFFF"/>
          <w:rtl/>
          <w:lang w:bidi="ar-LY"/>
        </w:rPr>
      </w:pPr>
      <w:r w:rsidRPr="00B77FE4">
        <w:rPr>
          <w:rStyle w:val="af5"/>
          <w:rFonts w:ascii="Simplified Arabic" w:hAnsi="Simplified Arabic" w:cs="Simplified Arabic"/>
          <w:b w:val="0"/>
          <w:bCs w:val="0"/>
          <w:color w:val="000000" w:themeColor="text1"/>
          <w:shd w:val="clear" w:color="auto" w:fill="FFFFFF"/>
          <w:rtl/>
        </w:rPr>
        <w:lastRenderedPageBreak/>
        <w:t>مؤشر كتلة الجسم</w:t>
      </w:r>
      <w:r w:rsidRPr="00B77FE4">
        <w:rPr>
          <w:rStyle w:val="af5"/>
          <w:rFonts w:ascii="Simplified Arabic" w:hAnsi="Simplified Arabic" w:cs="Simplified Arabic"/>
          <w:b w:val="0"/>
          <w:bCs w:val="0"/>
          <w:color w:val="000000" w:themeColor="text1"/>
          <w:shd w:val="clear" w:color="auto" w:fill="FFFFFF"/>
        </w:rPr>
        <w:t xml:space="preserve"> (BMI)</w:t>
      </w:r>
      <w:r w:rsidRPr="00B77FE4">
        <w:rPr>
          <w:rStyle w:val="af5"/>
          <w:rFonts w:ascii="Simplified Arabic" w:hAnsi="Simplified Arabic" w:cs="Simplified Arabic"/>
          <w:b w:val="0"/>
          <w:bCs w:val="0"/>
          <w:color w:val="000000" w:themeColor="text1"/>
          <w:shd w:val="clear" w:color="auto" w:fill="FFFFFF"/>
          <w:rtl/>
        </w:rPr>
        <w:t>:</w:t>
      </w:r>
      <w:r w:rsidRPr="00B77FE4">
        <w:rPr>
          <w:rStyle w:val="af5"/>
          <w:rFonts w:ascii="Simplified Arabic" w:hAnsi="Simplified Arabic" w:cs="Simplified Arabic"/>
          <w:b w:val="0"/>
          <w:bCs w:val="0"/>
          <w:color w:val="000000" w:themeColor="text1"/>
          <w:shd w:val="clear" w:color="auto" w:fill="FFFFFF"/>
        </w:rPr>
        <w:t> </w:t>
      </w:r>
      <w:r w:rsidRPr="00B77FE4">
        <w:rPr>
          <w:rStyle w:val="af5"/>
          <w:rFonts w:ascii="Simplified Arabic" w:hAnsi="Simplified Arabic" w:cs="Simplified Arabic"/>
          <w:b w:val="0"/>
          <w:bCs w:val="0"/>
          <w:color w:val="000000" w:themeColor="text1"/>
          <w:shd w:val="clear" w:color="auto" w:fill="FFFFFF"/>
          <w:rtl/>
        </w:rPr>
        <w:t>هو أفضل المقياس المتعارف عليه عالميا في القياسات الجسمية (</w:t>
      </w:r>
      <w:r w:rsidRPr="00B77FE4">
        <w:rPr>
          <w:rStyle w:val="af5"/>
          <w:rFonts w:ascii="Simplified Arabic" w:hAnsi="Simplified Arabic" w:cs="Simplified Arabic"/>
          <w:b w:val="0"/>
          <w:bCs w:val="0"/>
          <w:color w:val="000000" w:themeColor="text1"/>
          <w:shd w:val="clear" w:color="auto" w:fill="FFFFFF"/>
        </w:rPr>
        <w:t>Anthropometric measurement</w:t>
      </w:r>
      <w:r w:rsidRPr="00B77FE4">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 الطول بالمتر</w:t>
      </w:r>
      <w:r w:rsidR="00D719A2" w:rsidRPr="00B77FE4">
        <w:rPr>
          <w:rStyle w:val="af5"/>
          <w:rFonts w:ascii="Simplified Arabic" w:hAnsi="Simplified Arabic" w:cs="Simplified Arabic"/>
          <w:b w:val="0"/>
          <w:bCs w:val="0"/>
          <w:color w:val="000000" w:themeColor="text1"/>
          <w:shd w:val="clear" w:color="auto" w:fill="FFFFFF"/>
          <w:rtl/>
        </w:rPr>
        <w:t xml:space="preserve"> مربع </w:t>
      </w:r>
      <w:r w:rsidRPr="0067127A">
        <w:rPr>
          <w:rStyle w:val="af5"/>
          <w:rFonts w:ascii="Simplified Arabic" w:hAnsi="Simplified Arabic" w:cs="Simplified Arabic"/>
          <w:b w:val="0"/>
          <w:bCs w:val="0"/>
          <w:color w:val="000000" w:themeColor="text1"/>
          <w:shd w:val="clear" w:color="auto" w:fill="FFFFFF"/>
          <w:vertAlign w:val="subscript"/>
          <w:rtl/>
        </w:rPr>
        <w:t>[</w:t>
      </w:r>
      <w:r w:rsidR="0067127A" w:rsidRPr="0067127A">
        <w:rPr>
          <w:rStyle w:val="af5"/>
          <w:rFonts w:ascii="Simplified Arabic" w:hAnsi="Simplified Arabic" w:cs="Simplified Arabic"/>
          <w:b w:val="0"/>
          <w:bCs w:val="0"/>
          <w:color w:val="000000" w:themeColor="text1"/>
          <w:shd w:val="clear" w:color="auto" w:fill="FFFFFF"/>
          <w:vertAlign w:val="subscript"/>
        </w:rPr>
        <w:t>1</w:t>
      </w:r>
      <w:r w:rsidR="00397067">
        <w:rPr>
          <w:rStyle w:val="af5"/>
          <w:rFonts w:ascii="Simplified Arabic" w:hAnsi="Simplified Arabic" w:cs="Simplified Arabic"/>
          <w:b w:val="0"/>
          <w:bCs w:val="0"/>
          <w:color w:val="000000" w:themeColor="text1"/>
          <w:shd w:val="clear" w:color="auto" w:fill="FFFFFF"/>
          <w:vertAlign w:val="subscript"/>
        </w:rPr>
        <w:t>7</w:t>
      </w:r>
      <w:r w:rsidRPr="0067127A">
        <w:rPr>
          <w:rStyle w:val="af5"/>
          <w:rFonts w:ascii="Simplified Arabic" w:hAnsi="Simplified Arabic" w:cs="Simplified Arabic"/>
          <w:b w:val="0"/>
          <w:bCs w:val="0"/>
          <w:color w:val="000000" w:themeColor="text1"/>
          <w:shd w:val="clear" w:color="auto" w:fill="FFFFFF"/>
          <w:vertAlign w:val="subscript"/>
          <w:rtl/>
        </w:rPr>
        <w:t>]</w:t>
      </w:r>
      <w:r w:rsidRPr="00B77FE4">
        <w:rPr>
          <w:rStyle w:val="af5"/>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af5"/>
          <w:rFonts w:ascii="Simplified Arabic" w:hAnsi="Simplified Arabic" w:cs="Simplified Arabic"/>
          <w:b w:val="0"/>
          <w:bCs w:val="0"/>
          <w:color w:val="000000" w:themeColor="text1"/>
          <w:shd w:val="clear" w:color="auto" w:fill="FFFFFF"/>
        </w:rPr>
      </w:pPr>
      <w:r w:rsidRPr="00B77FE4">
        <w:rPr>
          <w:rStyle w:val="af5"/>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30DA66EB" w:rsidR="008D73D6" w:rsidRPr="00B77FE4" w:rsidRDefault="008D73D6" w:rsidP="00397067">
      <w:pPr>
        <w:tabs>
          <w:tab w:val="left" w:pos="141"/>
        </w:tabs>
        <w:jc w:val="center"/>
        <w:rPr>
          <w:rStyle w:val="af5"/>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af5"/>
          <w:rFonts w:ascii="Simplified Arabic" w:hAnsi="Simplified Arabic" w:cs="Simplified Arabic"/>
          <w:b w:val="0"/>
          <w:bCs w:val="0"/>
          <w:color w:val="000000" w:themeColor="text1"/>
          <w:shd w:val="clear" w:color="auto" w:fill="FFFFFF"/>
          <w:rtl/>
        </w:rPr>
        <w:t xml:space="preserve">مؤشر كتلة </w:t>
      </w:r>
      <w:r w:rsidR="00CD0A56" w:rsidRPr="00B77FE4">
        <w:rPr>
          <w:rStyle w:val="af5"/>
          <w:rFonts w:ascii="Simplified Arabic" w:hAnsi="Simplified Arabic" w:cs="Simplified Arabic" w:hint="cs"/>
          <w:b w:val="0"/>
          <w:bCs w:val="0"/>
          <w:color w:val="000000" w:themeColor="text1"/>
          <w:shd w:val="clear" w:color="auto" w:fill="FFFFFF"/>
          <w:rtl/>
        </w:rPr>
        <w:t>الجسم</w:t>
      </w:r>
      <w:r w:rsidR="00CD0A56" w:rsidRPr="00B77FE4">
        <w:rPr>
          <w:rStyle w:val="a7"/>
          <w:rFonts w:ascii="Simplified Arabic" w:hAnsi="Simplified Arabic" w:cs="Simplified Arabic"/>
          <w:i w:val="0"/>
          <w:iCs w:val="0"/>
          <w:sz w:val="28"/>
          <w:szCs w:val="28"/>
        </w:rPr>
        <w:t xml:space="preserve"> </w:t>
      </w:r>
      <w:r w:rsidR="00CD0A56" w:rsidRPr="00397067">
        <w:rPr>
          <w:rStyle w:val="a7"/>
          <w:rFonts w:ascii="Simplified Arabic" w:hAnsi="Simplified Arabic" w:cs="Simplified Arabic"/>
          <w:i w:val="0"/>
          <w:iCs w:val="0"/>
          <w:sz w:val="28"/>
          <w:szCs w:val="28"/>
          <w:vertAlign w:val="subscript"/>
        </w:rPr>
        <w:t>[1</w:t>
      </w:r>
      <w:r w:rsidR="00397067" w:rsidRPr="00397067">
        <w:rPr>
          <w:rStyle w:val="a7"/>
          <w:rFonts w:ascii="Simplified Arabic" w:hAnsi="Simplified Arabic" w:cs="Simplified Arabic"/>
          <w:i w:val="0"/>
          <w:iCs w:val="0"/>
          <w:sz w:val="28"/>
          <w:szCs w:val="28"/>
          <w:vertAlign w:val="subscript"/>
        </w:rPr>
        <w:t>7</w:t>
      </w:r>
      <w:r w:rsidR="00CD0A56" w:rsidRPr="00397067">
        <w:rPr>
          <w:rStyle w:val="a7"/>
          <w:rFonts w:ascii="Simplified Arabic" w:hAnsi="Simplified Arabic" w:cs="Simplified Arabic"/>
          <w:i w:val="0"/>
          <w:iCs w:val="0"/>
          <w:sz w:val="28"/>
          <w:szCs w:val="28"/>
          <w:vertAlign w:val="subscript"/>
        </w:rPr>
        <w:t>]</w:t>
      </w:r>
    </w:p>
    <w:p w14:paraId="7CCECA2E" w14:textId="0F4C1766" w:rsidR="00E35690" w:rsidRPr="00B77FE4" w:rsidRDefault="00E35690" w:rsidP="004C69EC">
      <w:pPr>
        <w:pStyle w:val="a0"/>
        <w:numPr>
          <w:ilvl w:val="0"/>
          <w:numId w:val="30"/>
        </w:numPr>
        <w:tabs>
          <w:tab w:val="left" w:pos="141"/>
        </w:tabs>
        <w:ind w:left="0" w:firstLine="0"/>
        <w:rPr>
          <w:rStyle w:val="namesChar"/>
          <w:color w:val="000000" w:themeColor="text1"/>
          <w:sz w:val="28"/>
          <w:szCs w:val="28"/>
          <w:rtl/>
          <w:lang w:bidi="ar-SA"/>
        </w:rPr>
      </w:pPr>
      <w:r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9560EE" w:rsidRPr="00B77FE4">
        <w:rPr>
          <w:rStyle w:val="namesChar"/>
          <w:color w:val="000000" w:themeColor="text1"/>
          <w:sz w:val="28"/>
          <w:szCs w:val="28"/>
        </w:rPr>
        <w:t xml:space="preserve"> (</w:t>
      </w:r>
      <w:r w:rsidRPr="00B77FE4">
        <w:rPr>
          <w:rFonts w:ascii="Simplified Arabic" w:hAnsi="Simplified Arabic" w:cs="Simplified Arabic"/>
          <w:color w:val="000000" w:themeColor="text1"/>
          <w:shd w:val="clear" w:color="auto" w:fill="FFFFFF"/>
        </w:rPr>
        <w:t>Basal metabolic rate</w:t>
      </w:r>
      <w:r w:rsidRPr="00B77FE4">
        <w:rPr>
          <w:rStyle w:val="namesChar"/>
          <w:color w:val="000000" w:themeColor="text1"/>
          <w:sz w:val="28"/>
          <w:szCs w:val="28"/>
        </w:rPr>
        <w:t xml:space="preserve">) </w:t>
      </w:r>
      <w:r w:rsidRPr="00B77FE4">
        <w:rPr>
          <w:rStyle w:val="namesChar"/>
          <w:color w:val="000000" w:themeColor="text1"/>
          <w:sz w:val="28"/>
          <w:szCs w:val="28"/>
          <w:rtl/>
        </w:rPr>
        <w:t xml:space="preserve">: </w:t>
      </w:r>
      <w:r w:rsidR="009560EE" w:rsidRPr="00B77FE4">
        <w:rPr>
          <w:rStyle w:val="namesChar"/>
          <w:color w:val="000000" w:themeColor="text1"/>
          <w:sz w:val="28"/>
          <w:szCs w:val="28"/>
        </w:rPr>
        <w:t>BMR</w:t>
      </w:r>
      <w:r w:rsidR="009560EE" w:rsidRPr="00B77FE4">
        <w:rPr>
          <w:rStyle w:val="namesChar"/>
          <w:color w:val="000000" w:themeColor="text1"/>
          <w:sz w:val="28"/>
          <w:szCs w:val="28"/>
          <w:rtl/>
        </w:rPr>
        <w:t xml:space="preserve"> </w:t>
      </w:r>
      <w:r w:rsidRPr="00B77FE4">
        <w:rPr>
          <w:rStyle w:val="namesChar"/>
          <w:color w:val="000000" w:themeColor="text1"/>
          <w:sz w:val="28"/>
          <w:szCs w:val="28"/>
          <w:rtl/>
        </w:rPr>
        <w:t>هو السعرات الحرارية التي يحتاجها الجسم ويحرقها يومياً لأداء الوظائف الحيوية</w:t>
      </w:r>
      <w:r w:rsidRPr="00B77FE4">
        <w:rPr>
          <w:rStyle w:val="namesChar"/>
          <w:color w:val="000000" w:themeColor="text1"/>
          <w:sz w:val="28"/>
          <w:szCs w:val="28"/>
        </w:rPr>
        <w:t xml:space="preserve"> </w:t>
      </w:r>
      <w:r w:rsidRPr="007054E6">
        <w:rPr>
          <w:rStyle w:val="namesChar"/>
          <w:color w:val="000000" w:themeColor="text1"/>
          <w:sz w:val="28"/>
          <w:szCs w:val="28"/>
          <w:vertAlign w:val="subscript"/>
        </w:rPr>
        <w:t>[1</w:t>
      </w:r>
      <w:r w:rsidR="00397067" w:rsidRPr="007054E6">
        <w:rPr>
          <w:rStyle w:val="namesChar"/>
          <w:color w:val="000000" w:themeColor="text1"/>
          <w:sz w:val="28"/>
          <w:szCs w:val="28"/>
          <w:vertAlign w:val="subscript"/>
        </w:rPr>
        <w:t>8</w:t>
      </w:r>
      <w:r w:rsidRPr="007054E6">
        <w:rPr>
          <w:rStyle w:val="namesChar"/>
          <w:color w:val="000000" w:themeColor="text1"/>
          <w:sz w:val="28"/>
          <w:szCs w:val="28"/>
          <w:vertAlign w:val="subscript"/>
        </w:rPr>
        <w:t>]</w:t>
      </w:r>
      <w:r w:rsidR="00B84E2B" w:rsidRPr="00B77FE4">
        <w:rPr>
          <w:rStyle w:val="namesChar"/>
          <w:rFonts w:hint="cs"/>
          <w:color w:val="000000" w:themeColor="text1"/>
          <w:sz w:val="28"/>
          <w:szCs w:val="28"/>
          <w:rtl/>
          <w:lang w:bidi="ar-SA"/>
        </w:rPr>
        <w:t>.</w:t>
      </w:r>
    </w:p>
    <w:p w14:paraId="242F4CD6" w14:textId="49B26CE4" w:rsidR="00E35690" w:rsidRPr="00B77FE4" w:rsidRDefault="00E35690" w:rsidP="00C53EDA">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7054E6">
        <w:rPr>
          <w:rStyle w:val="namesChar"/>
          <w:color w:val="000000" w:themeColor="text1"/>
          <w:sz w:val="28"/>
          <w:szCs w:val="28"/>
          <w:vertAlign w:val="subscript"/>
        </w:rPr>
        <w:t>[1</w:t>
      </w:r>
      <w:r w:rsidR="00661AFD" w:rsidRPr="007054E6">
        <w:rPr>
          <w:rStyle w:val="namesChar"/>
          <w:color w:val="000000" w:themeColor="text1"/>
          <w:sz w:val="28"/>
          <w:szCs w:val="28"/>
          <w:vertAlign w:val="subscript"/>
        </w:rPr>
        <w:t>9</w:t>
      </w:r>
      <w:r w:rsidR="00B84E2B" w:rsidRPr="007054E6">
        <w:rPr>
          <w:rStyle w:val="namesChar"/>
          <w:color w:val="000000" w:themeColor="text1"/>
          <w:sz w:val="28"/>
          <w:szCs w:val="28"/>
          <w:vertAlign w:val="subscript"/>
        </w:rPr>
        <w:t>]</w:t>
      </w:r>
      <w:r w:rsidR="00B84E2B" w:rsidRPr="00B77FE4">
        <w:rPr>
          <w:rStyle w:val="namesChar"/>
          <w:rFonts w:hint="cs"/>
          <w:color w:val="000000" w:themeColor="text1"/>
          <w:sz w:val="28"/>
          <w:szCs w:val="28"/>
          <w:rtl/>
        </w:rPr>
        <w:t>:</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153E2209">
            <wp:extent cx="5400675" cy="361950"/>
            <wp:effectExtent l="0" t="0" r="9525" b="0"/>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61950"/>
                    </a:xfrm>
                    <a:prstGeom prst="rect">
                      <a:avLst/>
                    </a:prstGeom>
                    <a:noFill/>
                    <a:ln>
                      <a:noFill/>
                    </a:ln>
                  </pic:spPr>
                </pic:pic>
              </a:graphicData>
            </a:graphic>
          </wp:inline>
        </w:drawing>
      </w:r>
    </w:p>
    <w:p w14:paraId="5A8A08E5" w14:textId="4B029689" w:rsidR="00E35690" w:rsidRPr="00B77FE4" w:rsidRDefault="00E35690" w:rsidP="007054E6">
      <w:pPr>
        <w:tabs>
          <w:tab w:val="left" w:pos="141"/>
        </w:tabs>
        <w:jc w:val="center"/>
        <w:rPr>
          <w:rStyle w:val="af5"/>
          <w:rFonts w:ascii="Simplified Arabic" w:hAnsi="Simplified Arabic" w:cs="Simplified Arabic"/>
          <w:b w:val="0"/>
          <w:bCs w:val="0"/>
          <w:color w:val="000000" w:themeColor="text1"/>
          <w:rtl/>
          <w:lang w:bidi="ar-LY"/>
        </w:rPr>
      </w:pPr>
      <w:r w:rsidRPr="00B77FE4">
        <w:rPr>
          <w:rStyle w:val="namesChar"/>
          <w:rFonts w:hint="cs"/>
          <w:noProof/>
          <w:color w:val="000000" w:themeColor="text1"/>
          <w:sz w:val="28"/>
          <w:szCs w:val="28"/>
          <w:rtl/>
          <w:lang w:bidi="ar-SA"/>
        </w:rPr>
        <w:lastRenderedPageBreak/>
        <w:t xml:space="preserve">اما </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sidR="00B84E2B" w:rsidRPr="00B77FE4">
        <w:rPr>
          <w:rStyle w:val="namesChar"/>
          <w:rFonts w:hint="cs"/>
          <w:color w:val="000000" w:themeColor="text1"/>
          <w:sz w:val="28"/>
          <w:szCs w:val="28"/>
          <w:rtl/>
          <w:lang w:bidi="ar-SA"/>
        </w:rPr>
        <w:t xml:space="preserve"> 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B77FE4">
        <w:rPr>
          <w:rStyle w:val="namesChar"/>
          <w:color w:val="000000" w:themeColor="text1"/>
          <w:sz w:val="28"/>
          <w:szCs w:val="28"/>
          <w:rtl/>
          <w:lang w:bidi="ar-SA"/>
        </w:rPr>
        <w:t xml:space="preserve"> </w:t>
      </w:r>
      <w:r w:rsidR="00B84E2B" w:rsidRPr="007054E6">
        <w:rPr>
          <w:rStyle w:val="namesChar"/>
          <w:color w:val="000000" w:themeColor="text1"/>
          <w:sz w:val="28"/>
          <w:szCs w:val="28"/>
          <w:vertAlign w:val="subscript"/>
        </w:rPr>
        <w:t>[1</w:t>
      </w:r>
      <w:r w:rsidR="007054E6" w:rsidRPr="007054E6">
        <w:rPr>
          <w:rStyle w:val="namesChar"/>
          <w:color w:val="000000" w:themeColor="text1"/>
          <w:sz w:val="28"/>
          <w:szCs w:val="28"/>
          <w:vertAlign w:val="subscript"/>
        </w:rPr>
        <w:t>9</w:t>
      </w:r>
      <w:r w:rsidR="00B84E2B" w:rsidRPr="007054E6">
        <w:rPr>
          <w:rStyle w:val="namesChar"/>
          <w:color w:val="000000" w:themeColor="text1"/>
          <w:sz w:val="28"/>
          <w:szCs w:val="28"/>
          <w:vertAlign w:val="subscript"/>
        </w:rPr>
        <w:t>]</w:t>
      </w:r>
      <w:r w:rsidR="00B84E2B" w:rsidRPr="00B77FE4">
        <w:rPr>
          <w:rStyle w:val="namesChar"/>
          <w:rFonts w:hint="cs"/>
          <w:color w:val="000000" w:themeColor="text1"/>
          <w:sz w:val="28"/>
          <w:szCs w:val="28"/>
          <w:rtl/>
        </w:rPr>
        <w:t>:</w:t>
      </w:r>
      <w:r w:rsidR="00AC278F"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092D924F" w:rsidR="009560EE" w:rsidRPr="00B77FE4" w:rsidRDefault="009560EE" w:rsidP="004C69EC">
      <w:pPr>
        <w:pStyle w:val="a0"/>
        <w:numPr>
          <w:ilvl w:val="0"/>
          <w:numId w:val="30"/>
        </w:numPr>
        <w:tabs>
          <w:tab w:val="left" w:pos="141"/>
        </w:tabs>
        <w:ind w:left="0" w:firstLine="0"/>
        <w:rPr>
          <w:rStyle w:val="namesChar"/>
          <w:color w:val="000000" w:themeColor="text1"/>
          <w:sz w:val="28"/>
          <w:szCs w:val="28"/>
          <w:rtl/>
        </w:rPr>
      </w:pPr>
      <w:r w:rsidRPr="00B77FE4">
        <w:rPr>
          <w:rStyle w:val="namesChar"/>
          <w:color w:val="000000" w:themeColor="text1"/>
          <w:sz w:val="28"/>
          <w:szCs w:val="28"/>
          <w:rtl/>
          <w:lang w:bidi="ar-SA"/>
        </w:rPr>
        <w:t xml:space="preserve">مستوى </w:t>
      </w:r>
      <w:r w:rsidRPr="00B77FE4">
        <w:rPr>
          <w:rStyle w:val="namesChar"/>
          <w:color w:val="000000" w:themeColor="text1"/>
          <w:sz w:val="28"/>
          <w:szCs w:val="28"/>
          <w:rtl/>
        </w:rPr>
        <w:t>النشاط البدني (</w:t>
      </w:r>
      <w:r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9A73FA" w:rsidRPr="00B77FE4">
        <w:rPr>
          <w:rStyle w:val="namesChar"/>
          <w:color w:val="000000" w:themeColor="text1"/>
          <w:sz w:val="28"/>
          <w:szCs w:val="28"/>
        </w:rPr>
        <w:t>PAL</w:t>
      </w:r>
      <w:r w:rsidR="009A73FA" w:rsidRPr="00B77FE4">
        <w:rPr>
          <w:rStyle w:val="namesChar"/>
          <w:color w:val="000000" w:themeColor="text1"/>
          <w:sz w:val="28"/>
          <w:szCs w:val="28"/>
          <w:rtl/>
        </w:rPr>
        <w:t xml:space="preserve"> </w:t>
      </w:r>
      <w:r w:rsidR="009A73FA" w:rsidRPr="00B77FE4">
        <w:rPr>
          <w:rFonts w:ascii="Simplified Arabic" w:hAnsi="Simplified Arabic" w:cs="Simplified Arabic"/>
          <w:color w:val="000000" w:themeColor="text1"/>
          <w:shd w:val="clear" w:color="auto" w:fill="FFFFFF"/>
          <w:rtl/>
        </w:rPr>
        <w:t>هو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Pr="00B77FE4">
        <w:rPr>
          <w:rStyle w:val="namesChar"/>
          <w:color w:val="000000" w:themeColor="text1"/>
          <w:sz w:val="28"/>
          <w:szCs w:val="28"/>
        </w:rPr>
        <w:t xml:space="preserve"> </w:t>
      </w:r>
      <w:r w:rsidRPr="007054E6">
        <w:rPr>
          <w:rStyle w:val="namesChar"/>
          <w:color w:val="000000" w:themeColor="text1"/>
          <w:sz w:val="28"/>
          <w:szCs w:val="28"/>
          <w:vertAlign w:val="subscript"/>
        </w:rPr>
        <w:t>[</w:t>
      </w:r>
      <w:r w:rsidR="007054E6" w:rsidRPr="007054E6">
        <w:rPr>
          <w:rStyle w:val="namesChar"/>
          <w:color w:val="000000" w:themeColor="text1"/>
          <w:sz w:val="28"/>
          <w:szCs w:val="28"/>
          <w:vertAlign w:val="subscript"/>
        </w:rPr>
        <w:t>20</w:t>
      </w:r>
      <w:r w:rsidRPr="007054E6">
        <w:rPr>
          <w:rStyle w:val="namesChar"/>
          <w:color w:val="000000" w:themeColor="text1"/>
          <w:sz w:val="28"/>
          <w:szCs w:val="28"/>
          <w:vertAlign w:val="subscript"/>
        </w:rPr>
        <w:t>]</w:t>
      </w:r>
      <w:r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Pr="007054E6">
        <w:rPr>
          <w:rStyle w:val="namesChar"/>
          <w:color w:val="000000" w:themeColor="text1"/>
          <w:sz w:val="28"/>
          <w:szCs w:val="28"/>
          <w:vertAlign w:val="subscript"/>
        </w:rPr>
        <w:t>1</w:t>
      </w:r>
      <w:r w:rsidR="007054E6" w:rsidRPr="007054E6">
        <w:rPr>
          <w:rStyle w:val="namesChar"/>
          <w:color w:val="000000" w:themeColor="text1"/>
          <w:sz w:val="28"/>
          <w:szCs w:val="28"/>
          <w:vertAlign w:val="subscript"/>
        </w:rPr>
        <w:t>9</w:t>
      </w:r>
      <w:r w:rsidRPr="007054E6">
        <w:rPr>
          <w:rStyle w:val="namesChar"/>
          <w:color w:val="000000" w:themeColor="text1"/>
          <w:sz w:val="28"/>
          <w:szCs w:val="28"/>
          <w:vertAlign w:val="subscript"/>
        </w:rPr>
        <w:t>]</w:t>
      </w:r>
    </w:p>
    <w:tbl>
      <w:tblPr>
        <w:tblStyle w:val="ac"/>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b w:val="0"/>
                <w:bCs w:val="0"/>
                <w:color w:val="000000" w:themeColor="text1"/>
                <w:rtl/>
              </w:rPr>
              <w:t>النشاط البدني المعتدل في العمل أو الترفيه -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 </w:t>
            </w:r>
            <w:r w:rsidRPr="00B77FE4">
              <w:rPr>
                <w:rStyle w:val="af6"/>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af5"/>
          <w:rFonts w:ascii="Simplified Arabic" w:hAnsi="Simplified Arabic" w:cs="Simplified Arabic" w:hint="cs"/>
          <w:b w:val="0"/>
          <w:bCs w:val="0"/>
          <w:color w:val="000000" w:themeColor="text1"/>
          <w:shd w:val="clear" w:color="auto" w:fill="FFFFFF"/>
          <w:lang w:bidi="ar-LY"/>
        </w:rPr>
      </w:pPr>
    </w:p>
    <w:p w14:paraId="50F5FF66" w14:textId="76DC9203" w:rsidR="00745567" w:rsidRPr="00B77FE4" w:rsidRDefault="00C4000E" w:rsidP="004C69EC">
      <w:pPr>
        <w:pStyle w:val="a0"/>
        <w:numPr>
          <w:ilvl w:val="0"/>
          <w:numId w:val="30"/>
        </w:numPr>
        <w:tabs>
          <w:tab w:val="left" w:pos="141"/>
        </w:tabs>
        <w:ind w:left="0" w:firstLine="0"/>
        <w:rPr>
          <w:rStyle w:val="a7"/>
          <w:rFonts w:ascii="Simplified Arabic" w:hAnsi="Simplified Arabic" w:cs="Simplified Arabic"/>
          <w:i w:val="0"/>
          <w:iCs w:val="0"/>
          <w:sz w:val="28"/>
          <w:szCs w:val="28"/>
        </w:rPr>
      </w:pPr>
      <w:r w:rsidRPr="00B77FE4">
        <w:rPr>
          <w:rStyle w:val="a7"/>
          <w:rFonts w:ascii="Simplified Arabic" w:hAnsi="Simplified Arabic" w:cs="Simplified Arabic"/>
          <w:i w:val="0"/>
          <w:iCs w:val="0"/>
          <w:sz w:val="28"/>
          <w:szCs w:val="28"/>
          <w:rtl/>
        </w:rPr>
        <w:lastRenderedPageBreak/>
        <w:t>متطلبات الطاقة</w:t>
      </w:r>
      <w:r w:rsidR="0013206C" w:rsidRPr="00B77FE4">
        <w:rPr>
          <w:rStyle w:val="a7"/>
          <w:rFonts w:ascii="Simplified Arabic" w:hAnsi="Simplified Arabic" w:cs="Simplified Arabic" w:hint="cs"/>
          <w:i w:val="0"/>
          <w:iCs w:val="0"/>
          <w:sz w:val="28"/>
          <w:szCs w:val="28"/>
          <w:rtl/>
          <w:lang w:bidi="ar-LY"/>
        </w:rPr>
        <w:t xml:space="preserve"> </w:t>
      </w:r>
      <w:r w:rsidR="007157DA" w:rsidRPr="00B77FE4">
        <w:rPr>
          <w:rStyle w:val="a7"/>
          <w:rFonts w:ascii="Simplified Arabic" w:hAnsi="Simplified Arabic" w:cs="Simplified Arabic" w:hint="cs"/>
          <w:i w:val="0"/>
          <w:iCs w:val="0"/>
          <w:sz w:val="28"/>
          <w:szCs w:val="28"/>
          <w:rtl/>
          <w:lang w:bidi="ar-LY"/>
        </w:rPr>
        <w:t>(</w:t>
      </w:r>
      <w:r w:rsidR="007157DA" w:rsidRPr="00B77FE4">
        <w:rPr>
          <w:rStyle w:val="a7"/>
          <w:rFonts w:ascii="Simplified Arabic" w:hAnsi="Simplified Arabic" w:cs="Simplified Arabic"/>
          <w:i w:val="0"/>
          <w:iCs w:val="0"/>
          <w:sz w:val="28"/>
          <w:szCs w:val="28"/>
          <w:lang w:bidi="ar-LY"/>
        </w:rPr>
        <w:t>Energy requirement</w:t>
      </w:r>
      <w:r w:rsidR="007157DA" w:rsidRPr="00B77FE4">
        <w:rPr>
          <w:rStyle w:val="a7"/>
          <w:rFonts w:ascii="Simplified Arabic" w:hAnsi="Simplified Arabic" w:cs="Simplified Arabic" w:hint="cs"/>
          <w:i w:val="0"/>
          <w:iCs w:val="0"/>
          <w:sz w:val="28"/>
          <w:szCs w:val="28"/>
          <w:rtl/>
          <w:lang w:bidi="ar-LY"/>
        </w:rPr>
        <w:t>)</w:t>
      </w:r>
      <w:r w:rsidR="0013206C" w:rsidRPr="00B77FE4">
        <w:rPr>
          <w:rStyle w:val="a7"/>
          <w:rFonts w:ascii="Simplified Arabic" w:hAnsi="Simplified Arabic" w:cs="Simplified Arabic" w:hint="cs"/>
          <w:i w:val="0"/>
          <w:iCs w:val="0"/>
          <w:sz w:val="28"/>
          <w:szCs w:val="28"/>
          <w:rtl/>
          <w:lang w:bidi="ar-LY"/>
        </w:rPr>
        <w:t>:</w:t>
      </w:r>
      <w:r w:rsidRPr="00B77FE4">
        <w:rPr>
          <w:rStyle w:val="a7"/>
          <w:rFonts w:ascii="Simplified Arabic" w:hAnsi="Simplified Arabic" w:cs="Simplified Arabic"/>
          <w:i w:val="0"/>
          <w:iCs w:val="0"/>
          <w:sz w:val="28"/>
          <w:szCs w:val="28"/>
          <w:rtl/>
        </w:rPr>
        <w:t xml:space="preserve"> </w:t>
      </w:r>
      <w:r w:rsidRPr="00B77FE4">
        <w:rPr>
          <w:rStyle w:val="a7"/>
          <w:rFonts w:ascii="Simplified Arabic" w:hAnsi="Simplified Arabic" w:cs="Simplified Arabic"/>
          <w:i w:val="0"/>
          <w:iCs w:val="0"/>
          <w:sz w:val="28"/>
          <w:szCs w:val="28"/>
        </w:rPr>
        <w:t>EAR</w:t>
      </w:r>
      <w:r w:rsidRPr="00B77FE4">
        <w:rPr>
          <w:rStyle w:val="a7"/>
          <w:rFonts w:ascii="Simplified Arabic" w:hAnsi="Simplified Arabic" w:cs="Simplified Arabic"/>
          <w:i w:val="0"/>
          <w:iCs w:val="0"/>
          <w:sz w:val="28"/>
          <w:szCs w:val="28"/>
          <w:rtl/>
        </w:rPr>
        <w:t xml:space="preserve">هو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a7"/>
          <w:rFonts w:ascii="Simplified Arabic" w:hAnsi="Simplified Arabic" w:cs="Simplified Arabic" w:hint="cs"/>
          <w:i w:val="0"/>
          <w:iCs w:val="0"/>
          <w:sz w:val="28"/>
          <w:szCs w:val="28"/>
          <w:rtl/>
        </w:rPr>
        <w:t>الطويل</w:t>
      </w:r>
      <w:r w:rsidR="006F4BE4" w:rsidRPr="00B77FE4">
        <w:rPr>
          <w:rStyle w:val="a7"/>
          <w:rFonts w:ascii="Simplified Arabic" w:hAnsi="Simplified Arabic" w:cs="Simplified Arabic"/>
          <w:i w:val="0"/>
          <w:iCs w:val="0"/>
          <w:sz w:val="28"/>
          <w:szCs w:val="28"/>
        </w:rPr>
        <w:t xml:space="preserve"> </w:t>
      </w:r>
      <w:r w:rsidR="006F4BE4" w:rsidRPr="00AD7447">
        <w:rPr>
          <w:rStyle w:val="a7"/>
          <w:rFonts w:ascii="Simplified Arabic" w:hAnsi="Simplified Arabic" w:cs="Simplified Arabic"/>
          <w:i w:val="0"/>
          <w:iCs w:val="0"/>
          <w:sz w:val="28"/>
          <w:szCs w:val="28"/>
          <w:vertAlign w:val="subscript"/>
        </w:rPr>
        <w:t>[</w:t>
      </w:r>
      <w:r w:rsidR="003C12A0" w:rsidRPr="00AD7447">
        <w:rPr>
          <w:rStyle w:val="a7"/>
          <w:rFonts w:ascii="Simplified Arabic" w:hAnsi="Simplified Arabic" w:cs="Simplified Arabic"/>
          <w:i w:val="0"/>
          <w:iCs w:val="0"/>
          <w:sz w:val="28"/>
          <w:szCs w:val="28"/>
          <w:vertAlign w:val="subscript"/>
        </w:rPr>
        <w:t>1</w:t>
      </w:r>
      <w:r w:rsidR="00AD7447" w:rsidRPr="00AD7447">
        <w:rPr>
          <w:rStyle w:val="a7"/>
          <w:rFonts w:ascii="Simplified Arabic" w:hAnsi="Simplified Arabic" w:cs="Simplified Arabic"/>
          <w:i w:val="0"/>
          <w:iCs w:val="0"/>
          <w:sz w:val="28"/>
          <w:szCs w:val="28"/>
          <w:vertAlign w:val="subscript"/>
        </w:rPr>
        <w:t>8</w:t>
      </w:r>
      <w:r w:rsidR="003C12A0" w:rsidRPr="00AD7447">
        <w:rPr>
          <w:rStyle w:val="a7"/>
          <w:rFonts w:ascii="Simplified Arabic" w:hAnsi="Simplified Arabic" w:cs="Simplified Arabic"/>
          <w:i w:val="0"/>
          <w:iCs w:val="0"/>
          <w:sz w:val="28"/>
          <w:szCs w:val="28"/>
          <w:vertAlign w:val="subscript"/>
        </w:rPr>
        <w:t>]</w:t>
      </w:r>
      <w:r w:rsidR="00425A5E" w:rsidRPr="00B77FE4">
        <w:rPr>
          <w:rStyle w:val="a7"/>
          <w:rFonts w:ascii="Simplified Arabic" w:hAnsi="Simplified Arabic" w:cs="Simplified Arabic" w:hint="cs"/>
          <w:i w:val="0"/>
          <w:iCs w:val="0"/>
          <w:sz w:val="28"/>
          <w:szCs w:val="28"/>
          <w:rtl/>
        </w:rPr>
        <w:t xml:space="preserve"> ويتم حسابة بالمعادلة </w:t>
      </w:r>
      <w:r w:rsidR="006F4BE4" w:rsidRPr="00B77FE4">
        <w:rPr>
          <w:rStyle w:val="a7"/>
          <w:rFonts w:ascii="Simplified Arabic" w:hAnsi="Simplified Arabic" w:cs="Simplified Arabic" w:hint="cs"/>
          <w:i w:val="0"/>
          <w:iCs w:val="0"/>
          <w:sz w:val="28"/>
          <w:szCs w:val="28"/>
          <w:rtl/>
        </w:rPr>
        <w:t>التالية</w:t>
      </w:r>
      <w:r w:rsidR="006F4BE4" w:rsidRPr="00B77FE4">
        <w:rPr>
          <w:rStyle w:val="a7"/>
          <w:rFonts w:ascii="Simplified Arabic" w:hAnsi="Simplified Arabic" w:cs="Simplified Arabic"/>
          <w:i w:val="0"/>
          <w:iCs w:val="0"/>
          <w:sz w:val="28"/>
          <w:szCs w:val="28"/>
        </w:rPr>
        <w:t xml:space="preserve"> </w:t>
      </w:r>
      <w:r w:rsidR="006F4BE4" w:rsidRPr="00AD7447">
        <w:rPr>
          <w:rStyle w:val="a7"/>
          <w:rFonts w:ascii="Simplified Arabic" w:hAnsi="Simplified Arabic" w:cs="Simplified Arabic"/>
          <w:i w:val="0"/>
          <w:iCs w:val="0"/>
          <w:sz w:val="28"/>
          <w:szCs w:val="28"/>
          <w:vertAlign w:val="subscript"/>
        </w:rPr>
        <w:t>[</w:t>
      </w:r>
      <w:r w:rsidR="00B44D9B" w:rsidRPr="00AD7447">
        <w:rPr>
          <w:rStyle w:val="a7"/>
          <w:rFonts w:ascii="Simplified Arabic" w:hAnsi="Simplified Arabic" w:cs="Simplified Arabic"/>
          <w:i w:val="0"/>
          <w:iCs w:val="0"/>
          <w:sz w:val="28"/>
          <w:szCs w:val="28"/>
          <w:vertAlign w:val="subscript"/>
        </w:rPr>
        <w:t>1</w:t>
      </w:r>
      <w:r w:rsidR="00AD7447" w:rsidRPr="00AD7447">
        <w:rPr>
          <w:rStyle w:val="a7"/>
          <w:rFonts w:ascii="Simplified Arabic" w:hAnsi="Simplified Arabic" w:cs="Simplified Arabic"/>
          <w:i w:val="0"/>
          <w:iCs w:val="0"/>
          <w:sz w:val="28"/>
          <w:szCs w:val="28"/>
          <w:vertAlign w:val="subscript"/>
        </w:rPr>
        <w:t>9</w:t>
      </w:r>
      <w:r w:rsidR="00B44D9B" w:rsidRPr="00AD7447">
        <w:rPr>
          <w:rStyle w:val="a7"/>
          <w:rFonts w:ascii="Simplified Arabic" w:hAnsi="Simplified Arabic" w:cs="Simplified Arabic"/>
          <w:i w:val="0"/>
          <w:iCs w:val="0"/>
          <w:sz w:val="28"/>
          <w:szCs w:val="28"/>
          <w:vertAlign w:val="subscript"/>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a7"/>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6DA7102" w:rsidR="00565E7E" w:rsidRPr="00B77FE4" w:rsidRDefault="00844485" w:rsidP="00C53EDA">
      <w:pPr>
        <w:pStyle w:val="a0"/>
        <w:numPr>
          <w:ilvl w:val="0"/>
          <w:numId w:val="31"/>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62D218A7"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 xml:space="preserve">ويقوم بحساب معدل الايض الأساسي بالنسبة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AD7447">
        <w:rPr>
          <w:rStyle w:val="a7"/>
          <w:rFonts w:ascii="Simplified Arabic" w:hAnsi="Simplified Arabic" w:cs="Simplified Arabic"/>
          <w:i w:val="0"/>
          <w:iCs w:val="0"/>
          <w:sz w:val="28"/>
          <w:szCs w:val="28"/>
          <w:vertAlign w:val="subscript"/>
        </w:rPr>
        <w:t>[</w:t>
      </w:r>
      <w:r w:rsidR="00AD7447" w:rsidRPr="00AD7447">
        <w:rPr>
          <w:rStyle w:val="a7"/>
          <w:rFonts w:ascii="Simplified Arabic" w:hAnsi="Simplified Arabic" w:cs="Simplified Arabic"/>
          <w:i w:val="0"/>
          <w:iCs w:val="0"/>
          <w:sz w:val="28"/>
          <w:szCs w:val="28"/>
          <w:vertAlign w:val="subscript"/>
        </w:rPr>
        <w:t>21</w:t>
      </w:r>
      <w:r w:rsidR="00793C9D" w:rsidRPr="00AD7447">
        <w:rPr>
          <w:rStyle w:val="a7"/>
          <w:rFonts w:ascii="Simplified Arabic" w:hAnsi="Simplified Arabic" w:cs="Simplified Arabic"/>
          <w:i w:val="0"/>
          <w:iCs w:val="0"/>
          <w:sz w:val="28"/>
          <w:szCs w:val="28"/>
          <w:vertAlign w:val="subscript"/>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41A1428C"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 xml:space="preserve">ويقوم بحساب معدل الايض الأساسي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AD7447">
        <w:rPr>
          <w:rStyle w:val="a7"/>
          <w:rFonts w:ascii="Simplified Arabic" w:hAnsi="Simplified Arabic" w:cs="Simplified Arabic"/>
          <w:i w:val="0"/>
          <w:iCs w:val="0"/>
          <w:sz w:val="28"/>
          <w:szCs w:val="28"/>
          <w:vertAlign w:val="subscript"/>
        </w:rPr>
        <w:t>[</w:t>
      </w:r>
      <w:r w:rsidR="00AD7447" w:rsidRPr="00AD7447">
        <w:rPr>
          <w:rStyle w:val="a7"/>
          <w:rFonts w:ascii="Simplified Arabic" w:hAnsi="Simplified Arabic" w:cs="Simplified Arabic"/>
          <w:i w:val="0"/>
          <w:iCs w:val="0"/>
          <w:sz w:val="28"/>
          <w:szCs w:val="28"/>
          <w:vertAlign w:val="subscript"/>
        </w:rPr>
        <w:t>21</w:t>
      </w:r>
      <w:r w:rsidR="00793C9D" w:rsidRPr="00AD7447">
        <w:rPr>
          <w:rStyle w:val="a7"/>
          <w:rFonts w:ascii="Simplified Arabic" w:hAnsi="Simplified Arabic" w:cs="Simplified Arabic"/>
          <w:i w:val="0"/>
          <w:iCs w:val="0"/>
          <w:sz w:val="28"/>
          <w:szCs w:val="28"/>
          <w:vertAlign w:val="subscript"/>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1477037F" w:rsidR="002A05AC" w:rsidRPr="00B77FE4" w:rsidRDefault="00793C9D" w:rsidP="004C69EC">
      <w:pPr>
        <w:rPr>
          <w:rStyle w:val="namesChar"/>
          <w:rFonts w:hint="cs"/>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2A05AC" w:rsidRPr="00B77FE4">
        <w:rPr>
          <w:rStyle w:val="namesChar"/>
          <w:rFonts w:hint="cs"/>
          <w:color w:val="000000" w:themeColor="text1"/>
          <w:sz w:val="28"/>
          <w:szCs w:val="28"/>
          <w:rtl/>
        </w:rPr>
        <w:t xml:space="preserve"> </w:t>
      </w:r>
      <w:r w:rsidR="00900F74" w:rsidRPr="00B77FE4">
        <w:rPr>
          <w:rStyle w:val="namesChar"/>
          <w:rFonts w:hint="cs"/>
          <w:color w:val="000000" w:themeColor="text1"/>
          <w:sz w:val="28"/>
          <w:szCs w:val="28"/>
          <w:rtl/>
        </w:rPr>
        <w:t>على</w:t>
      </w:r>
      <w:r w:rsidR="002A05AC" w:rsidRPr="00B77FE4">
        <w:rPr>
          <w:rStyle w:val="namesChar"/>
          <w:rFonts w:hint="cs"/>
          <w:color w:val="000000" w:themeColor="text1"/>
          <w:sz w:val="28"/>
          <w:szCs w:val="28"/>
          <w:rtl/>
        </w:rPr>
        <w:t xml:space="preserve"> النحوي التالي كما هو موضح بالجدول الاتي</w:t>
      </w:r>
    </w:p>
    <w:tbl>
      <w:tblPr>
        <w:tblStyle w:val="ac"/>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rFonts w:hint="cs"/>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3"/>
        <w:ind w:left="0" w:firstLine="0"/>
        <w:rPr>
          <w:color w:val="000000" w:themeColor="text1"/>
          <w:rtl/>
        </w:rPr>
      </w:pPr>
      <w:r w:rsidRPr="00B77FE4">
        <w:rPr>
          <w:color w:val="000000" w:themeColor="text1"/>
          <w:rtl/>
        </w:rPr>
        <w:lastRenderedPageBreak/>
        <w:t>دراسة الأنظمة المشابهة</w:t>
      </w:r>
    </w:p>
    <w:p w14:paraId="680C1AC2" w14:textId="1D0EBEE0" w:rsidR="00D218FA" w:rsidRPr="00D218FA" w:rsidRDefault="00681F80" w:rsidP="00EB2623">
      <w:pPr>
        <w:pStyle w:val="a6"/>
        <w:spacing w:line="360" w:lineRule="auto"/>
        <w:jc w:val="both"/>
        <w:rPr>
          <w:rFonts w:hint="cs"/>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D218FA" w:rsidRPr="00D218FA">
        <w:rPr>
          <w:rFonts w:hint="cs"/>
          <w:color w:val="000000" w:themeColor="text1"/>
          <w:sz w:val="28"/>
          <w:szCs w:val="28"/>
          <w:rtl/>
        </w:rPr>
        <w:t xml:space="preserve"> ومن هذه الأنظمة هي:</w:t>
      </w:r>
    </w:p>
    <w:p w14:paraId="55800E7A" w14:textId="336B62AA" w:rsidR="00945E4D" w:rsidRPr="00B77FE4" w:rsidRDefault="00945E4D" w:rsidP="00B300EF">
      <w:pPr>
        <w:pStyle w:val="a6"/>
        <w:numPr>
          <w:ilvl w:val="0"/>
          <w:numId w:val="26"/>
        </w:numPr>
        <w:tabs>
          <w:tab w:val="left" w:pos="141"/>
        </w:tabs>
        <w:spacing w:line="360" w:lineRule="auto"/>
        <w:ind w:left="0" w:firstLine="0"/>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a6"/>
        <w:spacing w:line="360" w:lineRule="auto"/>
        <w:jc w:val="both"/>
        <w:rPr>
          <w:rFonts w:hint="cs"/>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190B0AF6" w14:textId="53FDBE29" w:rsidR="00B300EF" w:rsidRPr="00B77FE4" w:rsidRDefault="00FE7670" w:rsidP="00754EF5">
      <w:pPr>
        <w:pStyle w:val="a6"/>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4721DE74">
            <wp:extent cx="5353050" cy="244792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r w:rsidR="00D11A35" w:rsidRPr="00B77FE4">
        <w:rPr>
          <w:rFonts w:hint="cs"/>
          <w:color w:val="000000" w:themeColor="text1"/>
          <w:sz w:val="28"/>
          <w:szCs w:val="28"/>
          <w:rtl/>
          <w:lang w:bidi="ar-LY"/>
        </w:rPr>
        <w:t xml:space="preserve">الشكل </w:t>
      </w:r>
      <w:proofErr w:type="gramStart"/>
      <w:r w:rsidR="00D11A35" w:rsidRPr="00B77FE4">
        <w:rPr>
          <w:rFonts w:hint="cs"/>
          <w:color w:val="000000" w:themeColor="text1"/>
          <w:sz w:val="28"/>
          <w:szCs w:val="28"/>
          <w:rtl/>
          <w:lang w:bidi="ar-LY"/>
        </w:rPr>
        <w:t>( .</w:t>
      </w:r>
      <w:proofErr w:type="gramEnd"/>
      <w:r w:rsidR="00D11A35" w:rsidRPr="00B77FE4">
        <w:rPr>
          <w:rFonts w:hint="cs"/>
          <w:color w:val="000000" w:themeColor="text1"/>
          <w:sz w:val="28"/>
          <w:szCs w:val="28"/>
          <w:rtl/>
          <w:lang w:bidi="ar-LY"/>
        </w:rPr>
        <w:t xml:space="preserve"> )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4BB110A7" w14:textId="076D8BA6" w:rsidR="001818CC" w:rsidRPr="00B77FE4" w:rsidRDefault="00D11A35" w:rsidP="00D218FA">
      <w:pPr>
        <w:pStyle w:val="a6"/>
        <w:numPr>
          <w:ilvl w:val="0"/>
          <w:numId w:val="26"/>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02BD0228" w14:textId="77777777" w:rsidR="00C53EDA" w:rsidRDefault="008C71D9" w:rsidP="00C53EDA">
      <w:pPr>
        <w:pStyle w:val="a6"/>
        <w:spacing w:line="360" w:lineRule="auto"/>
        <w:jc w:val="both"/>
        <w:rPr>
          <w:color w:val="000000" w:themeColor="text1"/>
          <w:sz w:val="28"/>
          <w:szCs w:val="28"/>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p>
    <w:p w14:paraId="64109253" w14:textId="4053121A" w:rsidR="00C53EDA" w:rsidRDefault="00C53EDA" w:rsidP="00C53EDA">
      <w:pPr>
        <w:pStyle w:val="a6"/>
        <w:spacing w:line="360" w:lineRule="auto"/>
        <w:jc w:val="both"/>
        <w:rPr>
          <w:color w:val="000000" w:themeColor="text1"/>
          <w:sz w:val="28"/>
          <w:szCs w:val="28"/>
          <w:rtl/>
          <w:lang w:bidi="ar-LY"/>
        </w:rPr>
      </w:pPr>
      <w:r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a6"/>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5518F378"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proofErr w:type="gramStart"/>
      <w:r w:rsidRPr="00B77FE4">
        <w:rPr>
          <w:rFonts w:hint="cs"/>
          <w:color w:val="000000" w:themeColor="text1"/>
          <w:sz w:val="28"/>
          <w:szCs w:val="28"/>
          <w:rtl/>
          <w:lang w:bidi="ar-LY"/>
        </w:rPr>
        <w:t>( .</w:t>
      </w:r>
      <w:proofErr w:type="gramEnd"/>
      <w:r w:rsidRPr="00B77FE4">
        <w:rPr>
          <w:rFonts w:hint="cs"/>
          <w:color w:val="000000" w:themeColor="text1"/>
          <w:sz w:val="28"/>
          <w:szCs w:val="28"/>
          <w:rtl/>
          <w:lang w:bidi="ar-LY"/>
        </w:rPr>
        <w:t xml:space="preserve"> )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a6"/>
        <w:spacing w:line="360" w:lineRule="auto"/>
        <w:rPr>
          <w:color w:val="000000" w:themeColor="text1"/>
          <w:sz w:val="28"/>
          <w:szCs w:val="28"/>
          <w:rtl/>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151FDB24"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 xml:space="preserve">لشكل </w:t>
      </w:r>
      <w:proofErr w:type="gramStart"/>
      <w:r w:rsidR="001818CC" w:rsidRPr="00B77FE4">
        <w:rPr>
          <w:rFonts w:hint="cs"/>
          <w:color w:val="000000" w:themeColor="text1"/>
          <w:sz w:val="28"/>
          <w:szCs w:val="28"/>
          <w:rtl/>
          <w:lang w:bidi="ar-LY"/>
        </w:rPr>
        <w:t>( .</w:t>
      </w:r>
      <w:proofErr w:type="gramEnd"/>
      <w:r w:rsidR="001818CC" w:rsidRPr="00B77FE4">
        <w:rPr>
          <w:rFonts w:hint="cs"/>
          <w:color w:val="000000" w:themeColor="text1"/>
          <w:sz w:val="28"/>
          <w:szCs w:val="28"/>
          <w:rtl/>
          <w:lang w:bidi="ar-LY"/>
        </w:rPr>
        <w:t xml:space="preserve"> )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66707902" w14:textId="6B0A987E" w:rsidR="00B22F89" w:rsidRPr="00B77FE4" w:rsidRDefault="00B22F89" w:rsidP="00B300EF">
      <w:pPr>
        <w:pStyle w:val="a6"/>
        <w:numPr>
          <w:ilvl w:val="0"/>
          <w:numId w:val="28"/>
        </w:numPr>
        <w:tabs>
          <w:tab w:val="left" w:pos="283"/>
        </w:tabs>
        <w:ind w:left="0" w:firstLine="0"/>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a6"/>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2C36BF01" w:rsidR="00FA3D95" w:rsidRDefault="00FA3D95" w:rsidP="006D63C0">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proofErr w:type="gramStart"/>
      <w:r w:rsidRPr="00B77FE4">
        <w:rPr>
          <w:rFonts w:hint="cs"/>
          <w:color w:val="000000" w:themeColor="text1"/>
          <w:sz w:val="28"/>
          <w:szCs w:val="28"/>
          <w:rtl/>
          <w:lang w:bidi="ar-LY"/>
        </w:rPr>
        <w:t>( .</w:t>
      </w:r>
      <w:proofErr w:type="gramEnd"/>
      <w:r w:rsidRPr="00B77FE4">
        <w:rPr>
          <w:rFonts w:hint="cs"/>
          <w:color w:val="000000" w:themeColor="text1"/>
          <w:sz w:val="28"/>
          <w:szCs w:val="28"/>
          <w:rtl/>
          <w:lang w:bidi="ar-LY"/>
        </w:rPr>
        <w:t xml:space="preserve"> )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a6"/>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50249965" w:rsidR="00CA559B" w:rsidRPr="00B77FE4" w:rsidRDefault="00CA559B" w:rsidP="00CA559B">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proofErr w:type="gramStart"/>
      <w:r w:rsidRPr="00B77FE4">
        <w:rPr>
          <w:rFonts w:hint="cs"/>
          <w:color w:val="000000" w:themeColor="text1"/>
          <w:sz w:val="28"/>
          <w:szCs w:val="28"/>
          <w:rtl/>
          <w:lang w:bidi="ar-LY"/>
        </w:rPr>
        <w:t>( .</w:t>
      </w:r>
      <w:proofErr w:type="gramEnd"/>
      <w:r w:rsidRPr="00B77FE4">
        <w:rPr>
          <w:rFonts w:hint="cs"/>
          <w:color w:val="000000" w:themeColor="text1"/>
          <w:sz w:val="28"/>
          <w:szCs w:val="28"/>
          <w:rtl/>
          <w:lang w:bidi="ar-LY"/>
        </w:rPr>
        <w:t xml:space="preserve"> )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5DF9FB24" w:rsidR="0046063A" w:rsidRPr="00B77FE4" w:rsidRDefault="007A204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اجرينا مق</w:t>
      </w:r>
      <w:r w:rsidR="00EA5725" w:rsidRPr="00B77FE4">
        <w:rPr>
          <w:rFonts w:ascii="Simplified Arabic" w:hAnsi="Simplified Arabic" w:cs="Simplified Arabic"/>
          <w:color w:val="000000" w:themeColor="text1"/>
          <w:rtl/>
          <w:lang w:bidi="ar-LY"/>
        </w:rPr>
        <w:t>ا</w:t>
      </w:r>
      <w:r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3A3F6A">
      <w:pPr>
        <w:pStyle w:val="a0"/>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1FFB6D36" w:rsidR="00DA050A" w:rsidRDefault="00DA050A" w:rsidP="003A3F6A">
      <w:pPr>
        <w:pStyle w:val="a0"/>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معادلات </w:t>
      </w:r>
      <w:r w:rsidR="00A90A56" w:rsidRPr="00B77FE4">
        <w:rPr>
          <w:rStyle w:val="namesChar"/>
          <w:color w:val="000000" w:themeColor="text1"/>
          <w:sz w:val="28"/>
          <w:szCs w:val="28"/>
        </w:rPr>
        <w:t>Physical Activity Level</w:t>
      </w:r>
      <w:r w:rsidR="003A3F6A">
        <w:rPr>
          <w:rFonts w:ascii="Simplified Arabic" w:hAnsi="Simplified Arabic" w:cs="Simplified Arabic" w:hint="cs"/>
          <w:color w:val="000000" w:themeColor="text1"/>
          <w:rtl/>
          <w:lang w:bidi="ar-LY"/>
        </w:rPr>
        <w:t xml:space="preserve"> 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77777777" w:rsidR="00161EF7" w:rsidRPr="00161EF7" w:rsidRDefault="00161EF7"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3"/>
        <w:ind w:left="0" w:firstLine="0"/>
        <w:rPr>
          <w:color w:val="000000" w:themeColor="text1"/>
          <w:rtl/>
          <w:lang w:bidi="ar-LY"/>
        </w:rPr>
      </w:pPr>
      <w:r w:rsidRPr="00B77FE4">
        <w:rPr>
          <w:color w:val="000000" w:themeColor="text1"/>
          <w:rtl/>
          <w:lang w:bidi="ar-LY"/>
        </w:rPr>
        <w:lastRenderedPageBreak/>
        <w:t>دراسة الحالة</w:t>
      </w:r>
    </w:p>
    <w:p w14:paraId="70986439" w14:textId="51FB9C0E" w:rsidR="00824860" w:rsidRPr="00B77FE4"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54EF5">
        <w:rPr>
          <w:rStyle w:val="namesChar"/>
          <w:color w:val="000000" w:themeColor="text1"/>
          <w:sz w:val="28"/>
          <w:szCs w:val="28"/>
          <w:vertAlign w:val="subscript"/>
        </w:rPr>
        <w:t>[</w:t>
      </w:r>
      <w:r w:rsidR="00754EF5" w:rsidRPr="00754EF5">
        <w:rPr>
          <w:rStyle w:val="namesChar"/>
          <w:color w:val="000000" w:themeColor="text1"/>
          <w:sz w:val="28"/>
          <w:szCs w:val="28"/>
          <w:vertAlign w:val="subscript"/>
        </w:rPr>
        <w:t>22</w:t>
      </w:r>
      <w:r w:rsidRPr="00754EF5">
        <w:rPr>
          <w:rStyle w:val="namesChar"/>
          <w:color w:val="000000" w:themeColor="text1"/>
          <w:sz w:val="28"/>
          <w:szCs w:val="28"/>
          <w:vertAlign w:val="subscript"/>
        </w:rPr>
        <w:t>]</w:t>
      </w:r>
      <w:r w:rsidRPr="00B77FE4">
        <w:rPr>
          <w:rFonts w:ascii="Simplified Arabic" w:hAnsi="Simplified Arabic" w:cs="Simplified Arabic" w:hint="cs"/>
          <w:color w:val="000000" w:themeColor="text1"/>
          <w:rtl/>
        </w:rPr>
        <w:t>.</w:t>
      </w:r>
    </w:p>
    <w:p w14:paraId="275E0629" w14:textId="55940631" w:rsidR="001818CC" w:rsidRPr="00B77FE4" w:rsidRDefault="00683407" w:rsidP="00FF49F2">
      <w:pPr>
        <w:pStyle w:val="a0"/>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 xml:space="preserve">مريض لم يتبع نظام غذائي صحي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بعد اتباع المريض لهذا النظام الغذائي قرار المريض عدم تكرار هذا النظام الخاطئ.</w:t>
      </w:r>
    </w:p>
    <w:p w14:paraId="1A6B2D2A" w14:textId="40C15734" w:rsidR="00D92029" w:rsidRDefault="001818CC" w:rsidP="006D63C0">
      <w:pPr>
        <w:pStyle w:val="a0"/>
        <w:numPr>
          <w:ilvl w:val="0"/>
          <w:numId w:val="25"/>
        </w:numPr>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اتبع نظام غذائي صحي ......</w:t>
      </w:r>
    </w:p>
    <w:p w14:paraId="4CF267D1" w14:textId="35B0F994"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67E6E80E" w14:textId="266CC43C"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4DE4BED8" w14:textId="50494870"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7F052837" w14:textId="5CE174C3"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7C4B96F5" w14:textId="3E51A2DB"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w:t>
      </w:r>
    </w:p>
    <w:p w14:paraId="29D2C1B1" w14:textId="543B4CEB"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0202A3D9" w14:textId="3A547275" w:rsidR="002B5A24" w:rsidRP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605BD04D" w14:textId="294C1D7D" w:rsidR="00DC47E8" w:rsidRPr="00B77FE4" w:rsidRDefault="00DC47E8" w:rsidP="006D63C0">
      <w:pPr>
        <w:pStyle w:val="2"/>
        <w:ind w:left="0" w:firstLine="0"/>
        <w:rPr>
          <w:color w:val="000000" w:themeColor="text1"/>
          <w:rtl/>
          <w:lang w:bidi="ar-LY"/>
        </w:rPr>
      </w:pPr>
      <w:r w:rsidRPr="00B77FE4">
        <w:rPr>
          <w:color w:val="000000" w:themeColor="text1"/>
          <w:rtl/>
          <w:lang w:bidi="ar-LY"/>
        </w:rPr>
        <w:t>وصف عام للنظام</w:t>
      </w:r>
    </w:p>
    <w:p w14:paraId="3D82D5C2" w14:textId="34D328C6" w:rsidR="00632BDC" w:rsidRPr="00B77FE4" w:rsidRDefault="00632BDC" w:rsidP="004E4F03">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في هذا النظام لدينا </w:t>
      </w:r>
      <w:r w:rsidR="005C2CCF" w:rsidRPr="00B77FE4">
        <w:rPr>
          <w:rFonts w:ascii="Simplified Arabic" w:hAnsi="Simplified Arabic" w:cs="Simplified Arabic" w:hint="cs"/>
          <w:color w:val="000000" w:themeColor="text1"/>
          <w:rtl/>
          <w:lang w:bidi="ar-LY"/>
        </w:rPr>
        <w:t>ثلاثة انواع</w:t>
      </w:r>
      <w:r w:rsidRPr="00B77FE4">
        <w:rPr>
          <w:rFonts w:ascii="Simplified Arabic" w:hAnsi="Simplified Arabic" w:cs="Simplified Arabic"/>
          <w:color w:val="000000" w:themeColor="text1"/>
          <w:rtl/>
          <w:lang w:bidi="ar-LY"/>
        </w:rPr>
        <w:t xml:space="preserve"> من المستخدمين وهم واخصائيين التغذية</w:t>
      </w:r>
      <w:r w:rsidR="005C2CCF" w:rsidRPr="00B77FE4">
        <w:rPr>
          <w:rFonts w:ascii="Simplified Arabic" w:hAnsi="Simplified Arabic" w:cs="Simplified Arabic" w:hint="cs"/>
          <w:color w:val="000000" w:themeColor="text1"/>
          <w:rtl/>
          <w:lang w:bidi="ar-LY"/>
        </w:rPr>
        <w:t xml:space="preserve"> والصيدليين</w:t>
      </w:r>
      <w:r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Pr="00B77FE4">
        <w:rPr>
          <w:rFonts w:ascii="Simplified Arabic" w:hAnsi="Simplified Arabic" w:cs="Simplified Arabic"/>
          <w:color w:val="000000" w:themeColor="text1"/>
          <w:rtl/>
          <w:lang w:bidi="ar-LY"/>
        </w:rPr>
        <w:t xml:space="preserve"> محددة يمكن وصفها كالاْتي:</w:t>
      </w:r>
    </w:p>
    <w:p w14:paraId="6A81F1F9" w14:textId="4FBF36AD" w:rsidR="00632BDC" w:rsidRPr="00B77FE4" w:rsidRDefault="00632BDC" w:rsidP="00B300EF">
      <w:pPr>
        <w:pStyle w:val="a0"/>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B300EF">
      <w:pPr>
        <w:pStyle w:val="a0"/>
        <w:numPr>
          <w:ilvl w:val="0"/>
          <w:numId w:val="9"/>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48339E97" w:rsidR="005C2CCF" w:rsidRPr="00B77FE4" w:rsidRDefault="005C2CCF" w:rsidP="00B300EF">
      <w:pPr>
        <w:pStyle w:val="a0"/>
        <w:numPr>
          <w:ilvl w:val="0"/>
          <w:numId w:val="9"/>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الصيدلي.</w:t>
      </w:r>
    </w:p>
    <w:p w14:paraId="08EE8ED5" w14:textId="7875B928" w:rsidR="00F100D1" w:rsidRPr="00B77FE4" w:rsidRDefault="00F100D1" w:rsidP="00B300EF">
      <w:pPr>
        <w:pStyle w:val="a0"/>
        <w:numPr>
          <w:ilvl w:val="0"/>
          <w:numId w:val="9"/>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جدول</w:t>
      </w:r>
      <w:r w:rsidR="00A57FFD" w:rsidRPr="00B77FE4">
        <w:rPr>
          <w:rFonts w:ascii="Simplified Arabic" w:hAnsi="Simplified Arabic" w:cs="Simplified Arabic"/>
          <w:color w:val="000000" w:themeColor="text1"/>
          <w:rtl/>
          <w:lang w:bidi="ar-LY"/>
        </w:rPr>
        <w:t xml:space="preserve"> الغذائي الخاص بالمريض.</w:t>
      </w:r>
    </w:p>
    <w:p w14:paraId="2C62A4B8" w14:textId="10D83F74" w:rsidR="005C2CCF" w:rsidRPr="00B77FE4" w:rsidRDefault="005C2CCF" w:rsidP="00B300EF">
      <w:pPr>
        <w:pStyle w:val="a0"/>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الصيدلي</w:t>
      </w:r>
    </w:p>
    <w:p w14:paraId="6B299ED8" w14:textId="0A865725" w:rsidR="005C2CCF" w:rsidRPr="00B77FE4" w:rsidRDefault="005C2CCF" w:rsidP="00B300EF">
      <w:pPr>
        <w:pStyle w:val="a0"/>
        <w:numPr>
          <w:ilvl w:val="0"/>
          <w:numId w:val="29"/>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56C0077E" w14:textId="75875B92" w:rsidR="00A57FFD" w:rsidRPr="00B77FE4" w:rsidRDefault="00A57FFD" w:rsidP="00B300EF">
      <w:pPr>
        <w:pStyle w:val="a0"/>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64D0E274" w14:textId="5AC2006B" w:rsidR="00493036" w:rsidRDefault="00493036" w:rsidP="00A0307A">
      <w:pPr>
        <w:pStyle w:val="a0"/>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5F96DD2A" w14:textId="1CB3811F" w:rsidR="00A0307A" w:rsidRDefault="00A0307A" w:rsidP="00A0307A">
      <w:pPr>
        <w:pStyle w:val="a0"/>
        <w:numPr>
          <w:ilvl w:val="0"/>
          <w:numId w:val="9"/>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1FEC402C" w14:textId="00BB9549" w:rsidR="00A57FFD" w:rsidRDefault="00A57FFD" w:rsidP="00A0307A">
      <w:pPr>
        <w:pStyle w:val="a0"/>
        <w:numPr>
          <w:ilvl w:val="0"/>
          <w:numId w:val="9"/>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75AD2A2" w14:textId="123D6223" w:rsidR="00A0307A" w:rsidRDefault="00A0307A" w:rsidP="00A0307A">
      <w:pPr>
        <w:pStyle w:val="a0"/>
        <w:numPr>
          <w:ilvl w:val="0"/>
          <w:numId w:val="9"/>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57EA86CB" w14:textId="70BEA5CB" w:rsidR="00A0307A" w:rsidRPr="00A0307A" w:rsidRDefault="00A0307A" w:rsidP="00A0307A">
      <w:pPr>
        <w:pStyle w:val="a0"/>
        <w:numPr>
          <w:ilvl w:val="0"/>
          <w:numId w:val="9"/>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A0307A">
      <w:pPr>
        <w:pStyle w:val="a0"/>
        <w:numPr>
          <w:ilvl w:val="0"/>
          <w:numId w:val="9"/>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04C8312B" w:rsidR="00A57FFD" w:rsidRPr="00B77FE4" w:rsidRDefault="00A0307A" w:rsidP="00A0307A">
      <w:pPr>
        <w:pStyle w:val="a0"/>
        <w:numPr>
          <w:ilvl w:val="0"/>
          <w:numId w:val="9"/>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7F3E646" w14:textId="6D552A41" w:rsidR="00E119F9" w:rsidRPr="00B77FE4" w:rsidRDefault="00493036" w:rsidP="006D63C0">
      <w:pPr>
        <w:pStyle w:val="2"/>
        <w:ind w:left="0" w:firstLine="0"/>
        <w:rPr>
          <w:rStyle w:val="2Char"/>
          <w:rFonts w:eastAsia="Calibri"/>
          <w:b/>
          <w:bCs/>
          <w:color w:val="000000" w:themeColor="text1"/>
          <w:rtl/>
        </w:rPr>
      </w:pPr>
      <w:bookmarkStart w:id="18" w:name="_Toc480926128"/>
      <w:bookmarkStart w:id="19" w:name="_Toc480965168"/>
      <w:bookmarkStart w:id="20" w:name="_Toc480980074"/>
      <w:r w:rsidRPr="00B77FE4">
        <w:rPr>
          <w:rStyle w:val="2Char"/>
          <w:rFonts w:eastAsia="Calibri"/>
          <w:b/>
          <w:bCs/>
          <w:color w:val="000000" w:themeColor="text1"/>
          <w:rtl/>
        </w:rPr>
        <w:t>تحليل</w:t>
      </w:r>
      <w:r w:rsidR="00E119F9" w:rsidRPr="00B77FE4">
        <w:rPr>
          <w:rStyle w:val="2Char"/>
          <w:rFonts w:eastAsia="Calibri"/>
          <w:b/>
          <w:bCs/>
          <w:color w:val="000000" w:themeColor="text1"/>
          <w:rtl/>
        </w:rPr>
        <w:t xml:space="preserve"> متطلبات النظام</w:t>
      </w:r>
      <w:bookmarkEnd w:id="18"/>
      <w:bookmarkEnd w:id="19"/>
      <w:bookmarkEnd w:id="20"/>
      <w:r w:rsidR="00E119F9" w:rsidRPr="00B77FE4">
        <w:rPr>
          <w:rStyle w:val="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02D5C4D4" w14:textId="699D5A7E" w:rsidR="00E119F9" w:rsidRPr="00B77FE4" w:rsidRDefault="00A41FA8" w:rsidP="004E4F03">
      <w:pPr>
        <w:pStyle w:val="NormalText"/>
        <w:rPr>
          <w:color w:val="000000" w:themeColor="text1"/>
          <w:rtl/>
        </w:rPr>
      </w:pPr>
      <w:r w:rsidRPr="00B77FE4">
        <w:rPr>
          <w:color w:val="000000" w:themeColor="text1"/>
          <w:rtl/>
        </w:rPr>
        <w:t xml:space="preserve">هي عملية إنتاج وصف مفصل ودقيق </w:t>
      </w:r>
      <w:r w:rsidR="008E68F1" w:rsidRPr="00B77FE4">
        <w:rPr>
          <w:color w:val="000000" w:themeColor="text1"/>
          <w:rtl/>
        </w:rPr>
        <w:t>لنظام،</w:t>
      </w:r>
      <w:r w:rsidRPr="00B77FE4">
        <w:rPr>
          <w:color w:val="000000" w:themeColor="text1"/>
          <w:rtl/>
        </w:rPr>
        <w:t xml:space="preserve"> حيث أن عندما تجمع مع وصف وقائع الاستخدام تمكننا من تصميم نظام يحقق هذه المتطلبات في مرحلة التصميم وتمكننا أيضا من اختبار ان النظام يلبي 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54EF5">
        <w:rPr>
          <w:color w:val="000000" w:themeColor="text1"/>
          <w:sz w:val="28"/>
          <w:vertAlign w:val="subscript"/>
        </w:rPr>
        <w:t>[</w:t>
      </w:r>
      <w:r w:rsidR="00F100D1" w:rsidRPr="00754EF5">
        <w:rPr>
          <w:color w:val="000000" w:themeColor="text1"/>
          <w:sz w:val="28"/>
          <w:vertAlign w:val="subscript"/>
        </w:rPr>
        <w:t>2</w:t>
      </w:r>
      <w:r w:rsidR="00754EF5" w:rsidRPr="00754EF5">
        <w:rPr>
          <w:color w:val="000000" w:themeColor="text1"/>
          <w:sz w:val="28"/>
          <w:vertAlign w:val="subscript"/>
        </w:rPr>
        <w:t>3</w:t>
      </w:r>
      <w:r w:rsidR="00D0012C" w:rsidRPr="00754EF5">
        <w:rPr>
          <w:color w:val="000000" w:themeColor="text1"/>
          <w:sz w:val="28"/>
          <w:vertAlign w:val="subscript"/>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1C42A75B" w14:textId="19D866C4" w:rsidR="00CE2CE1" w:rsidRPr="00B77FE4" w:rsidRDefault="00D27314" w:rsidP="004E4F03">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 xml:space="preserve">المتطلبات الوظيفية لنظام توضح الخدمات والوظائف التي يجب ان يوفرها النظام والتي من المفترض ان تنفذ، حيث ترتبط هذه المتطلبات بأدوات معينة داخل </w:t>
      </w:r>
      <w:r w:rsidR="006F4BE4" w:rsidRPr="00B77FE4">
        <w:rPr>
          <w:rFonts w:ascii="Simplified Arabic" w:hAnsi="Simplified Arabic" w:cs="Simplified Arabic" w:hint="cs"/>
          <w:color w:val="000000" w:themeColor="text1"/>
          <w:rtl/>
        </w:rPr>
        <w:t>النظام</w:t>
      </w:r>
      <w:r w:rsidR="006F4BE4" w:rsidRPr="00B77FE4">
        <w:rPr>
          <w:rFonts w:ascii="Simplified Arabic" w:hAnsi="Simplified Arabic" w:cs="Simplified Arabic"/>
          <w:color w:val="000000" w:themeColor="text1"/>
        </w:rPr>
        <w:t xml:space="preserve"> </w:t>
      </w:r>
      <w:r w:rsidR="006F4BE4" w:rsidRPr="00754EF5">
        <w:rPr>
          <w:rFonts w:ascii="Simplified Arabic" w:hAnsi="Simplified Arabic" w:cs="Simplified Arabic"/>
          <w:color w:val="000000" w:themeColor="text1"/>
          <w:vertAlign w:val="subscript"/>
        </w:rPr>
        <w:t>[</w:t>
      </w:r>
      <w:r w:rsidR="00F100D1" w:rsidRPr="00754EF5">
        <w:rPr>
          <w:rFonts w:ascii="Simplified Arabic" w:hAnsi="Simplified Arabic" w:cs="Simplified Arabic"/>
          <w:color w:val="000000" w:themeColor="text1"/>
          <w:vertAlign w:val="subscript"/>
        </w:rPr>
        <w:t>2</w:t>
      </w:r>
      <w:r w:rsidR="00754EF5" w:rsidRPr="00754EF5">
        <w:rPr>
          <w:rFonts w:ascii="Simplified Arabic" w:hAnsi="Simplified Arabic" w:cs="Simplified Arabic"/>
          <w:color w:val="000000" w:themeColor="text1"/>
          <w:vertAlign w:val="subscript"/>
        </w:rPr>
        <w:t>4</w:t>
      </w:r>
      <w:r w:rsidRPr="00754EF5">
        <w:rPr>
          <w:rFonts w:ascii="Simplified Arabic" w:hAnsi="Simplified Arabic" w:cs="Simplified Arabic"/>
          <w:color w:val="000000" w:themeColor="text1"/>
          <w:vertAlign w:val="subscript"/>
        </w:rPr>
        <w:t>]</w:t>
      </w:r>
      <w:r w:rsidRPr="00B77FE4">
        <w:rPr>
          <w:rFonts w:ascii="Simplified Arabic" w:hAnsi="Simplified Arabic" w:cs="Simplified Arabic"/>
          <w:color w:val="000000" w:themeColor="text1"/>
          <w:rtl/>
        </w:rPr>
        <w:t>، وسيتم شرح هذه المتطلبات كالتالي:</w:t>
      </w:r>
    </w:p>
    <w:p w14:paraId="70F6E5A4" w14:textId="402C769F" w:rsidR="00E119F9" w:rsidRDefault="009B0830" w:rsidP="006D63C0">
      <w:pPr>
        <w:pStyle w:val="a0"/>
        <w:numPr>
          <w:ilvl w:val="0"/>
          <w:numId w:val="19"/>
        </w:numPr>
        <w:ind w:left="0" w:firstLine="0"/>
        <w:rPr>
          <w:color w:val="000000" w:themeColor="text1"/>
        </w:rPr>
      </w:pPr>
      <w:r w:rsidRPr="00B77FE4">
        <w:rPr>
          <w:rFonts w:ascii="Simplified Arabic" w:hAnsi="Simplified Arabic" w:cs="Simplified Arabic"/>
          <w:color w:val="000000" w:themeColor="text1"/>
          <w:rtl/>
          <w:lang w:bidi="ar-LY"/>
        </w:rPr>
        <w:t xml:space="preserve">المتطلبات </w:t>
      </w:r>
      <w:r w:rsidRPr="00B77FE4">
        <w:rPr>
          <w:rFonts w:ascii="Simplified Arabic" w:hAnsi="Simplified Arabic" w:cs="Simplified Arabic"/>
          <w:color w:val="000000" w:themeColor="text1"/>
          <w:rtl/>
        </w:rPr>
        <w:t>الوظيفية</w:t>
      </w:r>
      <w:r w:rsidRPr="00B77FE4">
        <w:rPr>
          <w:rFonts w:ascii="Simplified Arabic" w:hAnsi="Simplified Arabic" w:cs="Simplified Arabic"/>
          <w:color w:val="000000" w:themeColor="text1"/>
          <w:rtl/>
          <w:lang w:bidi="ar-LY"/>
        </w:rPr>
        <w:t xml:space="preserve"> التي يوفرها الموقع الالكتروني:</w:t>
      </w:r>
      <w:r w:rsidR="002D7ECE" w:rsidRPr="00B77FE4">
        <w:rPr>
          <w:color w:val="000000" w:themeColor="text1"/>
          <w:rtl/>
        </w:rPr>
        <w:t xml:space="preserve"> </w:t>
      </w:r>
    </w:p>
    <w:p w14:paraId="04CF7F3E" w14:textId="39B726FB" w:rsidR="00614434" w:rsidRPr="00614434" w:rsidRDefault="00614434" w:rsidP="00614434">
      <w:pPr>
        <w:jc w:val="center"/>
        <w:rPr>
          <w:rFonts w:ascii="Simplified Arabic" w:hAnsi="Simplified Arabic" w:cs="Simplified Arabic"/>
          <w:i/>
          <w:iCs/>
          <w:color w:val="000000" w:themeColor="text1"/>
          <w:rtl/>
        </w:rPr>
      </w:pPr>
      <w:r w:rsidRPr="00614434">
        <w:rPr>
          <w:rFonts w:ascii="Simplified Arabic" w:hAnsi="Simplified Arabic" w:cs="Simplified Arabic"/>
          <w:i/>
          <w:iCs/>
          <w:color w:val="000000" w:themeColor="text1"/>
          <w:rtl/>
        </w:rPr>
        <w:t>لم يتم استكمال هذا الجزء</w:t>
      </w:r>
    </w:p>
    <w:p w14:paraId="4AD4AFBA" w14:textId="245A5322" w:rsidR="00E119F9" w:rsidRPr="00B77FE4" w:rsidRDefault="00E119F9" w:rsidP="006D63C0">
      <w:pPr>
        <w:pStyle w:val="2"/>
        <w:ind w:left="0" w:firstLine="0"/>
        <w:rPr>
          <w:color w:val="000000" w:themeColor="text1"/>
          <w:rtl/>
        </w:rPr>
      </w:pPr>
      <w:r w:rsidRPr="00B77FE4">
        <w:rPr>
          <w:color w:val="000000" w:themeColor="text1"/>
          <w:rtl/>
        </w:rPr>
        <w:t xml:space="preserve"> </w:t>
      </w:r>
      <w:bookmarkStart w:id="24" w:name="_Toc480926130"/>
      <w:bookmarkStart w:id="25" w:name="_Toc480965170"/>
      <w:bookmarkStart w:id="26" w:name="_Toc480980076"/>
      <w:r w:rsidRPr="00B77FE4">
        <w:rPr>
          <w:color w:val="000000" w:themeColor="text1"/>
          <w:rtl/>
        </w:rPr>
        <w:t>المتطلبات الغير وظيفية</w:t>
      </w:r>
      <w:bookmarkEnd w:id="24"/>
      <w:bookmarkEnd w:id="25"/>
      <w:bookmarkEnd w:id="26"/>
    </w:p>
    <w:p w14:paraId="5C6642D1" w14:textId="54A595C6" w:rsidR="00E119F9" w:rsidRPr="00B77FE4" w:rsidRDefault="00D71FD5" w:rsidP="004E4F03">
      <w:pPr>
        <w:pStyle w:val="NormalText"/>
        <w:rPr>
          <w:color w:val="000000" w:themeColor="text1"/>
          <w:rtl/>
        </w:rPr>
      </w:pPr>
      <w:r w:rsidRPr="00B77FE4">
        <w:rPr>
          <w:color w:val="000000" w:themeColor="text1"/>
          <w:rtl/>
          <w:lang w:bidi="ar-SA"/>
        </w:rPr>
        <w:t xml:space="preserve">توضح المتطلبات الغير وظيفية القيود المفروضة </w:t>
      </w:r>
      <w:r w:rsidR="008B04D4" w:rsidRPr="00B77FE4">
        <w:rPr>
          <w:rFonts w:hint="cs"/>
          <w:color w:val="000000" w:themeColor="text1"/>
          <w:rtl/>
          <w:lang w:bidi="ar-SA"/>
        </w:rPr>
        <w:t>على</w:t>
      </w:r>
      <w:r w:rsidRPr="00B77FE4">
        <w:rPr>
          <w:color w:val="000000" w:themeColor="text1"/>
          <w:rtl/>
          <w:lang w:bidi="ar-SA"/>
        </w:rPr>
        <w:t xml:space="preserve"> الخدمات التي يوفرها </w:t>
      </w:r>
      <w:r w:rsidR="008B04D4" w:rsidRPr="00B77FE4">
        <w:rPr>
          <w:rFonts w:hint="cs"/>
          <w:color w:val="000000" w:themeColor="text1"/>
          <w:rtl/>
          <w:lang w:bidi="ar-SA"/>
        </w:rPr>
        <w:t>التطبيق</w:t>
      </w:r>
      <w:r w:rsidR="008B04D4" w:rsidRPr="00B77FE4">
        <w:rPr>
          <w:color w:val="000000" w:themeColor="text1"/>
          <w:sz w:val="28"/>
        </w:rPr>
        <w:t xml:space="preserve"> </w:t>
      </w:r>
      <w:r w:rsidR="008B04D4" w:rsidRPr="00754EF5">
        <w:rPr>
          <w:color w:val="000000" w:themeColor="text1"/>
          <w:sz w:val="28"/>
          <w:vertAlign w:val="subscript"/>
        </w:rPr>
        <w:t>[</w:t>
      </w:r>
      <w:r w:rsidR="00B44D9B" w:rsidRPr="00754EF5">
        <w:rPr>
          <w:color w:val="000000" w:themeColor="text1"/>
          <w:sz w:val="28"/>
          <w:vertAlign w:val="subscript"/>
        </w:rPr>
        <w:t>2</w:t>
      </w:r>
      <w:r w:rsidR="00754EF5" w:rsidRPr="00754EF5">
        <w:rPr>
          <w:color w:val="000000" w:themeColor="text1"/>
          <w:sz w:val="28"/>
          <w:vertAlign w:val="subscript"/>
        </w:rPr>
        <w:t>5</w:t>
      </w:r>
      <w:r w:rsidR="008B04D4" w:rsidRPr="00754EF5">
        <w:rPr>
          <w:color w:val="000000" w:themeColor="text1"/>
          <w:sz w:val="28"/>
          <w:vertAlign w:val="subscript"/>
        </w:rPr>
        <w:t>]</w:t>
      </w:r>
      <w:r w:rsidR="008B04D4" w:rsidRPr="00B77FE4">
        <w:rPr>
          <w:color w:val="000000" w:themeColor="text1"/>
        </w:rPr>
        <w:t xml:space="preserve"> </w:t>
      </w:r>
      <w:r w:rsidR="008B04D4" w:rsidRPr="00B77FE4">
        <w:rPr>
          <w:rFonts w:hint="cs"/>
          <w:color w:val="000000" w:themeColor="text1"/>
          <w:rtl/>
        </w:rPr>
        <w:t>وذلك</w:t>
      </w:r>
      <w:r w:rsidRPr="00B77FE4">
        <w:rPr>
          <w:color w:val="000000" w:themeColor="text1"/>
          <w:rtl/>
        </w:rPr>
        <w:t xml:space="preserve"> لضمان كفاءة عمل النظام وأداءه على </w:t>
      </w:r>
      <w:r w:rsidR="008B04D4" w:rsidRPr="00B77FE4">
        <w:rPr>
          <w:rFonts w:hint="cs"/>
          <w:color w:val="000000" w:themeColor="text1"/>
          <w:rtl/>
        </w:rPr>
        <w:t>أكمل</w:t>
      </w:r>
      <w:r w:rsidRPr="00B77FE4">
        <w:rPr>
          <w:color w:val="000000" w:themeColor="text1"/>
          <w:rtl/>
        </w:rPr>
        <w:t xml:space="preserve"> وجه، وهنا سيتم توضيح متطلبات المنتج </w:t>
      </w:r>
      <w:r w:rsidR="008B04D4" w:rsidRPr="00B77FE4">
        <w:rPr>
          <w:rFonts w:hint="cs"/>
          <w:color w:val="000000" w:themeColor="text1"/>
          <w:rtl/>
        </w:rPr>
        <w:t>والمتطلبات الخارجية</w:t>
      </w:r>
      <w:r w:rsidR="00777E50" w:rsidRPr="00B77FE4">
        <w:rPr>
          <w:color w:val="000000" w:themeColor="text1"/>
          <w:rtl/>
        </w:rPr>
        <w:t xml:space="preserve"> من حيث الاداء وسهولة الاستخدام والامن والحماية والاعتمادية.</w:t>
      </w:r>
    </w:p>
    <w:p w14:paraId="4EE1C90E" w14:textId="4A1BAFCD" w:rsidR="00914FC1" w:rsidRPr="00B77FE4" w:rsidRDefault="00443E6F" w:rsidP="00B300EF">
      <w:pPr>
        <w:pStyle w:val="NormalText"/>
        <w:numPr>
          <w:ilvl w:val="0"/>
          <w:numId w:val="21"/>
        </w:numPr>
        <w:tabs>
          <w:tab w:val="left" w:pos="141"/>
          <w:tab w:val="left" w:pos="283"/>
        </w:tabs>
        <w:ind w:left="0" w:firstLine="0"/>
        <w:rPr>
          <w:b/>
          <w:bCs/>
          <w:color w:val="000000" w:themeColor="text1"/>
        </w:rPr>
      </w:pPr>
      <w:r w:rsidRPr="00B77FE4">
        <w:rPr>
          <w:b/>
          <w:bCs/>
          <w:color w:val="000000" w:themeColor="text1"/>
          <w:rtl/>
        </w:rPr>
        <w:lastRenderedPageBreak/>
        <w:t>متطلبات الاداء</w:t>
      </w:r>
    </w:p>
    <w:p w14:paraId="2F9E8512" w14:textId="3B447586" w:rsidR="00443E6F" w:rsidRPr="00B77FE4" w:rsidRDefault="00443E6F" w:rsidP="004E4F03">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008B04D4" w:rsidRPr="00B77FE4">
        <w:rPr>
          <w:rFonts w:hint="cs"/>
          <w:color w:val="000000" w:themeColor="text1"/>
          <w:rtl/>
        </w:rPr>
        <w:t>لأي</w:t>
      </w:r>
      <w:r w:rsidRPr="00B77FE4">
        <w:rPr>
          <w:color w:val="000000" w:themeColor="text1"/>
          <w:rtl/>
        </w:rPr>
        <w:t xml:space="preserve"> اجراء </w:t>
      </w:r>
      <w:r w:rsidR="008B04D4" w:rsidRPr="00B77FE4">
        <w:rPr>
          <w:rFonts w:hint="cs"/>
          <w:color w:val="000000" w:themeColor="text1"/>
          <w:rtl/>
        </w:rPr>
        <w:t>بأقل</w:t>
      </w:r>
      <w:r w:rsidRPr="00B77FE4">
        <w:rPr>
          <w:color w:val="000000" w:themeColor="text1"/>
          <w:rtl/>
        </w:rPr>
        <w:t xml:space="preserve"> زمن </w:t>
      </w:r>
      <w:r w:rsidR="008B04D4" w:rsidRPr="00B77FE4">
        <w:rPr>
          <w:rFonts w:hint="cs"/>
          <w:color w:val="000000" w:themeColor="text1"/>
          <w:rtl/>
        </w:rPr>
        <w:t>معالجة</w:t>
      </w:r>
      <w:r w:rsidR="008B04D4" w:rsidRPr="00B77FE4">
        <w:rPr>
          <w:color w:val="000000" w:themeColor="text1"/>
          <w:sz w:val="28"/>
        </w:rPr>
        <w:t xml:space="preserve"> </w:t>
      </w:r>
      <w:r w:rsidR="008B04D4" w:rsidRPr="00754EF5">
        <w:rPr>
          <w:color w:val="000000" w:themeColor="text1"/>
          <w:sz w:val="28"/>
          <w:vertAlign w:val="subscript"/>
        </w:rPr>
        <w:t>[</w:t>
      </w:r>
      <w:r w:rsidR="00B44D9B" w:rsidRPr="00754EF5">
        <w:rPr>
          <w:color w:val="000000" w:themeColor="text1"/>
          <w:sz w:val="28"/>
          <w:vertAlign w:val="subscript"/>
        </w:rPr>
        <w:t>2</w:t>
      </w:r>
      <w:r w:rsidR="00754EF5" w:rsidRPr="00754EF5">
        <w:rPr>
          <w:color w:val="000000" w:themeColor="text1"/>
          <w:sz w:val="28"/>
          <w:vertAlign w:val="subscript"/>
        </w:rPr>
        <w:t>6</w:t>
      </w:r>
      <w:r w:rsidRPr="00754EF5">
        <w:rPr>
          <w:color w:val="000000" w:themeColor="text1"/>
          <w:sz w:val="28"/>
          <w:vertAlign w:val="subscript"/>
        </w:rPr>
        <w:t>]</w:t>
      </w:r>
      <w:r w:rsidR="00EB5380"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8B04D4" w:rsidRPr="00B77FE4">
        <w:rPr>
          <w:rFonts w:hint="cs"/>
          <w:color w:val="000000" w:themeColor="text1"/>
          <w:sz w:val="28"/>
          <w:rtl/>
          <w:lang w:bidi="ar-SA"/>
        </w:rPr>
        <w:t>التنقل</w:t>
      </w:r>
      <w:r w:rsidR="00EB5380" w:rsidRPr="00B77FE4">
        <w:rPr>
          <w:color w:val="000000" w:themeColor="text1"/>
          <w:sz w:val="28"/>
          <w:rtl/>
          <w:lang w:bidi="ar-SA"/>
        </w:rPr>
        <w:t xml:space="preserve"> بين شاشات التطبيق مقبولة الي حد ما </w:t>
      </w:r>
      <w:r w:rsidR="008B04D4" w:rsidRPr="00B77FE4">
        <w:rPr>
          <w:rFonts w:hint="cs"/>
          <w:color w:val="000000" w:themeColor="text1"/>
          <w:sz w:val="28"/>
          <w:rtl/>
          <w:lang w:bidi="ar-SA"/>
        </w:rPr>
        <w:t>وخصوصا نافذة</w:t>
      </w:r>
      <w:r w:rsidR="00EB5380" w:rsidRPr="00B77FE4">
        <w:rPr>
          <w:color w:val="000000" w:themeColor="text1"/>
          <w:sz w:val="28"/>
          <w:rtl/>
          <w:lang w:bidi="ar-SA"/>
        </w:rPr>
        <w:t xml:space="preserve"> </w:t>
      </w:r>
      <w:r w:rsidR="00873655" w:rsidRPr="00B77FE4">
        <w:rPr>
          <w:color w:val="000000" w:themeColor="text1"/>
          <w:sz w:val="28"/>
          <w:rtl/>
          <w:lang w:bidi="ar-SA"/>
        </w:rPr>
        <w:t>تحديث البيانات اي عندما ينتهي المريض من ادخال البيانات لا يتطلب منه الانتظار فترة زمنية طويلة لعرض النتيجة.</w:t>
      </w:r>
    </w:p>
    <w:p w14:paraId="6AE219C8" w14:textId="0B52AA73" w:rsidR="00873655" w:rsidRPr="00B77FE4" w:rsidRDefault="00873655"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7D61C196" w14:textId="6F6FAC63" w:rsidR="00BF3BB3" w:rsidRPr="00B77FE4" w:rsidRDefault="00BF3BB3" w:rsidP="004E4F03">
      <w:pPr>
        <w:pStyle w:val="NormalText"/>
        <w:rPr>
          <w:color w:val="000000" w:themeColor="text1"/>
          <w:rtl/>
        </w:rPr>
      </w:pPr>
      <w:r w:rsidRPr="00B77FE4">
        <w:rPr>
          <w:color w:val="000000" w:themeColor="text1"/>
          <w:rtl/>
          <w:lang w:bidi="ar-SA"/>
        </w:rPr>
        <w:t>ان تكون واجه</w:t>
      </w:r>
      <w:r w:rsidR="00CD0EF5" w:rsidRPr="00B77FE4">
        <w:rPr>
          <w:color w:val="000000" w:themeColor="text1"/>
          <w:rtl/>
          <w:lang w:bidi="ar-SA"/>
        </w:rPr>
        <w:t>ة</w:t>
      </w:r>
      <w:r w:rsidRPr="00B77FE4">
        <w:rPr>
          <w:color w:val="000000" w:themeColor="text1"/>
          <w:rtl/>
          <w:lang w:bidi="ar-SA"/>
        </w:rPr>
        <w:t xml:space="preserve"> المستخدم الرسومية سهلة الاستخدام </w:t>
      </w:r>
      <w:r w:rsidR="008B04D4" w:rsidRPr="00B77FE4">
        <w:rPr>
          <w:rFonts w:hint="cs"/>
          <w:color w:val="000000" w:themeColor="text1"/>
          <w:rtl/>
          <w:lang w:bidi="ar-SA"/>
        </w:rPr>
        <w:t>وغير</w:t>
      </w:r>
      <w:r w:rsidR="008B04D4" w:rsidRPr="00B77FE4">
        <w:rPr>
          <w:color w:val="000000" w:themeColor="text1"/>
          <w:lang w:bidi="ar-SA"/>
        </w:rPr>
        <w:t xml:space="preserve"> </w:t>
      </w:r>
      <w:r w:rsidR="008B04D4" w:rsidRPr="00B77FE4">
        <w:rPr>
          <w:rFonts w:hint="cs"/>
          <w:color w:val="000000" w:themeColor="text1"/>
          <w:rtl/>
          <w:lang w:bidi="ar-SA"/>
        </w:rPr>
        <w:t>معقدة</w:t>
      </w:r>
      <w:r w:rsidRPr="00B77FE4">
        <w:rPr>
          <w:color w:val="000000" w:themeColor="text1"/>
          <w:rtl/>
          <w:lang w:bidi="ar-SA"/>
        </w:rPr>
        <w:t xml:space="preserve"> وتتطلب جهد اقل للعمل </w:t>
      </w:r>
      <w:r w:rsidR="008B04D4" w:rsidRPr="00B77FE4">
        <w:rPr>
          <w:rFonts w:hint="cs"/>
          <w:color w:val="000000" w:themeColor="text1"/>
          <w:rtl/>
          <w:lang w:bidi="ar-SA"/>
        </w:rPr>
        <w:t>عليها</w:t>
      </w:r>
      <w:r w:rsidR="008B04D4" w:rsidRPr="00B77FE4">
        <w:rPr>
          <w:color w:val="000000" w:themeColor="text1"/>
          <w:sz w:val="28"/>
        </w:rPr>
        <w:t xml:space="preserve"> </w:t>
      </w:r>
      <w:r w:rsidR="008B04D4" w:rsidRPr="00754EF5">
        <w:rPr>
          <w:color w:val="000000" w:themeColor="text1"/>
          <w:sz w:val="28"/>
          <w:vertAlign w:val="subscript"/>
        </w:rPr>
        <w:t>[</w:t>
      </w:r>
      <w:r w:rsidR="00B44D9B" w:rsidRPr="00754EF5">
        <w:rPr>
          <w:color w:val="000000" w:themeColor="text1"/>
          <w:sz w:val="28"/>
          <w:vertAlign w:val="subscript"/>
        </w:rPr>
        <w:t>2</w:t>
      </w:r>
      <w:r w:rsidR="00754EF5" w:rsidRPr="00754EF5">
        <w:rPr>
          <w:color w:val="000000" w:themeColor="text1"/>
          <w:sz w:val="28"/>
          <w:vertAlign w:val="subscript"/>
        </w:rPr>
        <w:t>7</w:t>
      </w:r>
      <w:r w:rsidRPr="00754EF5">
        <w:rPr>
          <w:color w:val="000000" w:themeColor="text1"/>
          <w:sz w:val="28"/>
          <w:vertAlign w:val="subscript"/>
        </w:rPr>
        <w:t>]</w:t>
      </w:r>
      <w:r w:rsidR="00562317" w:rsidRPr="00B77FE4">
        <w:rPr>
          <w:color w:val="000000" w:themeColor="text1"/>
          <w:sz w:val="28"/>
          <w:rtl/>
        </w:rPr>
        <w:t xml:space="preserve"> أي ان تكون واجهات النظام واضحة وبسيطة ومزودة بأزرار العودة </w:t>
      </w:r>
      <w:r w:rsidR="00562317" w:rsidRPr="00B77FE4">
        <w:rPr>
          <w:color w:val="000000" w:themeColor="text1"/>
          <w:sz w:val="28"/>
          <w:lang w:bidi="ar-SA"/>
        </w:rPr>
        <w:t xml:space="preserve">Back </w:t>
      </w:r>
      <w:r w:rsidR="00562317" w:rsidRPr="00B77FE4">
        <w:rPr>
          <w:color w:val="000000" w:themeColor="text1"/>
          <w:sz w:val="28"/>
          <w:rtl/>
        </w:rPr>
        <w:t xml:space="preserve"> للتنقل </w:t>
      </w:r>
      <w:r w:rsidR="008B04D4" w:rsidRPr="00B77FE4">
        <w:rPr>
          <w:rFonts w:hint="cs"/>
          <w:color w:val="000000" w:themeColor="text1"/>
          <w:sz w:val="28"/>
          <w:rtl/>
        </w:rPr>
        <w:t>ما بين</w:t>
      </w:r>
      <w:r w:rsidR="00562317" w:rsidRPr="00B77FE4">
        <w:rPr>
          <w:color w:val="000000" w:themeColor="text1"/>
          <w:sz w:val="28"/>
          <w:rtl/>
        </w:rPr>
        <w:t xml:space="preserve"> الشاشات كما</w:t>
      </w:r>
      <w:r w:rsidR="00955D01" w:rsidRPr="00B77FE4">
        <w:rPr>
          <w:color w:val="000000" w:themeColor="text1"/>
          <w:sz w:val="28"/>
          <w:rtl/>
        </w:rPr>
        <w:t xml:space="preserve"> </w:t>
      </w:r>
      <w:r w:rsidR="008157E7" w:rsidRPr="00B77FE4">
        <w:rPr>
          <w:color w:val="000000" w:themeColor="text1"/>
          <w:sz w:val="28"/>
          <w:rtl/>
        </w:rPr>
        <w:t xml:space="preserve">يجب ان تكون </w:t>
      </w:r>
      <w:r w:rsidR="008B04D4" w:rsidRPr="00B77FE4">
        <w:rPr>
          <w:rFonts w:hint="cs"/>
          <w:color w:val="000000" w:themeColor="text1"/>
          <w:sz w:val="28"/>
          <w:rtl/>
        </w:rPr>
        <w:t>إثم</w:t>
      </w:r>
      <w:r w:rsidR="008157E7" w:rsidRPr="00B77FE4">
        <w:rPr>
          <w:color w:val="000000" w:themeColor="text1"/>
          <w:sz w:val="28"/>
          <w:rtl/>
        </w:rPr>
        <w:t xml:space="preserve"> الأيقونات المتوفرة في النظام متوافقة مع الوظيفة المحدد لها وان تكون طريقة عرض الاسئلة </w:t>
      </w:r>
      <w:r w:rsidR="00590EFC" w:rsidRPr="00B77FE4">
        <w:rPr>
          <w:color w:val="000000" w:themeColor="text1"/>
          <w:sz w:val="28"/>
          <w:rtl/>
        </w:rPr>
        <w:t>مرفقة</w:t>
      </w:r>
      <w:r w:rsidR="008157E7" w:rsidRPr="00B77FE4">
        <w:rPr>
          <w:color w:val="000000" w:themeColor="text1"/>
          <w:sz w:val="28"/>
          <w:rtl/>
        </w:rPr>
        <w:t xml:space="preserve"> بصور لي</w:t>
      </w:r>
      <w:r w:rsidR="00590EFC" w:rsidRPr="00B77FE4">
        <w:rPr>
          <w:color w:val="000000" w:themeColor="text1"/>
          <w:sz w:val="28"/>
          <w:rtl/>
        </w:rPr>
        <w:t xml:space="preserve"> إضافة</w:t>
      </w:r>
      <w:r w:rsidR="008157E7" w:rsidRPr="00B77FE4">
        <w:rPr>
          <w:color w:val="000000" w:themeColor="text1"/>
          <w:sz w:val="28"/>
          <w:rtl/>
        </w:rPr>
        <w:t xml:space="preserve"> وضوح </w:t>
      </w:r>
      <w:r w:rsidR="008B04D4" w:rsidRPr="00B77FE4">
        <w:rPr>
          <w:rFonts w:hint="cs"/>
          <w:color w:val="000000" w:themeColor="text1"/>
          <w:sz w:val="28"/>
          <w:rtl/>
        </w:rPr>
        <w:t>أكثر</w:t>
      </w:r>
      <w:r w:rsidR="008157E7" w:rsidRPr="00B77FE4">
        <w:rPr>
          <w:color w:val="000000" w:themeColor="text1"/>
          <w:sz w:val="28"/>
          <w:rtl/>
        </w:rPr>
        <w:t xml:space="preserve"> في </w:t>
      </w:r>
      <w:r w:rsidR="008B04D4" w:rsidRPr="00B77FE4">
        <w:rPr>
          <w:rFonts w:hint="cs"/>
          <w:color w:val="000000" w:themeColor="text1"/>
          <w:sz w:val="28"/>
          <w:rtl/>
        </w:rPr>
        <w:t>النظام،</w:t>
      </w:r>
      <w:r w:rsidR="008157E7" w:rsidRPr="00B77FE4">
        <w:rPr>
          <w:color w:val="000000" w:themeColor="text1"/>
          <w:sz w:val="28"/>
          <w:rtl/>
        </w:rPr>
        <w:t xml:space="preserve"> وهذا ما تم أخذه بعين </w:t>
      </w:r>
      <w:r w:rsidR="008B04D4" w:rsidRPr="00B77FE4">
        <w:rPr>
          <w:rFonts w:hint="cs"/>
          <w:color w:val="000000" w:themeColor="text1"/>
          <w:sz w:val="28"/>
          <w:rtl/>
        </w:rPr>
        <w:t>الاعتبار</w:t>
      </w:r>
      <w:r w:rsidR="008157E7" w:rsidRPr="00B77FE4">
        <w:rPr>
          <w:color w:val="000000" w:themeColor="text1"/>
          <w:sz w:val="28"/>
          <w:rtl/>
        </w:rPr>
        <w:t xml:space="preserve"> عند تحديد وظائف النظام</w:t>
      </w:r>
      <w:r w:rsidR="00CD0765" w:rsidRPr="00B77FE4">
        <w:rPr>
          <w:color w:val="000000" w:themeColor="text1"/>
          <w:sz w:val="28"/>
          <w:rtl/>
        </w:rPr>
        <w:t>.</w:t>
      </w:r>
    </w:p>
    <w:p w14:paraId="5AA6F8B3" w14:textId="246B0948" w:rsidR="00914FC1" w:rsidRPr="00B77FE4" w:rsidRDefault="00F75A20"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ال</w:t>
      </w:r>
      <w:r w:rsidR="006E0C80" w:rsidRPr="00B77FE4">
        <w:rPr>
          <w:b/>
          <w:bCs/>
          <w:color w:val="000000" w:themeColor="text1"/>
          <w:rtl/>
          <w:lang w:bidi="ar-SA"/>
        </w:rPr>
        <w:t xml:space="preserve">أمن </w:t>
      </w:r>
      <w:r w:rsidR="008B04D4" w:rsidRPr="00B77FE4">
        <w:rPr>
          <w:rFonts w:hint="cs"/>
          <w:b/>
          <w:bCs/>
          <w:color w:val="000000" w:themeColor="text1"/>
          <w:rtl/>
          <w:lang w:bidi="ar-SA"/>
        </w:rPr>
        <w:t>والحماية</w:t>
      </w:r>
    </w:p>
    <w:p w14:paraId="733554D6" w14:textId="5151C46C" w:rsidR="006E0C80" w:rsidRPr="00B77FE4" w:rsidRDefault="006E0C80" w:rsidP="004E4F03">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الغير مسموح لهم التغيير في بيانات </w:t>
      </w:r>
      <w:r w:rsidR="008B04D4" w:rsidRPr="00B77FE4">
        <w:rPr>
          <w:rFonts w:hint="cs"/>
          <w:color w:val="000000" w:themeColor="text1"/>
          <w:rtl/>
          <w:lang w:bidi="ar-SA"/>
        </w:rPr>
        <w:t>النظام</w:t>
      </w:r>
      <w:r w:rsidR="008B04D4" w:rsidRPr="00B77FE4">
        <w:rPr>
          <w:color w:val="000000" w:themeColor="text1"/>
          <w:sz w:val="28"/>
        </w:rPr>
        <w:t xml:space="preserve"> </w:t>
      </w:r>
      <w:r w:rsidR="008B04D4" w:rsidRPr="00754EF5">
        <w:rPr>
          <w:color w:val="000000" w:themeColor="text1"/>
          <w:sz w:val="28"/>
          <w:vertAlign w:val="subscript"/>
        </w:rPr>
        <w:t>[</w:t>
      </w:r>
      <w:r w:rsidR="008A59A5" w:rsidRPr="00754EF5">
        <w:rPr>
          <w:color w:val="000000" w:themeColor="text1"/>
          <w:sz w:val="28"/>
          <w:vertAlign w:val="subscript"/>
        </w:rPr>
        <w:t>2</w:t>
      </w:r>
      <w:r w:rsidR="00754EF5" w:rsidRPr="00754EF5">
        <w:rPr>
          <w:color w:val="000000" w:themeColor="text1"/>
          <w:sz w:val="28"/>
          <w:vertAlign w:val="subscript"/>
        </w:rPr>
        <w:t>8</w:t>
      </w:r>
      <w:r w:rsidR="008B04D4" w:rsidRPr="00754EF5">
        <w:rPr>
          <w:color w:val="000000" w:themeColor="text1"/>
          <w:sz w:val="28"/>
          <w:vertAlign w:val="subscript"/>
        </w:rPr>
        <w:t>]</w:t>
      </w:r>
      <w:r w:rsidR="008B04D4" w:rsidRPr="00B77FE4">
        <w:rPr>
          <w:rFonts w:hint="cs"/>
          <w:color w:val="000000" w:themeColor="text1"/>
          <w:sz w:val="28"/>
          <w:rtl/>
        </w:rPr>
        <w:t>،</w:t>
      </w:r>
      <w:r w:rsidR="002B0868" w:rsidRPr="00B77FE4">
        <w:rPr>
          <w:color w:val="000000" w:themeColor="text1"/>
          <w:sz w:val="28"/>
          <w:rtl/>
        </w:rPr>
        <w:t xml:space="preserve"> ونظرا لأهمية البيانات الموجود في النظام</w:t>
      </w:r>
      <w:r w:rsidR="00CD0765" w:rsidRPr="00B77FE4">
        <w:rPr>
          <w:color w:val="000000" w:themeColor="text1"/>
          <w:sz w:val="28"/>
          <w:rtl/>
        </w:rPr>
        <w:t xml:space="preserve"> فهذا يتطلب حماية فلهذا قمنا </w:t>
      </w:r>
      <w:r w:rsidR="008B04D4" w:rsidRPr="00B77FE4">
        <w:rPr>
          <w:rFonts w:hint="cs"/>
          <w:color w:val="000000" w:themeColor="text1"/>
          <w:sz w:val="28"/>
          <w:rtl/>
        </w:rPr>
        <w:t>باستخدام</w:t>
      </w:r>
      <w:r w:rsidR="00CD0765" w:rsidRPr="00B77FE4">
        <w:rPr>
          <w:color w:val="000000" w:themeColor="text1"/>
          <w:sz w:val="28"/>
          <w:rtl/>
        </w:rPr>
        <w:t xml:space="preserve"> طريقة كلمة المرور </w:t>
      </w:r>
      <w:r w:rsidR="008B04D4" w:rsidRPr="00B77FE4">
        <w:rPr>
          <w:rFonts w:hint="cs"/>
          <w:color w:val="000000" w:themeColor="text1"/>
          <w:sz w:val="28"/>
          <w:rtl/>
        </w:rPr>
        <w:t>واسم المستخدم.</w:t>
      </w:r>
    </w:p>
    <w:p w14:paraId="3476FB6A" w14:textId="2F07CBE9" w:rsidR="002B0868" w:rsidRPr="00B77FE4" w:rsidRDefault="002B0868"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008B04D4" w:rsidRPr="00B77FE4">
        <w:rPr>
          <w:rFonts w:hint="cs"/>
          <w:b/>
          <w:bCs/>
          <w:color w:val="000000" w:themeColor="text1"/>
          <w:rtl/>
          <w:lang w:bidi="ar-SA"/>
        </w:rPr>
        <w:t>الاعتمادية</w:t>
      </w:r>
    </w:p>
    <w:p w14:paraId="01A0BCFE" w14:textId="2A353B8A" w:rsidR="002B0868" w:rsidRPr="00B77FE4" w:rsidRDefault="002B0868" w:rsidP="004E4F03">
      <w:pPr>
        <w:pStyle w:val="NormalText"/>
        <w:rPr>
          <w:color w:val="000000" w:themeColor="text1"/>
          <w:rtl/>
          <w:lang w:bidi="ar-SA"/>
        </w:rPr>
      </w:pPr>
      <w:r w:rsidRPr="00B77FE4">
        <w:rPr>
          <w:color w:val="000000" w:themeColor="text1"/>
          <w:rtl/>
          <w:lang w:bidi="ar-SA"/>
        </w:rPr>
        <w:t xml:space="preserve">ان يكون النظام </w:t>
      </w:r>
      <w:r w:rsidR="009174F8" w:rsidRPr="00B77FE4">
        <w:rPr>
          <w:rFonts w:hint="cs"/>
          <w:color w:val="000000" w:themeColor="text1"/>
          <w:rtl/>
          <w:lang w:bidi="ar-SA"/>
        </w:rPr>
        <w:t>مهيئ</w:t>
      </w:r>
      <w:r w:rsidRPr="00B77FE4">
        <w:rPr>
          <w:color w:val="000000" w:themeColor="text1"/>
          <w:rtl/>
          <w:lang w:bidi="ar-SA"/>
        </w:rPr>
        <w:t xml:space="preserve"> للعمل بأطول فترة ممكنة مع قلة وجود </w:t>
      </w:r>
      <w:r w:rsidR="008B04D4" w:rsidRPr="00B77FE4">
        <w:rPr>
          <w:rFonts w:hint="cs"/>
          <w:color w:val="000000" w:themeColor="text1"/>
          <w:rtl/>
          <w:lang w:bidi="ar-SA"/>
        </w:rPr>
        <w:t xml:space="preserve">الأخطاء </w:t>
      </w:r>
      <w:r w:rsidR="008B04D4" w:rsidRPr="00754EF5">
        <w:rPr>
          <w:color w:val="000000" w:themeColor="text1"/>
          <w:vertAlign w:val="subscript"/>
          <w:rtl/>
          <w:lang w:bidi="ar-SA"/>
        </w:rPr>
        <w:t>[</w:t>
      </w:r>
      <w:r w:rsidR="00754EF5" w:rsidRPr="00754EF5">
        <w:rPr>
          <w:color w:val="000000" w:themeColor="text1"/>
          <w:sz w:val="28"/>
          <w:vertAlign w:val="subscript"/>
          <w:lang w:bidi="ar-SA"/>
        </w:rPr>
        <w:t>29</w:t>
      </w:r>
      <w:r w:rsidR="008B04D4" w:rsidRPr="00754EF5">
        <w:rPr>
          <w:rFonts w:hint="cs"/>
          <w:color w:val="000000" w:themeColor="text1"/>
          <w:vertAlign w:val="subscript"/>
          <w:rtl/>
          <w:lang w:bidi="ar-SA"/>
        </w:rPr>
        <w:t>]</w:t>
      </w:r>
      <w:r w:rsidR="008B04D4" w:rsidRPr="00B77FE4">
        <w:rPr>
          <w:rFonts w:hint="cs"/>
          <w:color w:val="000000" w:themeColor="text1"/>
          <w:rtl/>
          <w:lang w:bidi="ar-SA"/>
        </w:rPr>
        <w:t>، أي</w:t>
      </w:r>
      <w:r w:rsidR="00494272" w:rsidRPr="00B77FE4">
        <w:rPr>
          <w:color w:val="000000" w:themeColor="text1"/>
          <w:rtl/>
          <w:lang w:bidi="ar-SA"/>
        </w:rPr>
        <w:t xml:space="preserve"> بمعنى يجب أن تعمل جميع اجزاء النظام بالشكل الصحيح، فيما يخص الموقع </w:t>
      </w:r>
      <w:r w:rsidR="00C11ECF" w:rsidRPr="00B77FE4">
        <w:rPr>
          <w:color w:val="000000" w:themeColor="text1"/>
          <w:rtl/>
          <w:lang w:bidi="ar-SA"/>
        </w:rPr>
        <w:t xml:space="preserve">يجب أن تكون الأسئلة مأخوذة من </w:t>
      </w:r>
      <w:r w:rsidR="00C11ECF" w:rsidRPr="00B77FE4">
        <w:rPr>
          <w:color w:val="000000" w:themeColor="text1"/>
          <w:rtl/>
          <w:lang w:bidi="ar-SA"/>
        </w:rPr>
        <w:lastRenderedPageBreak/>
        <w:t xml:space="preserve">مصادر موثوق فيها كما </w:t>
      </w:r>
      <w:r w:rsidR="008B04D4" w:rsidRPr="00B77FE4">
        <w:rPr>
          <w:rFonts w:hint="cs"/>
          <w:color w:val="000000" w:themeColor="text1"/>
          <w:rtl/>
          <w:lang w:bidi="ar-SA"/>
        </w:rPr>
        <w:t>ألا يمكن</w:t>
      </w:r>
      <w:r w:rsidR="00C11ECF" w:rsidRPr="00B77FE4">
        <w:rPr>
          <w:color w:val="000000" w:themeColor="text1"/>
          <w:rtl/>
          <w:lang w:bidi="ar-SA"/>
        </w:rPr>
        <w:t xml:space="preserve"> </w:t>
      </w:r>
      <w:r w:rsidR="008B04D4" w:rsidRPr="00B77FE4">
        <w:rPr>
          <w:rFonts w:hint="cs"/>
          <w:color w:val="000000" w:themeColor="text1"/>
          <w:rtl/>
          <w:lang w:bidi="ar-SA"/>
        </w:rPr>
        <w:t>الانتقال</w:t>
      </w:r>
      <w:r w:rsidR="00C11ECF" w:rsidRPr="00B77FE4">
        <w:rPr>
          <w:color w:val="000000" w:themeColor="text1"/>
          <w:rtl/>
          <w:lang w:bidi="ar-SA"/>
        </w:rPr>
        <w:t xml:space="preserve"> من سؤال إلى سؤال اخر</w:t>
      </w:r>
      <w:r w:rsidR="00726429" w:rsidRPr="00B77FE4">
        <w:rPr>
          <w:color w:val="000000" w:themeColor="text1"/>
          <w:rtl/>
          <w:lang w:bidi="ar-SA"/>
        </w:rPr>
        <w:t xml:space="preserve"> في شاشة العرض </w:t>
      </w:r>
      <w:r w:rsidR="008B04D4" w:rsidRPr="00B77FE4">
        <w:rPr>
          <w:rFonts w:hint="cs"/>
          <w:color w:val="000000" w:themeColor="text1"/>
          <w:rtl/>
          <w:lang w:bidi="ar-SA"/>
        </w:rPr>
        <w:t>حتى</w:t>
      </w:r>
      <w:r w:rsidR="00726429" w:rsidRPr="00B77FE4">
        <w:rPr>
          <w:color w:val="000000" w:themeColor="text1"/>
          <w:rtl/>
          <w:lang w:bidi="ar-SA"/>
        </w:rPr>
        <w:t xml:space="preserve"> يجيب المريض </w:t>
      </w:r>
      <w:r w:rsidR="008B04D4" w:rsidRPr="00B77FE4">
        <w:rPr>
          <w:rFonts w:hint="cs"/>
          <w:color w:val="000000" w:themeColor="text1"/>
          <w:rtl/>
          <w:lang w:bidi="ar-SA"/>
        </w:rPr>
        <w:t>على</w:t>
      </w:r>
      <w:r w:rsidR="00726429" w:rsidRPr="00B77FE4">
        <w:rPr>
          <w:color w:val="000000" w:themeColor="text1"/>
          <w:rtl/>
          <w:lang w:bidi="ar-SA"/>
        </w:rPr>
        <w:t xml:space="preserve"> السؤال الظاهر امامه إذ أن هناك </w:t>
      </w:r>
      <w:r w:rsidR="008B04D4" w:rsidRPr="00B77FE4">
        <w:rPr>
          <w:rFonts w:hint="cs"/>
          <w:color w:val="000000" w:themeColor="text1"/>
          <w:rtl/>
          <w:lang w:bidi="ar-SA"/>
        </w:rPr>
        <w:t>اعتمادية</w:t>
      </w:r>
      <w:r w:rsidR="00726429" w:rsidRPr="00B77FE4">
        <w:rPr>
          <w:color w:val="000000" w:themeColor="text1"/>
          <w:rtl/>
          <w:lang w:bidi="ar-SA"/>
        </w:rPr>
        <w:t xml:space="preserve"> في عرض </w:t>
      </w:r>
      <w:r w:rsidR="008B04D4" w:rsidRPr="00B77FE4">
        <w:rPr>
          <w:rFonts w:hint="cs"/>
          <w:color w:val="000000" w:themeColor="text1"/>
          <w:rtl/>
          <w:lang w:bidi="ar-SA"/>
        </w:rPr>
        <w:t>الأسئلة وفيما</w:t>
      </w:r>
      <w:r w:rsidR="00726429" w:rsidRPr="00B77FE4">
        <w:rPr>
          <w:color w:val="000000" w:themeColor="text1"/>
          <w:rtl/>
          <w:lang w:bidi="ar-SA"/>
        </w:rPr>
        <w:t xml:space="preserve"> يخص التطبيق توجد اعتمادية في ادخال اسم المستخدم وكلمة المرور الخاصة به لدخول للتطبيق.</w:t>
      </w:r>
    </w:p>
    <w:p w14:paraId="796AA94C" w14:textId="51AE3B67" w:rsidR="00F3021D" w:rsidRPr="00B77FE4" w:rsidRDefault="00726429" w:rsidP="006D63C0">
      <w:pPr>
        <w:pStyle w:val="2"/>
        <w:ind w:left="0" w:firstLine="0"/>
        <w:rPr>
          <w:color w:val="000000" w:themeColor="text1"/>
          <w:rtl/>
        </w:rPr>
      </w:pPr>
      <w:r w:rsidRPr="00B77FE4">
        <w:rPr>
          <w:color w:val="000000" w:themeColor="text1"/>
          <w:rtl/>
        </w:rPr>
        <w:t xml:space="preserve">مخططات حالات </w:t>
      </w:r>
      <w:r w:rsidR="008B04D4" w:rsidRPr="00B77FE4">
        <w:rPr>
          <w:rFonts w:hint="cs"/>
          <w:color w:val="000000" w:themeColor="text1"/>
          <w:rtl/>
        </w:rPr>
        <w:t>الاستخدام</w:t>
      </w:r>
    </w:p>
    <w:p w14:paraId="0837061D" w14:textId="0F3B0012" w:rsidR="00CD0765" w:rsidRDefault="00CD0765" w:rsidP="004E4F03">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Pr="00B77FE4">
        <w:rPr>
          <w:rFonts w:ascii="Simplified Arabic" w:hAnsi="Simplified Arabic" w:cs="Simplified Arabic"/>
          <w:color w:val="000000" w:themeColor="text1"/>
        </w:rPr>
        <w:t xml:space="preserve">Use </w:t>
      </w:r>
      <w:r w:rsidR="008B04D4" w:rsidRPr="00B77FE4">
        <w:rPr>
          <w:rFonts w:ascii="Simplified Arabic" w:hAnsi="Simplified Arabic" w:cs="Simplified Arabic"/>
          <w:color w:val="000000" w:themeColor="text1"/>
        </w:rPr>
        <w:t xml:space="preserve">case </w:t>
      </w:r>
      <w:r w:rsidR="008B04D4" w:rsidRPr="00B77FE4">
        <w:rPr>
          <w:rFonts w:ascii="Simplified Arabic" w:hAnsi="Simplified Arabic" w:cs="Simplified Arabic" w:hint="cs"/>
          <w:color w:val="000000" w:themeColor="text1"/>
          <w:rtl/>
          <w:lang w:bidi="ar-LY"/>
        </w:rPr>
        <w:t>هي</w:t>
      </w:r>
      <w:r w:rsidR="00565300" w:rsidRPr="00B77FE4">
        <w:rPr>
          <w:rFonts w:ascii="Simplified Arabic" w:hAnsi="Simplified Arabic" w:cs="Simplified Arabic"/>
          <w:color w:val="000000" w:themeColor="text1"/>
          <w:rtl/>
          <w:lang w:bidi="ar-LY"/>
        </w:rPr>
        <w:t xml:space="preserve"> عبارة عن سيناريو يعتمد </w:t>
      </w:r>
      <w:r w:rsidR="008B04D4" w:rsidRPr="00B77FE4">
        <w:rPr>
          <w:rFonts w:ascii="Simplified Arabic" w:hAnsi="Simplified Arabic" w:cs="Simplified Arabic" w:hint="cs"/>
          <w:color w:val="000000" w:themeColor="text1"/>
          <w:rtl/>
          <w:lang w:bidi="ar-LY"/>
        </w:rPr>
        <w:t>على</w:t>
      </w:r>
      <w:r w:rsidR="00565300" w:rsidRPr="00B77FE4">
        <w:rPr>
          <w:rFonts w:ascii="Simplified Arabic" w:hAnsi="Simplified Arabic" w:cs="Simplified Arabic"/>
          <w:color w:val="000000" w:themeColor="text1"/>
          <w:rtl/>
          <w:lang w:bidi="ar-LY"/>
        </w:rPr>
        <w:t xml:space="preserve"> تقنيات في لغة النمذجة الموحدة </w:t>
      </w:r>
      <w:r w:rsidR="008B04D4" w:rsidRPr="00B77FE4">
        <w:rPr>
          <w:rFonts w:ascii="Simplified Arabic" w:hAnsi="Simplified Arabic" w:cs="Simplified Arabic" w:hint="cs"/>
          <w:color w:val="000000" w:themeColor="text1"/>
          <w:rtl/>
          <w:lang w:bidi="ar-LY"/>
        </w:rPr>
        <w:t>والذي يستخدم</w:t>
      </w:r>
      <w:r w:rsidR="00565300" w:rsidRPr="00B77FE4">
        <w:rPr>
          <w:rFonts w:ascii="Simplified Arabic" w:hAnsi="Simplified Arabic" w:cs="Simplified Arabic"/>
          <w:color w:val="000000" w:themeColor="text1"/>
          <w:rtl/>
          <w:lang w:bidi="ar-LY"/>
        </w:rPr>
        <w:t xml:space="preserve"> لعرض الوظائف </w:t>
      </w:r>
      <w:r w:rsidR="008B04D4" w:rsidRPr="00B77FE4">
        <w:rPr>
          <w:rFonts w:ascii="Simplified Arabic" w:hAnsi="Simplified Arabic" w:cs="Simplified Arabic" w:hint="cs"/>
          <w:color w:val="000000" w:themeColor="text1"/>
          <w:rtl/>
          <w:lang w:bidi="ar-LY"/>
        </w:rPr>
        <w:t>والعمليات الرئيسية</w:t>
      </w:r>
      <w:r w:rsidR="00565300" w:rsidRPr="00B77FE4">
        <w:rPr>
          <w:rFonts w:ascii="Simplified Arabic" w:hAnsi="Simplified Arabic" w:cs="Simplified Arabic"/>
          <w:color w:val="000000" w:themeColor="text1"/>
          <w:rtl/>
          <w:lang w:bidi="ar-LY"/>
        </w:rPr>
        <w:t xml:space="preserve"> للنظام كما أنه يقوم بوصف سلوك النظام من وجهة نظر المستخدم </w:t>
      </w:r>
      <w:r w:rsidR="00565300" w:rsidRPr="003C1396">
        <w:rPr>
          <w:rFonts w:ascii="Simplified Arabic" w:hAnsi="Simplified Arabic" w:cs="Simplified Arabic"/>
          <w:color w:val="000000" w:themeColor="text1"/>
          <w:vertAlign w:val="subscript"/>
        </w:rPr>
        <w:t>[</w:t>
      </w:r>
      <w:r w:rsidR="003C1396" w:rsidRPr="003C1396">
        <w:rPr>
          <w:rFonts w:ascii="Simplified Arabic" w:hAnsi="Simplified Arabic" w:cs="Simplified Arabic"/>
          <w:color w:val="000000" w:themeColor="text1"/>
          <w:vertAlign w:val="subscript"/>
        </w:rPr>
        <w:t>30</w:t>
      </w:r>
      <w:r w:rsidR="00565300" w:rsidRPr="003C1396">
        <w:rPr>
          <w:rFonts w:ascii="Simplified Arabic" w:hAnsi="Simplified Arabic" w:cs="Simplified Arabic"/>
          <w:color w:val="000000" w:themeColor="text1"/>
          <w:vertAlign w:val="subscript"/>
        </w:rPr>
        <w:t>]</w:t>
      </w:r>
      <w:r w:rsidR="00565300" w:rsidRPr="00B77FE4">
        <w:rPr>
          <w:rFonts w:ascii="Simplified Arabic" w:hAnsi="Simplified Arabic" w:cs="Simplified Arabic"/>
          <w:color w:val="000000" w:themeColor="text1"/>
          <w:rtl/>
        </w:rPr>
        <w:t xml:space="preserve"> ومن خلاله</w:t>
      </w:r>
      <w:r w:rsidR="004938C1" w:rsidRPr="00B77FE4">
        <w:rPr>
          <w:rFonts w:ascii="Simplified Arabic" w:hAnsi="Simplified Arabic" w:cs="Simplified Arabic"/>
          <w:color w:val="000000" w:themeColor="text1"/>
          <w:rtl/>
        </w:rPr>
        <w:t xml:space="preserve"> سنتمكن من فهم متطلبات </w:t>
      </w:r>
      <w:r w:rsidR="008B04D4" w:rsidRPr="00B77FE4">
        <w:rPr>
          <w:rFonts w:ascii="Simplified Arabic" w:hAnsi="Simplified Arabic" w:cs="Simplified Arabic" w:hint="cs"/>
          <w:color w:val="000000" w:themeColor="text1"/>
          <w:rtl/>
        </w:rPr>
        <w:t>النظام،</w:t>
      </w:r>
      <w:r w:rsidR="004938C1" w:rsidRPr="00B77FE4">
        <w:rPr>
          <w:rFonts w:ascii="Simplified Arabic" w:hAnsi="Simplified Arabic" w:cs="Simplified Arabic"/>
          <w:color w:val="000000" w:themeColor="text1"/>
          <w:rtl/>
        </w:rPr>
        <w:t xml:space="preserve"> والتعرف </w:t>
      </w:r>
      <w:r w:rsidR="008B04D4" w:rsidRPr="00B77FE4">
        <w:rPr>
          <w:rFonts w:ascii="Simplified Arabic" w:hAnsi="Simplified Arabic" w:cs="Simplified Arabic" w:hint="cs"/>
          <w:color w:val="000000" w:themeColor="text1"/>
          <w:rtl/>
        </w:rPr>
        <w:t>على</w:t>
      </w:r>
      <w:r w:rsidR="004938C1" w:rsidRPr="00B77FE4">
        <w:rPr>
          <w:rFonts w:ascii="Simplified Arabic" w:hAnsi="Simplified Arabic" w:cs="Simplified Arabic"/>
          <w:color w:val="000000" w:themeColor="text1"/>
          <w:rtl/>
        </w:rPr>
        <w:t xml:space="preserve"> الخطوات التي سيقوم بها المستخدم بشكل </w:t>
      </w:r>
      <w:r w:rsidR="008B04D4" w:rsidRPr="00B77FE4">
        <w:rPr>
          <w:rFonts w:ascii="Simplified Arabic" w:hAnsi="Simplified Arabic" w:cs="Simplified Arabic" w:hint="cs"/>
          <w:color w:val="000000" w:themeColor="text1"/>
          <w:rtl/>
        </w:rPr>
        <w:t>مفصل،</w:t>
      </w:r>
      <w:r w:rsidR="004938C1" w:rsidRPr="00B77FE4">
        <w:rPr>
          <w:rFonts w:ascii="Simplified Arabic" w:hAnsi="Simplified Arabic" w:cs="Simplified Arabic"/>
          <w:color w:val="000000" w:themeColor="text1"/>
          <w:rtl/>
        </w:rPr>
        <w:t xml:space="preserve"> وقد توصلنا </w:t>
      </w:r>
      <w:r w:rsidR="008B04D4" w:rsidRPr="00B77FE4">
        <w:rPr>
          <w:rFonts w:ascii="Simplified Arabic" w:hAnsi="Simplified Arabic" w:cs="Simplified Arabic" w:hint="cs"/>
          <w:color w:val="000000" w:themeColor="text1"/>
          <w:rtl/>
        </w:rPr>
        <w:t>إلى</w:t>
      </w:r>
      <w:r w:rsidR="004938C1"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657E6ABC" w14:textId="074060EC" w:rsidR="005D0E52" w:rsidRPr="00B77FE4" w:rsidRDefault="005D0E52" w:rsidP="005D0E52">
      <w:pPr>
        <w:jc w:val="center"/>
        <w:rPr>
          <w:rFonts w:ascii="Simplified Arabic" w:hAnsi="Simplified Arabic" w:cs="Simplified Arabic"/>
          <w:color w:val="000000" w:themeColor="text1"/>
          <w:rtl/>
        </w:rPr>
      </w:pPr>
      <w:r>
        <w:rPr>
          <w:rFonts w:ascii="Simplified Arabic" w:hAnsi="Simplified Arabic" w:cs="Simplified Arabic"/>
          <w:noProof/>
          <w:color w:val="000000" w:themeColor="text1"/>
        </w:rPr>
        <w:drawing>
          <wp:inline distT="0" distB="0" distL="0" distR="0" wp14:anchorId="423D885E" wp14:editId="663ABF07">
            <wp:extent cx="5010150" cy="4295775"/>
            <wp:effectExtent l="0" t="0" r="0" b="9525"/>
            <wp:docPr id="22" name="صورة 22" descr="C:\Users\Ayoub\Desktop\VPN\finale_uml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finale_uml_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4295775"/>
                    </a:xfrm>
                    <a:prstGeom prst="rect">
                      <a:avLst/>
                    </a:prstGeom>
                    <a:noFill/>
                    <a:ln>
                      <a:noFill/>
                    </a:ln>
                  </pic:spPr>
                </pic:pic>
              </a:graphicData>
            </a:graphic>
          </wp:inline>
        </w:drawing>
      </w:r>
    </w:p>
    <w:p w14:paraId="25746EFF" w14:textId="49ED2E5B" w:rsidR="005D0E52" w:rsidRDefault="005D0E52" w:rsidP="004E4F03">
      <w:pPr>
        <w:jc w:val="center"/>
        <w:rPr>
          <w:rFonts w:ascii="Simplified Arabic" w:hAnsi="Simplified Arabic" w:cs="Simplified Arabic"/>
          <w:b/>
          <w:bCs/>
          <w:i/>
          <w:iCs/>
          <w:color w:val="FF0000"/>
          <w:sz w:val="52"/>
          <w:szCs w:val="52"/>
          <w:rtl/>
        </w:rPr>
      </w:pPr>
      <w:bookmarkStart w:id="27" w:name="_GoBack"/>
      <w:bookmarkEnd w:id="27"/>
      <w:r>
        <w:rPr>
          <w:rFonts w:ascii="Simplified Arabic" w:hAnsi="Simplified Arabic" w:cs="Simplified Arabic"/>
          <w:b/>
          <w:bCs/>
          <w:i/>
          <w:iCs/>
          <w:noProof/>
          <w:color w:val="FF0000"/>
          <w:sz w:val="52"/>
          <w:szCs w:val="52"/>
        </w:rPr>
        <w:lastRenderedPageBreak/>
        <w:drawing>
          <wp:inline distT="0" distB="0" distL="0" distR="0" wp14:anchorId="7778481C" wp14:editId="42AE571E">
            <wp:extent cx="3524250" cy="4743450"/>
            <wp:effectExtent l="0" t="0" r="0" b="0"/>
            <wp:docPr id="23" name="صورة 23" descr="C:\Users\Ayoub\Desktop\VPN\finale_um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finale_uml_a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4743450"/>
                    </a:xfrm>
                    <a:prstGeom prst="rect">
                      <a:avLst/>
                    </a:prstGeom>
                    <a:noFill/>
                    <a:ln>
                      <a:noFill/>
                    </a:ln>
                  </pic:spPr>
                </pic:pic>
              </a:graphicData>
            </a:graphic>
          </wp:inline>
        </w:drawing>
      </w:r>
    </w:p>
    <w:p w14:paraId="09661064" w14:textId="76BF56DE" w:rsidR="001A0D65" w:rsidRPr="003C1396" w:rsidRDefault="003C1396" w:rsidP="004E4F03">
      <w:pPr>
        <w:jc w:val="center"/>
        <w:rPr>
          <w:rFonts w:ascii="Simplified Arabic" w:hAnsi="Simplified Arabic" w:cs="Simplified Arabic" w:hint="cs"/>
          <w:b/>
          <w:bCs/>
          <w:i/>
          <w:iCs/>
          <w:color w:val="FF0000"/>
          <w:sz w:val="52"/>
          <w:szCs w:val="52"/>
          <w:rtl/>
          <w:lang w:bidi="ar-LY"/>
        </w:rPr>
      </w:pPr>
      <w:r w:rsidRPr="003C1396">
        <w:rPr>
          <w:rFonts w:ascii="Simplified Arabic" w:hAnsi="Simplified Arabic" w:cs="Simplified Arabic" w:hint="cs"/>
          <w:b/>
          <w:bCs/>
          <w:i/>
          <w:iCs/>
          <w:color w:val="FF0000"/>
          <w:sz w:val="52"/>
          <w:szCs w:val="52"/>
          <w:rtl/>
        </w:rPr>
        <w:t>هنا وقف تعديل المراجع</w:t>
      </w:r>
    </w:p>
    <w:p w14:paraId="590271D5" w14:textId="6EBB96EE" w:rsidR="004938C1" w:rsidRPr="00B77FE4" w:rsidRDefault="004938C1" w:rsidP="006D63C0">
      <w:pPr>
        <w:pStyle w:val="3"/>
        <w:ind w:left="0" w:firstLine="0"/>
        <w:rPr>
          <w:color w:val="000000" w:themeColor="text1"/>
          <w:rtl/>
        </w:rPr>
      </w:pPr>
      <w:r w:rsidRPr="00B77FE4">
        <w:rPr>
          <w:color w:val="000000" w:themeColor="text1"/>
          <w:rtl/>
        </w:rPr>
        <w:t xml:space="preserve">مخطط حالة </w:t>
      </w:r>
      <w:r w:rsidR="008B04D4" w:rsidRPr="00B77FE4">
        <w:rPr>
          <w:rFonts w:hint="cs"/>
          <w:color w:val="000000" w:themeColor="text1"/>
          <w:rtl/>
        </w:rPr>
        <w:t>استخدام</w:t>
      </w:r>
      <w:r w:rsidRPr="00B77FE4">
        <w:rPr>
          <w:color w:val="000000" w:themeColor="text1"/>
          <w:rtl/>
        </w:rPr>
        <w:t xml:space="preserve"> النظام </w:t>
      </w:r>
    </w:p>
    <w:p w14:paraId="096D0B4E" w14:textId="66A6A77A" w:rsidR="006F0A19" w:rsidRPr="00B77FE4" w:rsidRDefault="001A0D65" w:rsidP="004E4F03">
      <w:pPr>
        <w:pStyle w:val="a0"/>
        <w:numPr>
          <w:ilvl w:val="0"/>
          <w:numId w:val="21"/>
        </w:numPr>
        <w:tabs>
          <w:tab w:val="left" w:pos="283"/>
        </w:tabs>
        <w:ind w:left="0" w:firstLine="0"/>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العمليات الأساسية التي يقوم بها الم</w:t>
      </w:r>
      <w:r w:rsidR="00232C33" w:rsidRPr="00B77FE4">
        <w:rPr>
          <w:rFonts w:ascii="Simplified Arabic" w:hAnsi="Simplified Arabic" w:cs="Simplified Arabic"/>
          <w:color w:val="000000" w:themeColor="text1"/>
          <w:rtl/>
        </w:rPr>
        <w:t>ريض داخل الموقع</w:t>
      </w:r>
      <w:r w:rsidRPr="00B77FE4">
        <w:rPr>
          <w:rFonts w:ascii="Simplified Arabic" w:hAnsi="Simplified Arabic" w:cs="Simplified Arabic"/>
          <w:color w:val="000000" w:themeColor="text1"/>
          <w:rtl/>
        </w:rPr>
        <w:t xml:space="preserve"> </w:t>
      </w:r>
      <w:r w:rsidR="00232C33" w:rsidRPr="00B77FE4">
        <w:rPr>
          <w:rFonts w:ascii="Simplified Arabic" w:hAnsi="Simplified Arabic" w:cs="Simplified Arabic"/>
          <w:color w:val="000000" w:themeColor="text1"/>
          <w:rtl/>
        </w:rPr>
        <w:t xml:space="preserve">الالكتروني </w:t>
      </w:r>
      <w:r w:rsidRPr="00B77FE4">
        <w:rPr>
          <w:rFonts w:ascii="Simplified Arabic" w:hAnsi="Simplified Arabic" w:cs="Simplified Arabic"/>
          <w:color w:val="000000" w:themeColor="text1"/>
          <w:rtl/>
        </w:rPr>
        <w:t xml:space="preserve">والتي تشمل </w:t>
      </w:r>
      <w:r w:rsidR="006575FE" w:rsidRPr="00B77FE4">
        <w:rPr>
          <w:rFonts w:ascii="Simplified Arabic" w:hAnsi="Simplified Arabic" w:cs="Simplified Arabic"/>
          <w:color w:val="000000" w:themeColor="text1"/>
          <w:rtl/>
        </w:rPr>
        <w:t xml:space="preserve">اختيار الجنس، تشخيص الحالة، </w:t>
      </w:r>
      <w:r w:rsidR="00537E5D" w:rsidRPr="00B77FE4">
        <w:rPr>
          <w:rFonts w:ascii="Simplified Arabic" w:hAnsi="Simplified Arabic" w:cs="Simplified Arabic"/>
          <w:color w:val="000000" w:themeColor="text1"/>
          <w:rtl/>
        </w:rPr>
        <w:t>اختيار اللحوم، اختيار الفواك</w:t>
      </w:r>
      <w:r w:rsidR="00FF0FE6" w:rsidRPr="00B77FE4">
        <w:rPr>
          <w:rFonts w:ascii="Simplified Arabic" w:hAnsi="Simplified Arabic" w:cs="Simplified Arabic"/>
          <w:color w:val="000000" w:themeColor="text1"/>
          <w:rtl/>
        </w:rPr>
        <w:t>ه، اختيار الخضراوات، اختيار المنتجات،</w:t>
      </w:r>
      <w:r w:rsidR="008B04D4" w:rsidRPr="00B77FE4">
        <w:rPr>
          <w:rFonts w:ascii="Simplified Arabic" w:hAnsi="Simplified Arabic" w:cs="Simplified Arabic" w:hint="cs"/>
          <w:color w:val="000000" w:themeColor="text1"/>
          <w:rtl/>
        </w:rPr>
        <w:t xml:space="preserve"> </w:t>
      </w:r>
      <w:r w:rsidR="00FF0FE6" w:rsidRPr="00B77FE4">
        <w:rPr>
          <w:rFonts w:ascii="Simplified Arabic" w:hAnsi="Simplified Arabic" w:cs="Simplified Arabic"/>
          <w:color w:val="000000" w:themeColor="text1"/>
          <w:rtl/>
        </w:rPr>
        <w:t xml:space="preserve">اسئلة عامة عن الحالة، اسئلة </w:t>
      </w:r>
      <w:r w:rsidR="00D90A96" w:rsidRPr="00B77FE4">
        <w:rPr>
          <w:rFonts w:ascii="Simplified Arabic" w:hAnsi="Simplified Arabic" w:cs="Simplified Arabic"/>
          <w:color w:val="000000" w:themeColor="text1"/>
          <w:rtl/>
        </w:rPr>
        <w:t>شخ</w:t>
      </w:r>
      <w:r w:rsidR="002312F2" w:rsidRPr="00B77FE4">
        <w:rPr>
          <w:rFonts w:ascii="Simplified Arabic" w:hAnsi="Simplified Arabic" w:cs="Simplified Arabic"/>
          <w:color w:val="000000" w:themeColor="text1"/>
          <w:rtl/>
        </w:rPr>
        <w:t>صية</w:t>
      </w:r>
      <w:r w:rsidR="00FF0FE6" w:rsidRPr="00B77FE4">
        <w:rPr>
          <w:rFonts w:ascii="Simplified Arabic" w:hAnsi="Simplified Arabic" w:cs="Simplified Arabic"/>
          <w:color w:val="000000" w:themeColor="text1"/>
          <w:rtl/>
        </w:rPr>
        <w:t xml:space="preserve"> عن الحالة</w:t>
      </w:r>
      <w:r w:rsidR="00232C33" w:rsidRPr="00B77FE4">
        <w:rPr>
          <w:rFonts w:ascii="Simplified Arabic" w:hAnsi="Simplified Arabic" w:cs="Simplified Arabic"/>
          <w:color w:val="000000" w:themeColor="text1"/>
          <w:rtl/>
        </w:rPr>
        <w:t>.</w:t>
      </w:r>
    </w:p>
    <w:p w14:paraId="30401F93" w14:textId="32A1DD36" w:rsidR="006F0A19" w:rsidRPr="00B77FE4" w:rsidRDefault="006F0A19" w:rsidP="004E4F03">
      <w:pPr>
        <w:pStyle w:val="a0"/>
        <w:numPr>
          <w:ilvl w:val="0"/>
          <w:numId w:val="21"/>
        </w:numPr>
        <w:tabs>
          <w:tab w:val="left" w:pos="283"/>
        </w:tabs>
        <w:ind w:left="0" w:firstLine="0"/>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العمليات الأساسية التي يقوم بها المريض داخل التطبيق والتي تشمل عرض الوجبات، عرض التمارين الرياضية، عرض البيانات الشخصية، تحديث البيانات.</w:t>
      </w:r>
    </w:p>
    <w:p w14:paraId="6D7D9B21" w14:textId="049E484F" w:rsidR="000B678F" w:rsidRPr="00B77FE4" w:rsidRDefault="006F0A19" w:rsidP="004E4F03">
      <w:pPr>
        <w:pStyle w:val="a0"/>
        <w:numPr>
          <w:ilvl w:val="0"/>
          <w:numId w:val="21"/>
        </w:numPr>
        <w:tabs>
          <w:tab w:val="left" w:pos="283"/>
        </w:tabs>
        <w:ind w:left="0" w:firstLine="0"/>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العمليات الأساسية التي يقوم بها اخصائي التغذية داخل الموقع الالكتروني والتي تشمل الرد </w:t>
      </w:r>
      <w:r w:rsidR="008B04D4"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w:t>
      </w:r>
      <w:r w:rsidR="008B04D4" w:rsidRPr="00B77FE4">
        <w:rPr>
          <w:rFonts w:ascii="Simplified Arabic" w:hAnsi="Simplified Arabic" w:cs="Simplified Arabic" w:hint="cs"/>
          <w:color w:val="000000" w:themeColor="text1"/>
          <w:rtl/>
        </w:rPr>
        <w:t>الرسائل.</w:t>
      </w:r>
    </w:p>
    <w:p w14:paraId="5A1E3A5E" w14:textId="34B893B8" w:rsidR="00E119F9" w:rsidRPr="00B77FE4" w:rsidRDefault="00E119F9" w:rsidP="006D63C0">
      <w:pPr>
        <w:pStyle w:val="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045EB15D" w:rsidR="00AA5190" w:rsidRPr="00B77FE4" w:rsidRDefault="007650A9" w:rsidP="004E4F03">
      <w:pPr>
        <w:pStyle w:val="NormalText"/>
        <w:rPr>
          <w:color w:val="000000" w:themeColor="text1"/>
          <w:rtl/>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8B04D4" w:rsidRPr="00B77FE4">
        <w:rPr>
          <w:rFonts w:hint="cs"/>
          <w:color w:val="000000" w:themeColor="text1"/>
          <w:rtl/>
        </w:rPr>
        <w:t>حدي</w:t>
      </w:r>
    </w:p>
    <w:p w14:paraId="57218C55" w14:textId="7056A142" w:rsidR="00AA5190" w:rsidRPr="00B77FE4" w:rsidRDefault="008B04D4" w:rsidP="006D63C0">
      <w:pPr>
        <w:pStyle w:val="2"/>
        <w:ind w:left="0" w:firstLine="0"/>
        <w:rPr>
          <w:color w:val="000000" w:themeColor="text1"/>
          <w:rtl/>
        </w:rPr>
      </w:pPr>
      <w:r w:rsidRPr="00B77FE4">
        <w:rPr>
          <w:rFonts w:hint="cs"/>
          <w:color w:val="000000" w:themeColor="text1"/>
          <w:rtl/>
        </w:rPr>
        <w:t>مخططات</w:t>
      </w:r>
      <w:r w:rsidR="00213E37" w:rsidRPr="00B77FE4">
        <w:rPr>
          <w:color w:val="000000" w:themeColor="text1"/>
          <w:rtl/>
        </w:rPr>
        <w:t xml:space="preserve"> النشاط</w:t>
      </w:r>
    </w:p>
    <w:p w14:paraId="4C70D6FA" w14:textId="0B556CF2" w:rsidR="00213E37" w:rsidRPr="00B77FE4" w:rsidRDefault="00213E37" w:rsidP="004E4F03">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مخططات النشاط هي عبارة عن تمثيل بياني لتسلسل الاحداث في حالة الاستخدام حيث تصف سلوك سير العمل للنظام</w:t>
      </w:r>
      <w:r w:rsidR="00CA5D87" w:rsidRPr="00B77FE4">
        <w:rPr>
          <w:rFonts w:ascii="Simplified Arabic" w:hAnsi="Simplified Arabic" w:cs="Simplified Arabic"/>
          <w:color w:val="000000" w:themeColor="text1"/>
        </w:rPr>
        <w:t xml:space="preserve"> [2</w:t>
      </w:r>
      <w:r w:rsidR="00267841" w:rsidRPr="00B77FE4">
        <w:rPr>
          <w:rFonts w:ascii="Simplified Arabic" w:hAnsi="Simplified Arabic" w:cs="Simplified Arabic"/>
          <w:color w:val="000000" w:themeColor="text1"/>
        </w:rPr>
        <w:t>8</w:t>
      </w:r>
      <w:r w:rsidR="00CA5D87" w:rsidRPr="00B77FE4">
        <w:rPr>
          <w:rFonts w:ascii="Simplified Arabic" w:hAnsi="Simplified Arabic" w:cs="Simplified Arabic"/>
          <w:color w:val="000000" w:themeColor="text1"/>
        </w:rPr>
        <w:t>]</w:t>
      </w:r>
      <w:r w:rsidR="00CA5D87" w:rsidRPr="00B77FE4">
        <w:rPr>
          <w:rFonts w:ascii="Simplified Arabic" w:hAnsi="Simplified Arabic" w:cs="Simplified Arabic"/>
          <w:color w:val="000000" w:themeColor="text1"/>
          <w:rtl/>
        </w:rPr>
        <w:t>.</w:t>
      </w:r>
    </w:p>
    <w:p w14:paraId="63824991" w14:textId="27C2B81E" w:rsidR="00CA5D87" w:rsidRPr="00B77FE4" w:rsidRDefault="00CA5D87" w:rsidP="006D63C0">
      <w:pPr>
        <w:pStyle w:val="3"/>
        <w:ind w:left="0" w:firstLine="0"/>
        <w:rPr>
          <w:color w:val="000000" w:themeColor="text1"/>
          <w:rtl/>
        </w:rPr>
      </w:pPr>
      <w:r w:rsidRPr="00B77FE4">
        <w:rPr>
          <w:color w:val="000000" w:themeColor="text1"/>
          <w:rtl/>
        </w:rPr>
        <w:t>مخطط نشاط المستخدم</w:t>
      </w:r>
    </w:p>
    <w:p w14:paraId="741E1217" w14:textId="6FBBE9BC" w:rsidR="00CA5D87" w:rsidRPr="00B77FE4" w:rsidRDefault="00025C89" w:rsidP="004E4F03">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يمثل الشكل</w:t>
      </w:r>
      <w:r w:rsidRPr="00B77FE4">
        <w:rPr>
          <w:rFonts w:ascii="Simplified Arabic" w:hAnsi="Simplified Arabic" w:cs="Simplified Arabic" w:hint="cs"/>
          <w:color w:val="000000" w:themeColor="text1"/>
          <w:rtl/>
        </w:rPr>
        <w:t xml:space="preserve"> التالي العمليات التي من المسموح ان يقوم بها المريض.</w:t>
      </w:r>
    </w:p>
    <w:p w14:paraId="6284AE46" w14:textId="5ACF4536" w:rsidR="007650A9" w:rsidRPr="00B77FE4" w:rsidRDefault="007650A9" w:rsidP="006D63C0">
      <w:pPr>
        <w:pStyle w:val="NormalText"/>
        <w:rPr>
          <w:color w:val="000000" w:themeColor="text1"/>
          <w:rtl/>
        </w:rPr>
      </w:pPr>
    </w:p>
    <w:p w14:paraId="736726D5" w14:textId="77777777" w:rsidR="007650A9" w:rsidRPr="00B77FE4" w:rsidRDefault="007650A9" w:rsidP="006D63C0">
      <w:pPr>
        <w:pStyle w:val="NormalText"/>
        <w:rPr>
          <w:rFonts w:eastAsiaTheme="minorEastAsia"/>
          <w:b/>
          <w:color w:val="000000" w:themeColor="text1"/>
          <w:sz w:val="28"/>
          <w:rtl/>
          <w:lang w:val="en-GB" w:bidi="ar-SA"/>
        </w:rPr>
      </w:pPr>
    </w:p>
    <w:p w14:paraId="3E1D0C05" w14:textId="77777777" w:rsidR="007650A9" w:rsidRPr="00B77FE4" w:rsidRDefault="007650A9" w:rsidP="006D63C0">
      <w:pPr>
        <w:pStyle w:val="NormalText"/>
        <w:rPr>
          <w:color w:val="000000" w:themeColor="text1"/>
          <w:rtl/>
        </w:rPr>
      </w:pPr>
    </w:p>
    <w:p w14:paraId="1E68A05A" w14:textId="77777777" w:rsidR="007650A9" w:rsidRPr="00B77FE4" w:rsidRDefault="007650A9" w:rsidP="006D63C0">
      <w:pPr>
        <w:pStyle w:val="NormalText"/>
        <w:rPr>
          <w:color w:val="000000" w:themeColor="text1"/>
          <w:rtl/>
        </w:rPr>
      </w:pPr>
    </w:p>
    <w:p w14:paraId="580496BD" w14:textId="77777777" w:rsidR="007650A9" w:rsidRPr="00B77FE4" w:rsidRDefault="007650A9" w:rsidP="006D63C0">
      <w:pPr>
        <w:pStyle w:val="NormalText"/>
        <w:rPr>
          <w:color w:val="000000" w:themeColor="text1"/>
          <w:rtl/>
        </w:rPr>
      </w:pPr>
    </w:p>
    <w:p w14:paraId="7DDDC334" w14:textId="77777777" w:rsidR="007650A9" w:rsidRPr="00B77FE4" w:rsidRDefault="007650A9" w:rsidP="006D63C0">
      <w:pPr>
        <w:pStyle w:val="NormalText"/>
        <w:rPr>
          <w:color w:val="000000" w:themeColor="text1"/>
          <w:rtl/>
        </w:rPr>
      </w:pPr>
    </w:p>
    <w:p w14:paraId="0FF50E8E" w14:textId="77777777" w:rsidR="007650A9" w:rsidRPr="00B77FE4" w:rsidRDefault="007650A9" w:rsidP="006D63C0">
      <w:pPr>
        <w:pStyle w:val="NormalText"/>
        <w:rPr>
          <w:color w:val="000000" w:themeColor="text1"/>
          <w:rtl/>
        </w:rPr>
      </w:pPr>
    </w:p>
    <w:p w14:paraId="2555BA2F" w14:textId="3F969C40" w:rsidR="00E119F9" w:rsidRPr="00B77FE4" w:rsidRDefault="00E119F9" w:rsidP="006D63C0">
      <w:pPr>
        <w:pStyle w:val="NormalText"/>
        <w:rPr>
          <w:color w:val="000000" w:themeColor="text1"/>
          <w:rtl/>
        </w:rPr>
      </w:pPr>
      <w:r w:rsidRPr="00B77FE4">
        <w:rPr>
          <w:color w:val="000000" w:themeColor="text1"/>
          <w:rtl/>
        </w:rPr>
        <w:t xml:space="preserve">  </w:t>
      </w:r>
      <w:bookmarkStart w:id="28" w:name="_Toc480926132"/>
      <w:bookmarkStart w:id="29" w:name="_Toc480965172"/>
      <w:r w:rsidR="002F581D" w:rsidRPr="00B77FE4">
        <w:rPr>
          <w:color w:val="000000" w:themeColor="text1"/>
          <w:rtl/>
        </w:rPr>
        <w:t>الموجز</w:t>
      </w:r>
      <w:bookmarkEnd w:id="28"/>
      <w:bookmarkEnd w:id="29"/>
      <w:r w:rsidRPr="00B77FE4">
        <w:rPr>
          <w:color w:val="000000" w:themeColor="text1"/>
          <w:rtl/>
        </w:rPr>
        <w:t xml:space="preserve"> </w:t>
      </w:r>
      <w:r w:rsidR="004F0C59" w:rsidRPr="00B77FE4">
        <w:rPr>
          <w:color w:val="000000" w:themeColor="text1"/>
        </w:rPr>
        <w:t xml:space="preserve"> </w:t>
      </w:r>
    </w:p>
    <w:p w14:paraId="64D46AD9" w14:textId="5A1E1D1A"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9174F8"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413F580" w14:textId="77777777" w:rsidR="00E119F9" w:rsidRPr="00B77FE4" w:rsidRDefault="00E119F9" w:rsidP="006D63C0">
      <w:pPr>
        <w:pStyle w:val="NormalText"/>
        <w:rPr>
          <w:rFonts w:eastAsia="Times New Roman"/>
          <w:color w:val="000000" w:themeColor="text1"/>
          <w:rtl/>
        </w:rPr>
      </w:pPr>
    </w:p>
    <w:p w14:paraId="4CBE1434" w14:textId="77777777" w:rsidR="00E119F9" w:rsidRPr="00B77FE4" w:rsidRDefault="00E119F9" w:rsidP="006D63C0">
      <w:pPr>
        <w:pStyle w:val="NormalText"/>
        <w:rPr>
          <w:rFonts w:eastAsia="Times New Roman"/>
          <w:color w:val="000000" w:themeColor="text1"/>
          <w:rtl/>
        </w:rPr>
      </w:pP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A3463FB" w14:textId="77777777" w:rsidR="00684C76" w:rsidRPr="00B77FE4" w:rsidRDefault="00684C76" w:rsidP="006D63C0">
      <w:pPr>
        <w:pStyle w:val="NormalText"/>
        <w:rPr>
          <w:color w:val="000000" w:themeColor="text1"/>
          <w:rtl/>
        </w:rPr>
      </w:pPr>
    </w:p>
    <w:p w14:paraId="76EC7836" w14:textId="77777777" w:rsidR="00684C76" w:rsidRPr="00B77FE4" w:rsidRDefault="00684C76" w:rsidP="006D63C0">
      <w:pPr>
        <w:pStyle w:val="NormalText"/>
        <w:rPr>
          <w:color w:val="000000" w:themeColor="text1"/>
          <w:rtl/>
        </w:rPr>
      </w:pPr>
    </w:p>
    <w:p w14:paraId="68CC9C43" w14:textId="77777777" w:rsidR="00684C76" w:rsidRPr="00B77FE4" w:rsidRDefault="00684C76" w:rsidP="006D63C0">
      <w:pPr>
        <w:pStyle w:val="NormalText"/>
        <w:rPr>
          <w:color w:val="000000" w:themeColor="text1"/>
          <w:rtl/>
        </w:rPr>
      </w:pPr>
    </w:p>
    <w:p w14:paraId="0C939EDE" w14:textId="77777777" w:rsidR="00684C76" w:rsidRPr="00B77FE4" w:rsidRDefault="00684C76" w:rsidP="006D63C0">
      <w:pPr>
        <w:pStyle w:val="NormalText"/>
        <w:rPr>
          <w:color w:val="000000" w:themeColor="text1"/>
          <w:rtl/>
        </w:rPr>
      </w:pPr>
    </w:p>
    <w:p w14:paraId="16426D0A" w14:textId="77777777" w:rsidR="00684C76" w:rsidRPr="00B77FE4" w:rsidRDefault="00684C76" w:rsidP="006D63C0">
      <w:pPr>
        <w:pStyle w:val="NormalText"/>
        <w:rPr>
          <w:color w:val="000000" w:themeColor="text1"/>
          <w:rtl/>
        </w:rPr>
      </w:pPr>
    </w:p>
    <w:p w14:paraId="0D5DC990" w14:textId="77777777" w:rsidR="00684C76" w:rsidRPr="00B77FE4" w:rsidRDefault="00684C76" w:rsidP="006D63C0">
      <w:pPr>
        <w:pStyle w:val="NormalText"/>
        <w:rPr>
          <w:color w:val="000000" w:themeColor="text1"/>
          <w:rtl/>
        </w:rPr>
      </w:pPr>
    </w:p>
    <w:p w14:paraId="620A643D" w14:textId="77777777"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77777777" w:rsidR="005C785B" w:rsidRPr="00B77FE4" w:rsidRDefault="005C785B" w:rsidP="006D63C0">
      <w:pPr>
        <w:pStyle w:val="NormalText"/>
        <w:rPr>
          <w:color w:val="000000" w:themeColor="text1"/>
          <w:rtl/>
        </w:rPr>
      </w:pPr>
    </w:p>
    <w:p w14:paraId="5889982E" w14:textId="34C569EA" w:rsidR="00E119F9" w:rsidRPr="00B77FE4" w:rsidRDefault="00E119F9" w:rsidP="006D63C0">
      <w:pPr>
        <w:pStyle w:val="1"/>
        <w:ind w:left="0" w:firstLine="0"/>
        <w:rPr>
          <w:color w:val="000000" w:themeColor="text1"/>
          <w:rtl/>
        </w:rPr>
      </w:pPr>
      <w:r w:rsidRPr="00B77FE4">
        <w:rPr>
          <w:color w:val="000000" w:themeColor="text1"/>
          <w:rtl/>
        </w:rPr>
        <w:t xml:space="preserve">   </w:t>
      </w:r>
      <w:bookmarkStart w:id="30" w:name="_Toc480926133"/>
      <w:bookmarkStart w:id="31" w:name="_Toc480965173"/>
      <w:bookmarkStart w:id="32"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30"/>
      <w:bookmarkEnd w:id="31"/>
      <w:bookmarkEnd w:id="32"/>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0048A3C7" w14:textId="77777777" w:rsidR="00E119F9" w:rsidRPr="00B77FE4" w:rsidRDefault="00E119F9" w:rsidP="006D63C0">
      <w:pPr>
        <w:pStyle w:val="NormalText"/>
        <w:rPr>
          <w:rFonts w:eastAsia="Times New Roman"/>
          <w:color w:val="000000" w:themeColor="text1"/>
          <w:rtl/>
        </w:rPr>
      </w:pPr>
    </w:p>
    <w:p w14:paraId="7DBFC336" w14:textId="77777777" w:rsidR="00712E65" w:rsidRPr="00B77FE4" w:rsidRDefault="00712E65" w:rsidP="006D63C0">
      <w:pPr>
        <w:pStyle w:val="NormalText"/>
        <w:rPr>
          <w:rFonts w:eastAsia="Times New Roman"/>
          <w:color w:val="000000" w:themeColor="text1"/>
          <w:rtl/>
        </w:rPr>
      </w:pPr>
    </w:p>
    <w:p w14:paraId="40B0D81E" w14:textId="77777777" w:rsidR="00712E65" w:rsidRPr="00B77FE4" w:rsidRDefault="00712E65" w:rsidP="006D63C0">
      <w:pPr>
        <w:pStyle w:val="NormalText"/>
        <w:rPr>
          <w:rFonts w:eastAsia="Times New Roman"/>
          <w:color w:val="000000" w:themeColor="text1"/>
          <w:rtl/>
        </w:rPr>
      </w:pPr>
    </w:p>
    <w:p w14:paraId="5B5FD588" w14:textId="77777777" w:rsidR="00712E65" w:rsidRPr="00B77FE4" w:rsidRDefault="00712E65" w:rsidP="006D63C0">
      <w:pPr>
        <w:pStyle w:val="NormalText"/>
        <w:rPr>
          <w:rFonts w:eastAsia="Times New Roman"/>
          <w:color w:val="000000" w:themeColor="text1"/>
          <w:rtl/>
        </w:rPr>
      </w:pPr>
    </w:p>
    <w:p w14:paraId="068FAC0F" w14:textId="77777777" w:rsidR="00712E65" w:rsidRPr="00B77FE4" w:rsidRDefault="00712E65" w:rsidP="006D63C0">
      <w:pPr>
        <w:pStyle w:val="NormalText"/>
        <w:rPr>
          <w:rFonts w:eastAsia="Times New Roman"/>
          <w:color w:val="000000" w:themeColor="text1"/>
          <w:rtl/>
        </w:rPr>
      </w:pPr>
    </w:p>
    <w:p w14:paraId="50C87345" w14:textId="77777777" w:rsidR="00712E65" w:rsidRPr="00B77FE4" w:rsidRDefault="00712E65" w:rsidP="006D63C0">
      <w:pPr>
        <w:pStyle w:val="NormalText"/>
        <w:rPr>
          <w:rFonts w:eastAsia="Times New Roman"/>
          <w:color w:val="000000" w:themeColor="text1"/>
          <w:rtl/>
        </w:rPr>
      </w:pPr>
    </w:p>
    <w:p w14:paraId="34FB0445" w14:textId="77777777" w:rsidR="00712E65" w:rsidRPr="00B77FE4" w:rsidRDefault="00712E65" w:rsidP="006D63C0">
      <w:pPr>
        <w:pStyle w:val="NormalText"/>
        <w:rPr>
          <w:rFonts w:eastAsia="Times New Roman"/>
          <w:color w:val="000000" w:themeColor="text1"/>
          <w:rtl/>
        </w:rPr>
      </w:pPr>
    </w:p>
    <w:p w14:paraId="1CDF9B9E" w14:textId="77777777" w:rsidR="00E119F9" w:rsidRPr="00B77FE4" w:rsidRDefault="00E119F9" w:rsidP="006D63C0">
      <w:pPr>
        <w:pStyle w:val="2"/>
        <w:ind w:left="0" w:firstLine="0"/>
        <w:rPr>
          <w:color w:val="000000" w:themeColor="text1"/>
          <w:rtl/>
          <w:lang w:val="en-GB"/>
        </w:rPr>
      </w:pPr>
      <w:r w:rsidRPr="00B77FE4">
        <w:rPr>
          <w:color w:val="000000" w:themeColor="text1"/>
          <w:rtl/>
        </w:rPr>
        <w:t xml:space="preserve">  </w:t>
      </w:r>
      <w:bookmarkStart w:id="33" w:name="_Toc480926134"/>
      <w:bookmarkStart w:id="34" w:name="_Toc480965174"/>
      <w:bookmarkStart w:id="35" w:name="_Toc480980079"/>
      <w:r w:rsidRPr="00B77FE4">
        <w:rPr>
          <w:color w:val="000000" w:themeColor="text1"/>
          <w:rtl/>
        </w:rPr>
        <w:t>المقدمـة</w:t>
      </w:r>
      <w:bookmarkEnd w:id="33"/>
      <w:bookmarkEnd w:id="34"/>
      <w:bookmarkEnd w:id="35"/>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4961B9FD" w14:textId="77777777" w:rsidR="00E119F9" w:rsidRPr="00B77FE4" w:rsidRDefault="00E119F9" w:rsidP="006D63C0">
      <w:pPr>
        <w:pStyle w:val="NormalText"/>
        <w:rPr>
          <w:color w:val="000000" w:themeColor="text1"/>
          <w:rtl/>
        </w:rPr>
      </w:pPr>
      <w:r w:rsidRPr="00B77FE4">
        <w:rPr>
          <w:color w:val="000000" w:themeColor="text1"/>
          <w:rtl/>
        </w:rPr>
        <w:t>في هذا البند يتم وصف مرحلة التصميم بشكل مختصر أي يتم توضيح ما سيتم القيام به في هذه المرحلة.</w:t>
      </w:r>
    </w:p>
    <w:p w14:paraId="4529049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65175"/>
      <w:r w:rsidRPr="00B77FE4">
        <w:rPr>
          <w:color w:val="000000" w:themeColor="text1"/>
          <w:rtl/>
        </w:rPr>
        <w:t>التصميم المعماري</w:t>
      </w:r>
      <w:bookmarkEnd w:id="36"/>
      <w:r w:rsidRPr="00B77FE4">
        <w:rPr>
          <w:color w:val="000000" w:themeColor="text1"/>
          <w:rtl/>
          <w:lang w:val="en-GB"/>
        </w:rPr>
        <w:t xml:space="preserve"> </w:t>
      </w:r>
      <w:r w:rsidR="004F0C59" w:rsidRPr="00B77FE4">
        <w:rPr>
          <w:color w:val="000000" w:themeColor="text1"/>
          <w:lang w:val="en-GB"/>
        </w:rPr>
        <w:t xml:space="preserve"> </w:t>
      </w:r>
    </w:p>
    <w:p w14:paraId="51A1DAFD" w14:textId="765631DD" w:rsidR="00E119F9" w:rsidRPr="00B77FE4" w:rsidRDefault="00E119F9" w:rsidP="006D63C0">
      <w:pPr>
        <w:pStyle w:val="NormalText"/>
        <w:rPr>
          <w:color w:val="000000" w:themeColor="text1"/>
          <w:rtl/>
        </w:rPr>
      </w:pPr>
      <w:r w:rsidRPr="00B77FE4">
        <w:rPr>
          <w:color w:val="000000" w:themeColor="text1"/>
          <w:rtl/>
        </w:rPr>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7" w:name="_Toc480926135"/>
      <w:bookmarkStart w:id="38" w:name="_Toc480965176"/>
      <w:r w:rsidRPr="00B77FE4">
        <w:rPr>
          <w:color w:val="000000" w:themeColor="text1"/>
          <w:rtl/>
        </w:rPr>
        <w:t>تصميم البيانات</w:t>
      </w:r>
      <w:bookmarkEnd w:id="37"/>
      <w:bookmarkEnd w:id="38"/>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9" w:name="_Toc480926136"/>
      <w:bookmarkStart w:id="40" w:name="_Toc480965177"/>
      <w:r w:rsidRPr="00B77FE4">
        <w:rPr>
          <w:color w:val="000000" w:themeColor="text1"/>
          <w:rtl/>
        </w:rPr>
        <w:t>قاموس البيانات</w:t>
      </w:r>
      <w:bookmarkEnd w:id="39"/>
      <w:bookmarkEnd w:id="40"/>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41" w:name="_Toc480926137"/>
      <w:bookmarkStart w:id="42" w:name="_Toc480965178"/>
      <w:r w:rsidRPr="00B77FE4">
        <w:rPr>
          <w:color w:val="000000" w:themeColor="text1"/>
          <w:rtl/>
        </w:rPr>
        <w:t>تصميم الواجهات</w:t>
      </w:r>
      <w:bookmarkEnd w:id="41"/>
      <w:bookmarkEnd w:id="42"/>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lastRenderedPageBreak/>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3" w:name="_Toc480926138"/>
      <w:bookmarkStart w:id="44" w:name="_Toc480965179"/>
      <w:r w:rsidR="002F581D" w:rsidRPr="00B77FE4">
        <w:rPr>
          <w:color w:val="000000" w:themeColor="text1"/>
          <w:rtl/>
        </w:rPr>
        <w:t>الموجز</w:t>
      </w:r>
      <w:bookmarkEnd w:id="43"/>
      <w:bookmarkEnd w:id="44"/>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5" w:name="_Toc480926139"/>
      <w:bookmarkStart w:id="46"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5"/>
      <w:bookmarkEnd w:id="46"/>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7" w:name="_Toc480926140"/>
      <w:bookmarkStart w:id="48" w:name="_Toc480965181"/>
      <w:r w:rsidRPr="00B77FE4">
        <w:rPr>
          <w:color w:val="000000" w:themeColor="text1"/>
          <w:rtl/>
        </w:rPr>
        <w:lastRenderedPageBreak/>
        <w:t>المقدمة</w:t>
      </w:r>
      <w:bookmarkEnd w:id="47"/>
      <w:bookmarkEnd w:id="48"/>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9" w:name="_Toc480926141"/>
      <w:bookmarkStart w:id="50" w:name="_Toc480965182"/>
      <w:r w:rsidRPr="00B77FE4">
        <w:rPr>
          <w:color w:val="000000" w:themeColor="text1"/>
          <w:rtl/>
        </w:rPr>
        <w:t>الأدوات ولغات البرمجة</w:t>
      </w:r>
      <w:bookmarkEnd w:id="49"/>
      <w:bookmarkEnd w:id="50"/>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1" w:name="_Toc480926142"/>
      <w:bookmarkStart w:id="52" w:name="_Toc480965183"/>
      <w:r w:rsidRPr="00B77FE4">
        <w:rPr>
          <w:color w:val="000000" w:themeColor="text1"/>
          <w:rtl/>
        </w:rPr>
        <w:t>واجهات النظام</w:t>
      </w:r>
      <w:bookmarkEnd w:id="51"/>
      <w:bookmarkEnd w:id="52"/>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3" w:name="_Toc480926143"/>
      <w:bookmarkStart w:id="54" w:name="_Toc480965184"/>
      <w:r w:rsidRPr="00B77FE4">
        <w:rPr>
          <w:color w:val="000000" w:themeColor="text1"/>
          <w:rtl/>
        </w:rPr>
        <w:t xml:space="preserve">طرق </w:t>
      </w:r>
      <w:bookmarkEnd w:id="53"/>
      <w:bookmarkEnd w:id="54"/>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lastRenderedPageBreak/>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5" w:name="_Toc480926144"/>
      <w:bookmarkStart w:id="56" w:name="_Toc480965185"/>
      <w:r w:rsidRPr="00B77FE4">
        <w:rPr>
          <w:color w:val="000000" w:themeColor="text1"/>
          <w:rtl/>
        </w:rPr>
        <w:t>اختبار الصندوق الابيض</w:t>
      </w:r>
      <w:bookmarkEnd w:id="55"/>
      <w:bookmarkEnd w:id="56"/>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t xml:space="preserve">  </w:t>
      </w:r>
      <w:bookmarkStart w:id="57" w:name="_Toc480926145"/>
      <w:bookmarkStart w:id="58" w:name="_Toc480965186"/>
      <w:r w:rsidRPr="00B77FE4">
        <w:rPr>
          <w:color w:val="000000" w:themeColor="text1"/>
          <w:rtl/>
        </w:rPr>
        <w:t>اختبار الصندوق الاسود</w:t>
      </w:r>
      <w:bookmarkEnd w:id="57"/>
      <w:bookmarkEnd w:id="58"/>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9" w:name="_Toc480926146"/>
      <w:bookmarkStart w:id="60" w:name="_Toc480965187"/>
      <w:r w:rsidR="002F581D" w:rsidRPr="00B77FE4">
        <w:rPr>
          <w:color w:val="000000" w:themeColor="text1"/>
          <w:rtl/>
        </w:rPr>
        <w:t>الموجز</w:t>
      </w:r>
      <w:bookmarkEnd w:id="59"/>
      <w:bookmarkEnd w:id="60"/>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61" w:name="_Toc480926147"/>
      <w:bookmarkStart w:id="62" w:name="_Toc480965188"/>
      <w:r w:rsidRPr="00B77FE4">
        <w:rPr>
          <w:color w:val="000000" w:themeColor="text1"/>
          <w:rtl/>
        </w:rPr>
        <w:t>الخاتمة</w:t>
      </w:r>
      <w:bookmarkEnd w:id="61"/>
      <w:bookmarkEnd w:id="62"/>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3" w:name="_Toc480926148"/>
      <w:bookmarkStart w:id="64" w:name="_Toc480965189"/>
      <w:r w:rsidRPr="00B77FE4">
        <w:rPr>
          <w:color w:val="000000" w:themeColor="text1"/>
          <w:rtl/>
        </w:rPr>
        <w:t>التوصيات</w:t>
      </w:r>
      <w:bookmarkEnd w:id="63"/>
      <w:bookmarkEnd w:id="64"/>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5" w:name="_Toc480926149"/>
      <w:bookmarkStart w:id="66" w:name="_Toc480965190"/>
      <w:r w:rsidRPr="00B77FE4">
        <w:rPr>
          <w:color w:val="000000" w:themeColor="text1"/>
          <w:rtl/>
        </w:rPr>
        <w:t>المراجع</w:t>
      </w:r>
      <w:bookmarkEnd w:id="65"/>
      <w:bookmarkEnd w:id="66"/>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7" w:name="_Toc480926150"/>
      <w:bookmarkStart w:id="68" w:name="_Toc480965191"/>
      <w:r w:rsidRPr="00B77FE4">
        <w:rPr>
          <w:color w:val="000000" w:themeColor="text1"/>
          <w:rtl/>
        </w:rPr>
        <w:t>الملاحق</w:t>
      </w:r>
      <w:bookmarkEnd w:id="67"/>
      <w:bookmarkEnd w:id="68"/>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77777777"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BB5BB" w14:textId="77777777" w:rsidR="001C244C" w:rsidRDefault="001C244C" w:rsidP="00F23B1A">
      <w:r>
        <w:separator/>
      </w:r>
    </w:p>
    <w:p w14:paraId="791798E7" w14:textId="77777777" w:rsidR="001C244C" w:rsidRDefault="001C244C" w:rsidP="00F23B1A"/>
    <w:p w14:paraId="1951CB2F" w14:textId="77777777" w:rsidR="001C244C" w:rsidRDefault="001C244C"/>
    <w:p w14:paraId="71EC87E3" w14:textId="77777777" w:rsidR="001C244C" w:rsidRDefault="001C244C"/>
    <w:p w14:paraId="1A260A0D" w14:textId="77777777" w:rsidR="001C244C" w:rsidRDefault="001C244C" w:rsidP="00324973"/>
  </w:endnote>
  <w:endnote w:type="continuationSeparator" w:id="0">
    <w:p w14:paraId="303C1356" w14:textId="77777777" w:rsidR="001C244C" w:rsidRDefault="001C244C" w:rsidP="00F23B1A">
      <w:r>
        <w:continuationSeparator/>
      </w:r>
    </w:p>
    <w:p w14:paraId="0BBEA2BC" w14:textId="77777777" w:rsidR="001C244C" w:rsidRDefault="001C244C" w:rsidP="00F23B1A"/>
    <w:p w14:paraId="2B75CDA1" w14:textId="77777777" w:rsidR="001C244C" w:rsidRDefault="001C244C"/>
    <w:p w14:paraId="615E7054" w14:textId="77777777" w:rsidR="001C244C" w:rsidRDefault="001C244C"/>
    <w:p w14:paraId="7F08345B" w14:textId="77777777" w:rsidR="001C244C" w:rsidRDefault="001C244C"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2366A" w14:textId="77777777" w:rsidR="003B7494" w:rsidRDefault="003B7494">
    <w:pPr>
      <w:pStyle w:val="a9"/>
      <w:rPr>
        <w:lang w:bidi="ar-LY"/>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57BF6" w14:textId="77777777" w:rsidR="001C244C" w:rsidRDefault="001C244C" w:rsidP="00F23B1A">
      <w:r>
        <w:separator/>
      </w:r>
    </w:p>
    <w:p w14:paraId="4B116AA0" w14:textId="77777777" w:rsidR="001C244C" w:rsidRDefault="001C244C" w:rsidP="00F23B1A"/>
    <w:p w14:paraId="7634694B" w14:textId="77777777" w:rsidR="001C244C" w:rsidRDefault="001C244C"/>
    <w:p w14:paraId="53B85509" w14:textId="77777777" w:rsidR="001C244C" w:rsidRDefault="001C244C"/>
    <w:p w14:paraId="61A31E99" w14:textId="77777777" w:rsidR="001C244C" w:rsidRDefault="001C244C" w:rsidP="00324973"/>
  </w:footnote>
  <w:footnote w:type="continuationSeparator" w:id="0">
    <w:p w14:paraId="401DEB8D" w14:textId="77777777" w:rsidR="001C244C" w:rsidRDefault="001C244C" w:rsidP="00F23B1A">
      <w:r>
        <w:continuationSeparator/>
      </w:r>
    </w:p>
    <w:p w14:paraId="56E25C89" w14:textId="77777777" w:rsidR="001C244C" w:rsidRDefault="001C244C" w:rsidP="00F23B1A"/>
    <w:p w14:paraId="4504C537" w14:textId="77777777" w:rsidR="001C244C" w:rsidRDefault="001C244C"/>
    <w:p w14:paraId="630EB9D4" w14:textId="77777777" w:rsidR="001C244C" w:rsidRDefault="001C244C"/>
    <w:p w14:paraId="46FBD49B" w14:textId="77777777" w:rsidR="001C244C" w:rsidRDefault="001C244C" w:rsidP="003249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B1F21" w14:textId="77777777" w:rsidR="003B7494" w:rsidRPr="004E685E" w:rsidRDefault="003B7494" w:rsidP="00F23B1A">
    <w:pPr>
      <w:pStyle w:val="a8"/>
      <w:rPr>
        <w:lang w:bidi="ar-LY"/>
      </w:rPr>
    </w:pPr>
  </w:p>
  <w:p w14:paraId="69A5F427" w14:textId="77777777" w:rsidR="003B7494" w:rsidRPr="00564162" w:rsidRDefault="003B7494" w:rsidP="00F23B1A">
    <w:pPr>
      <w:pStyle w:val="a8"/>
    </w:pPr>
  </w:p>
  <w:p w14:paraId="1E945ABB" w14:textId="77777777" w:rsidR="003B7494" w:rsidRPr="001303BE" w:rsidRDefault="003B7494" w:rsidP="00F23B1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6A4"/>
    <w:multiLevelType w:val="multilevel"/>
    <w:tmpl w:val="96F4784E"/>
    <w:lvl w:ilvl="0">
      <w:start w:val="1"/>
      <w:numFmt w:val="decimal"/>
      <w:lvlText w:val="%1."/>
      <w:lvlJc w:val="left"/>
      <w:pPr>
        <w:ind w:left="0" w:hanging="360"/>
      </w:pPr>
      <w:rPr>
        <w:rFonts w:hint="default"/>
      </w:rPr>
    </w:lvl>
    <w:lvl w:ilvl="1">
      <w:start w:val="1"/>
      <w:numFmt w:val="decimal"/>
      <w:suff w:val="space"/>
      <w:lvlText w:val="%1 .%2."/>
      <w:lvlJc w:val="left"/>
      <w:pPr>
        <w:ind w:left="21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 .%2 .%3."/>
      <w:lvlJc w:val="left"/>
      <w:pPr>
        <w:ind w:left="864" w:hanging="504"/>
      </w:pPr>
      <w:rPr>
        <w:rFonts w:hint="default"/>
      </w:rPr>
    </w:lvl>
    <w:lvl w:ilvl="3">
      <w:start w:val="1"/>
      <w:numFmt w:val="decimal"/>
      <w:lvlText w:val="%1 .%2 .%3 .%4."/>
      <w:lvlJc w:val="left"/>
      <w:pPr>
        <w:ind w:left="1368" w:hanging="648"/>
      </w:pPr>
      <w:rPr>
        <w:rFonts w:hint="default"/>
      </w:rPr>
    </w:lvl>
    <w:lvl w:ilvl="4">
      <w:start w:val="1"/>
      <w:numFmt w:val="decimal"/>
      <w:lvlText w:val="%1 .%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BC11172"/>
    <w:multiLevelType w:val="hybridMultilevel"/>
    <w:tmpl w:val="E89E8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1A710EE3"/>
    <w:multiLevelType w:val="hybridMultilevel"/>
    <w:tmpl w:val="0F801F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5BC5"/>
    <w:multiLevelType w:val="hybridMultilevel"/>
    <w:tmpl w:val="534AD98A"/>
    <w:lvl w:ilvl="0" w:tplc="63A2B03A">
      <w:start w:val="1"/>
      <w:numFmt w:val="bullet"/>
      <w:lvlText w:val=""/>
      <w:lvlJc w:val="left"/>
      <w:pPr>
        <w:ind w:left="1211" w:hanging="360"/>
      </w:pPr>
      <w:rPr>
        <w:rFonts w:ascii="Symbol" w:hAnsi="Symbol"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85564"/>
    <w:multiLevelType w:val="hybridMultilevel"/>
    <w:tmpl w:val="F1ECA262"/>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91F84"/>
    <w:multiLevelType w:val="hybridMultilevel"/>
    <w:tmpl w:val="A2B47F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05074"/>
    <w:multiLevelType w:val="hybridMultilevel"/>
    <w:tmpl w:val="70C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C5548"/>
    <w:multiLevelType w:val="hybridMultilevel"/>
    <w:tmpl w:val="21A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764B5"/>
    <w:multiLevelType w:val="hybridMultilevel"/>
    <w:tmpl w:val="A5148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546AB"/>
    <w:multiLevelType w:val="hybridMultilevel"/>
    <w:tmpl w:val="BC8CD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21073"/>
    <w:multiLevelType w:val="multilevel"/>
    <w:tmpl w:val="D766EA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843371"/>
    <w:multiLevelType w:val="hybridMultilevel"/>
    <w:tmpl w:val="78F6EAE4"/>
    <w:lvl w:ilvl="0" w:tplc="677C77BA">
      <w:start w:val="2"/>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5"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F16178"/>
    <w:multiLevelType w:val="hybridMultilevel"/>
    <w:tmpl w:val="2A4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2391B"/>
    <w:multiLevelType w:val="hybridMultilevel"/>
    <w:tmpl w:val="EA14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A2DFB"/>
    <w:multiLevelType w:val="multilevel"/>
    <w:tmpl w:val="03924A12"/>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b w:val="0"/>
        <w:bCs w:val="0"/>
        <w:i w:val="0"/>
        <w:iCs w:val="0"/>
        <w:caps w:val="0"/>
        <w:smallCaps w:val="0"/>
        <w:strike w:val="0"/>
        <w:dstrike w:val="0"/>
        <w:noProof w:val="0"/>
        <w:vanish w:val="0"/>
        <w:color w:val="000000"/>
        <w:spacing w:val="0"/>
        <w:kern w:val="0"/>
        <w:position w:val="0"/>
        <w:u w:val="none"/>
        <w:effect w:val="none"/>
        <w:vertAlign w:val="baseline"/>
        <w:em w:val="none"/>
        <w:lang w:bidi="ar-LY"/>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EE3B7C"/>
    <w:multiLevelType w:val="hybridMultilevel"/>
    <w:tmpl w:val="7A3E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5E4"/>
    <w:multiLevelType w:val="hybridMultilevel"/>
    <w:tmpl w:val="8330605C"/>
    <w:lvl w:ilvl="0" w:tplc="04090005">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B772EF9"/>
    <w:multiLevelType w:val="hybridMultilevel"/>
    <w:tmpl w:val="65B4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B7431"/>
    <w:multiLevelType w:val="hybridMultilevel"/>
    <w:tmpl w:val="1F6A967C"/>
    <w:lvl w:ilvl="0" w:tplc="A7284F8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B1D18"/>
    <w:multiLevelType w:val="multilevel"/>
    <w:tmpl w:val="6100C6A6"/>
    <w:lvl w:ilvl="0">
      <w:start w:val="1"/>
      <w:numFmt w:val="decimal"/>
      <w:pStyle w:val="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C0A6FFD"/>
    <w:multiLevelType w:val="hybridMultilevel"/>
    <w:tmpl w:val="269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35560B"/>
    <w:multiLevelType w:val="hybridMultilevel"/>
    <w:tmpl w:val="FF4CA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
  </w:num>
  <w:num w:numId="2">
    <w:abstractNumId w:val="18"/>
  </w:num>
  <w:num w:numId="3">
    <w:abstractNumId w:val="21"/>
  </w:num>
  <w:num w:numId="4">
    <w:abstractNumId w:val="20"/>
  </w:num>
  <w:num w:numId="5">
    <w:abstractNumId w:val="6"/>
  </w:num>
  <w:num w:numId="6">
    <w:abstractNumId w:val="27"/>
  </w:num>
  <w:num w:numId="7">
    <w:abstractNumId w:val="19"/>
  </w:num>
  <w:num w:numId="8">
    <w:abstractNumId w:val="5"/>
  </w:num>
  <w:num w:numId="9">
    <w:abstractNumId w:val="15"/>
  </w:num>
  <w:num w:numId="10">
    <w:abstractNumId w:val="7"/>
  </w:num>
  <w:num w:numId="11">
    <w:abstractNumId w:val="22"/>
  </w:num>
  <w:num w:numId="12">
    <w:abstractNumId w:val="24"/>
  </w:num>
  <w:num w:numId="13">
    <w:abstractNumId w:val="14"/>
  </w:num>
  <w:num w:numId="14">
    <w:abstractNumId w:val="13"/>
  </w:num>
  <w:num w:numId="15">
    <w:abstractNumId w:val="0"/>
  </w:num>
  <w:num w:numId="16">
    <w:abstractNumId w:val="28"/>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2"/>
  </w:num>
  <w:num w:numId="20">
    <w:abstractNumId w:val="17"/>
  </w:num>
  <w:num w:numId="21">
    <w:abstractNumId w:val="8"/>
  </w:num>
  <w:num w:numId="22">
    <w:abstractNumId w:val="29"/>
  </w:num>
  <w:num w:numId="23">
    <w:abstractNumId w:val="23"/>
  </w:num>
  <w:num w:numId="24">
    <w:abstractNumId w:val="16"/>
  </w:num>
  <w:num w:numId="25">
    <w:abstractNumId w:val="30"/>
  </w:num>
  <w:num w:numId="26">
    <w:abstractNumId w:val="25"/>
  </w:num>
  <w:num w:numId="27">
    <w:abstractNumId w:val="9"/>
  </w:num>
  <w:num w:numId="28">
    <w:abstractNumId w:val="1"/>
  </w:num>
  <w:num w:numId="29">
    <w:abstractNumId w:val="26"/>
  </w:num>
  <w:num w:numId="30">
    <w:abstractNumId w:val="3"/>
  </w:num>
  <w:num w:numId="31">
    <w:abstractNumId w:val="11"/>
  </w:num>
  <w:num w:numId="3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ar-SA" w:vendorID="64" w:dllVersion="131078" w:nlCheck="1" w:checkStyle="0"/>
  <w:activeWritingStyle w:appName="MSWord" w:lang="ar-LY" w:vendorID="64" w:dllVersion="131078" w:nlCheck="1" w:checkStyle="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2E08"/>
    <w:rsid w:val="000037E7"/>
    <w:rsid w:val="00004655"/>
    <w:rsid w:val="00005DD6"/>
    <w:rsid w:val="00006162"/>
    <w:rsid w:val="00006CE7"/>
    <w:rsid w:val="0000767E"/>
    <w:rsid w:val="00010385"/>
    <w:rsid w:val="00014F75"/>
    <w:rsid w:val="0001517F"/>
    <w:rsid w:val="000206A9"/>
    <w:rsid w:val="0002521F"/>
    <w:rsid w:val="00025725"/>
    <w:rsid w:val="00025C89"/>
    <w:rsid w:val="00027A16"/>
    <w:rsid w:val="00033069"/>
    <w:rsid w:val="00033A9C"/>
    <w:rsid w:val="000374E8"/>
    <w:rsid w:val="00045642"/>
    <w:rsid w:val="00047439"/>
    <w:rsid w:val="0005020E"/>
    <w:rsid w:val="00052C32"/>
    <w:rsid w:val="00055A33"/>
    <w:rsid w:val="00055C91"/>
    <w:rsid w:val="00064B1F"/>
    <w:rsid w:val="00067970"/>
    <w:rsid w:val="00072B7D"/>
    <w:rsid w:val="00077968"/>
    <w:rsid w:val="00080EF3"/>
    <w:rsid w:val="00080F06"/>
    <w:rsid w:val="00081ACE"/>
    <w:rsid w:val="00083B8C"/>
    <w:rsid w:val="00083F43"/>
    <w:rsid w:val="000949B4"/>
    <w:rsid w:val="000949C1"/>
    <w:rsid w:val="00094AD4"/>
    <w:rsid w:val="00096EBA"/>
    <w:rsid w:val="000A15E1"/>
    <w:rsid w:val="000A22F8"/>
    <w:rsid w:val="000A322B"/>
    <w:rsid w:val="000A33E4"/>
    <w:rsid w:val="000B0EBD"/>
    <w:rsid w:val="000B10D3"/>
    <w:rsid w:val="000B1FD8"/>
    <w:rsid w:val="000B2F69"/>
    <w:rsid w:val="000B3E20"/>
    <w:rsid w:val="000B4468"/>
    <w:rsid w:val="000B678F"/>
    <w:rsid w:val="000B7C8B"/>
    <w:rsid w:val="000C1321"/>
    <w:rsid w:val="000C243E"/>
    <w:rsid w:val="000C7029"/>
    <w:rsid w:val="000C728E"/>
    <w:rsid w:val="000C7FE2"/>
    <w:rsid w:val="000D0834"/>
    <w:rsid w:val="000D09B6"/>
    <w:rsid w:val="000D0B3D"/>
    <w:rsid w:val="000D0D31"/>
    <w:rsid w:val="000D1FEA"/>
    <w:rsid w:val="000D2A9B"/>
    <w:rsid w:val="000D5821"/>
    <w:rsid w:val="000E05E0"/>
    <w:rsid w:val="000E10B3"/>
    <w:rsid w:val="000E6DAD"/>
    <w:rsid w:val="000E6DDB"/>
    <w:rsid w:val="000E7F3A"/>
    <w:rsid w:val="000F24A3"/>
    <w:rsid w:val="000F49DC"/>
    <w:rsid w:val="00105C7C"/>
    <w:rsid w:val="001123F7"/>
    <w:rsid w:val="001217FF"/>
    <w:rsid w:val="00121C92"/>
    <w:rsid w:val="001262AE"/>
    <w:rsid w:val="001303BE"/>
    <w:rsid w:val="00130D4A"/>
    <w:rsid w:val="0013206C"/>
    <w:rsid w:val="001324E9"/>
    <w:rsid w:val="001348BD"/>
    <w:rsid w:val="00135266"/>
    <w:rsid w:val="001358FF"/>
    <w:rsid w:val="001361BF"/>
    <w:rsid w:val="0013669B"/>
    <w:rsid w:val="00136EA6"/>
    <w:rsid w:val="001412E1"/>
    <w:rsid w:val="001427AD"/>
    <w:rsid w:val="001446AA"/>
    <w:rsid w:val="0014708D"/>
    <w:rsid w:val="0014740C"/>
    <w:rsid w:val="00147C38"/>
    <w:rsid w:val="00147D8D"/>
    <w:rsid w:val="00152617"/>
    <w:rsid w:val="00153652"/>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99E"/>
    <w:rsid w:val="00177028"/>
    <w:rsid w:val="00177FCF"/>
    <w:rsid w:val="0018027C"/>
    <w:rsid w:val="001818CC"/>
    <w:rsid w:val="00184B6C"/>
    <w:rsid w:val="00186DEB"/>
    <w:rsid w:val="001907AF"/>
    <w:rsid w:val="001909B6"/>
    <w:rsid w:val="0019383D"/>
    <w:rsid w:val="001A0BBE"/>
    <w:rsid w:val="001A0D65"/>
    <w:rsid w:val="001A39CD"/>
    <w:rsid w:val="001B237C"/>
    <w:rsid w:val="001B2AAF"/>
    <w:rsid w:val="001B4113"/>
    <w:rsid w:val="001C0879"/>
    <w:rsid w:val="001C09FB"/>
    <w:rsid w:val="001C244C"/>
    <w:rsid w:val="001C2AA7"/>
    <w:rsid w:val="001C7327"/>
    <w:rsid w:val="001E4DF7"/>
    <w:rsid w:val="001E6A2B"/>
    <w:rsid w:val="001E6EA7"/>
    <w:rsid w:val="001E6EB8"/>
    <w:rsid w:val="001F1186"/>
    <w:rsid w:val="001F2609"/>
    <w:rsid w:val="001F3DDC"/>
    <w:rsid w:val="001F3FB0"/>
    <w:rsid w:val="001F6CD7"/>
    <w:rsid w:val="00200971"/>
    <w:rsid w:val="002032AE"/>
    <w:rsid w:val="00203C36"/>
    <w:rsid w:val="00204BBE"/>
    <w:rsid w:val="00211918"/>
    <w:rsid w:val="002126E7"/>
    <w:rsid w:val="00213E37"/>
    <w:rsid w:val="00215382"/>
    <w:rsid w:val="00220AD2"/>
    <w:rsid w:val="00221740"/>
    <w:rsid w:val="002254AF"/>
    <w:rsid w:val="00230982"/>
    <w:rsid w:val="002312F2"/>
    <w:rsid w:val="00232C33"/>
    <w:rsid w:val="00234C54"/>
    <w:rsid w:val="00235415"/>
    <w:rsid w:val="00241AFD"/>
    <w:rsid w:val="00242572"/>
    <w:rsid w:val="002518A0"/>
    <w:rsid w:val="002644D9"/>
    <w:rsid w:val="0026470A"/>
    <w:rsid w:val="00264FF1"/>
    <w:rsid w:val="00267841"/>
    <w:rsid w:val="002705B6"/>
    <w:rsid w:val="002777A9"/>
    <w:rsid w:val="002829D2"/>
    <w:rsid w:val="00283AEF"/>
    <w:rsid w:val="002858AB"/>
    <w:rsid w:val="00296275"/>
    <w:rsid w:val="002975FC"/>
    <w:rsid w:val="002A05AC"/>
    <w:rsid w:val="002A1A62"/>
    <w:rsid w:val="002A272E"/>
    <w:rsid w:val="002A3411"/>
    <w:rsid w:val="002A45D5"/>
    <w:rsid w:val="002A547E"/>
    <w:rsid w:val="002B0868"/>
    <w:rsid w:val="002B1053"/>
    <w:rsid w:val="002B296C"/>
    <w:rsid w:val="002B490F"/>
    <w:rsid w:val="002B5A24"/>
    <w:rsid w:val="002B68CB"/>
    <w:rsid w:val="002C1234"/>
    <w:rsid w:val="002C1AA0"/>
    <w:rsid w:val="002C5CB9"/>
    <w:rsid w:val="002C7626"/>
    <w:rsid w:val="002D7591"/>
    <w:rsid w:val="002D7ECE"/>
    <w:rsid w:val="002E0858"/>
    <w:rsid w:val="002E0887"/>
    <w:rsid w:val="002E0F5D"/>
    <w:rsid w:val="002E1D02"/>
    <w:rsid w:val="002E2E2C"/>
    <w:rsid w:val="002E474C"/>
    <w:rsid w:val="002F486D"/>
    <w:rsid w:val="002F581D"/>
    <w:rsid w:val="002F7699"/>
    <w:rsid w:val="002F7856"/>
    <w:rsid w:val="0030157A"/>
    <w:rsid w:val="003030A7"/>
    <w:rsid w:val="00307B73"/>
    <w:rsid w:val="003115F6"/>
    <w:rsid w:val="003120FF"/>
    <w:rsid w:val="0031355F"/>
    <w:rsid w:val="0031622A"/>
    <w:rsid w:val="0031791F"/>
    <w:rsid w:val="00321578"/>
    <w:rsid w:val="00321A2D"/>
    <w:rsid w:val="00321C1D"/>
    <w:rsid w:val="0032262E"/>
    <w:rsid w:val="00324973"/>
    <w:rsid w:val="00326533"/>
    <w:rsid w:val="003308D3"/>
    <w:rsid w:val="0033414A"/>
    <w:rsid w:val="00334C77"/>
    <w:rsid w:val="00343632"/>
    <w:rsid w:val="00346905"/>
    <w:rsid w:val="00351818"/>
    <w:rsid w:val="003641E1"/>
    <w:rsid w:val="003644DA"/>
    <w:rsid w:val="00371BF9"/>
    <w:rsid w:val="003775F6"/>
    <w:rsid w:val="003845F7"/>
    <w:rsid w:val="00390741"/>
    <w:rsid w:val="003950F6"/>
    <w:rsid w:val="00395391"/>
    <w:rsid w:val="00395BA8"/>
    <w:rsid w:val="00397067"/>
    <w:rsid w:val="003A3F6A"/>
    <w:rsid w:val="003A48F0"/>
    <w:rsid w:val="003A7B3D"/>
    <w:rsid w:val="003B0E86"/>
    <w:rsid w:val="003B2DB8"/>
    <w:rsid w:val="003B4562"/>
    <w:rsid w:val="003B7494"/>
    <w:rsid w:val="003B75A5"/>
    <w:rsid w:val="003C12A0"/>
    <w:rsid w:val="003C1396"/>
    <w:rsid w:val="003C2A7F"/>
    <w:rsid w:val="003C39A7"/>
    <w:rsid w:val="003D1E3E"/>
    <w:rsid w:val="003D1F9A"/>
    <w:rsid w:val="003D6027"/>
    <w:rsid w:val="003E445E"/>
    <w:rsid w:val="003E44C0"/>
    <w:rsid w:val="003E50C2"/>
    <w:rsid w:val="003F00ED"/>
    <w:rsid w:val="003F0781"/>
    <w:rsid w:val="003F63C6"/>
    <w:rsid w:val="00403DFF"/>
    <w:rsid w:val="0041483F"/>
    <w:rsid w:val="00416D8D"/>
    <w:rsid w:val="00417711"/>
    <w:rsid w:val="00417FFB"/>
    <w:rsid w:val="00420B76"/>
    <w:rsid w:val="00422A92"/>
    <w:rsid w:val="00422F44"/>
    <w:rsid w:val="00423982"/>
    <w:rsid w:val="00424910"/>
    <w:rsid w:val="00425A5E"/>
    <w:rsid w:val="00425FC2"/>
    <w:rsid w:val="00430CFF"/>
    <w:rsid w:val="00431AF4"/>
    <w:rsid w:val="004351B5"/>
    <w:rsid w:val="00435DAF"/>
    <w:rsid w:val="00443E6F"/>
    <w:rsid w:val="004466C5"/>
    <w:rsid w:val="00452380"/>
    <w:rsid w:val="00455234"/>
    <w:rsid w:val="00455FC1"/>
    <w:rsid w:val="0046063A"/>
    <w:rsid w:val="0046293B"/>
    <w:rsid w:val="0046295F"/>
    <w:rsid w:val="00463ED8"/>
    <w:rsid w:val="00470585"/>
    <w:rsid w:val="004745C9"/>
    <w:rsid w:val="00476309"/>
    <w:rsid w:val="00476858"/>
    <w:rsid w:val="004772C8"/>
    <w:rsid w:val="00480951"/>
    <w:rsid w:val="00482C1E"/>
    <w:rsid w:val="00486E8B"/>
    <w:rsid w:val="004901FA"/>
    <w:rsid w:val="00493036"/>
    <w:rsid w:val="004938C1"/>
    <w:rsid w:val="00494272"/>
    <w:rsid w:val="00496B54"/>
    <w:rsid w:val="004A0111"/>
    <w:rsid w:val="004A0F3B"/>
    <w:rsid w:val="004A4567"/>
    <w:rsid w:val="004A6886"/>
    <w:rsid w:val="004B0974"/>
    <w:rsid w:val="004B1570"/>
    <w:rsid w:val="004B4416"/>
    <w:rsid w:val="004B6C2C"/>
    <w:rsid w:val="004B7227"/>
    <w:rsid w:val="004B72A4"/>
    <w:rsid w:val="004C0A6D"/>
    <w:rsid w:val="004C1E25"/>
    <w:rsid w:val="004C32F1"/>
    <w:rsid w:val="004C4232"/>
    <w:rsid w:val="004C4D4A"/>
    <w:rsid w:val="004C69EC"/>
    <w:rsid w:val="004E2DE7"/>
    <w:rsid w:val="004E4281"/>
    <w:rsid w:val="004E4669"/>
    <w:rsid w:val="004E4F03"/>
    <w:rsid w:val="004E4FD4"/>
    <w:rsid w:val="004E5671"/>
    <w:rsid w:val="004E5B2A"/>
    <w:rsid w:val="004E685E"/>
    <w:rsid w:val="004F0C59"/>
    <w:rsid w:val="004F2A6D"/>
    <w:rsid w:val="004F3263"/>
    <w:rsid w:val="004F44C8"/>
    <w:rsid w:val="00510916"/>
    <w:rsid w:val="00510C52"/>
    <w:rsid w:val="005251AD"/>
    <w:rsid w:val="00532B65"/>
    <w:rsid w:val="005333C9"/>
    <w:rsid w:val="00534566"/>
    <w:rsid w:val="00534D25"/>
    <w:rsid w:val="00536A49"/>
    <w:rsid w:val="00537E5D"/>
    <w:rsid w:val="005417BC"/>
    <w:rsid w:val="0054429B"/>
    <w:rsid w:val="00546688"/>
    <w:rsid w:val="00554D03"/>
    <w:rsid w:val="00557E2F"/>
    <w:rsid w:val="00562317"/>
    <w:rsid w:val="005626B8"/>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FF3"/>
    <w:rsid w:val="005900CD"/>
    <w:rsid w:val="00590ED2"/>
    <w:rsid w:val="00590EFC"/>
    <w:rsid w:val="00594394"/>
    <w:rsid w:val="00594A2B"/>
    <w:rsid w:val="0059591E"/>
    <w:rsid w:val="005A0700"/>
    <w:rsid w:val="005A104B"/>
    <w:rsid w:val="005A1DF4"/>
    <w:rsid w:val="005A2E5B"/>
    <w:rsid w:val="005A7093"/>
    <w:rsid w:val="005B020E"/>
    <w:rsid w:val="005B0753"/>
    <w:rsid w:val="005B0D20"/>
    <w:rsid w:val="005B1D1E"/>
    <w:rsid w:val="005B32E9"/>
    <w:rsid w:val="005B4660"/>
    <w:rsid w:val="005B4E9B"/>
    <w:rsid w:val="005B573D"/>
    <w:rsid w:val="005B6E98"/>
    <w:rsid w:val="005C138B"/>
    <w:rsid w:val="005C1DD6"/>
    <w:rsid w:val="005C2CCF"/>
    <w:rsid w:val="005C65A9"/>
    <w:rsid w:val="005C785B"/>
    <w:rsid w:val="005D0E52"/>
    <w:rsid w:val="005D2517"/>
    <w:rsid w:val="005E15C4"/>
    <w:rsid w:val="005E2D11"/>
    <w:rsid w:val="005F071A"/>
    <w:rsid w:val="005F0827"/>
    <w:rsid w:val="005F0971"/>
    <w:rsid w:val="005F215C"/>
    <w:rsid w:val="005F42E5"/>
    <w:rsid w:val="005F5939"/>
    <w:rsid w:val="005F6C5E"/>
    <w:rsid w:val="0060172E"/>
    <w:rsid w:val="00601DAB"/>
    <w:rsid w:val="0060298B"/>
    <w:rsid w:val="00602D54"/>
    <w:rsid w:val="006037FB"/>
    <w:rsid w:val="00614434"/>
    <w:rsid w:val="00614E59"/>
    <w:rsid w:val="0061562D"/>
    <w:rsid w:val="00616F09"/>
    <w:rsid w:val="00617249"/>
    <w:rsid w:val="006208FC"/>
    <w:rsid w:val="006228D5"/>
    <w:rsid w:val="00623DE7"/>
    <w:rsid w:val="006244B3"/>
    <w:rsid w:val="00624E36"/>
    <w:rsid w:val="0062502B"/>
    <w:rsid w:val="0063015C"/>
    <w:rsid w:val="00630AEF"/>
    <w:rsid w:val="00632BDC"/>
    <w:rsid w:val="0063309C"/>
    <w:rsid w:val="00636D08"/>
    <w:rsid w:val="00643F47"/>
    <w:rsid w:val="00647BB3"/>
    <w:rsid w:val="0065446A"/>
    <w:rsid w:val="00656E50"/>
    <w:rsid w:val="006575FE"/>
    <w:rsid w:val="00660A64"/>
    <w:rsid w:val="00661AFD"/>
    <w:rsid w:val="00661D5F"/>
    <w:rsid w:val="00664552"/>
    <w:rsid w:val="0067127A"/>
    <w:rsid w:val="00671C2A"/>
    <w:rsid w:val="0067237B"/>
    <w:rsid w:val="00673EE1"/>
    <w:rsid w:val="006779D4"/>
    <w:rsid w:val="00681F80"/>
    <w:rsid w:val="00683407"/>
    <w:rsid w:val="00683DEC"/>
    <w:rsid w:val="00684C76"/>
    <w:rsid w:val="00685AFD"/>
    <w:rsid w:val="00687865"/>
    <w:rsid w:val="00687D96"/>
    <w:rsid w:val="00691157"/>
    <w:rsid w:val="00691CB5"/>
    <w:rsid w:val="0069393F"/>
    <w:rsid w:val="006A1919"/>
    <w:rsid w:val="006A3E35"/>
    <w:rsid w:val="006A4214"/>
    <w:rsid w:val="006A4FB5"/>
    <w:rsid w:val="006A7A7F"/>
    <w:rsid w:val="006B08FB"/>
    <w:rsid w:val="006B528F"/>
    <w:rsid w:val="006C1A81"/>
    <w:rsid w:val="006C3DAA"/>
    <w:rsid w:val="006D2190"/>
    <w:rsid w:val="006D31D5"/>
    <w:rsid w:val="006D3A40"/>
    <w:rsid w:val="006D3C32"/>
    <w:rsid w:val="006D63C0"/>
    <w:rsid w:val="006E0C80"/>
    <w:rsid w:val="006E117D"/>
    <w:rsid w:val="006E2767"/>
    <w:rsid w:val="006F0A19"/>
    <w:rsid w:val="006F2533"/>
    <w:rsid w:val="006F3B39"/>
    <w:rsid w:val="006F4BE4"/>
    <w:rsid w:val="006F68BB"/>
    <w:rsid w:val="006F75B6"/>
    <w:rsid w:val="00700D82"/>
    <w:rsid w:val="00702E0C"/>
    <w:rsid w:val="0070528E"/>
    <w:rsid w:val="007054E6"/>
    <w:rsid w:val="007055F6"/>
    <w:rsid w:val="00706E8C"/>
    <w:rsid w:val="007101E3"/>
    <w:rsid w:val="0071110C"/>
    <w:rsid w:val="00712E65"/>
    <w:rsid w:val="0071440E"/>
    <w:rsid w:val="00714D9A"/>
    <w:rsid w:val="007157DA"/>
    <w:rsid w:val="0071768C"/>
    <w:rsid w:val="00720B57"/>
    <w:rsid w:val="00726429"/>
    <w:rsid w:val="007271EE"/>
    <w:rsid w:val="007274D4"/>
    <w:rsid w:val="00727C00"/>
    <w:rsid w:val="00731A52"/>
    <w:rsid w:val="00734116"/>
    <w:rsid w:val="0074544E"/>
    <w:rsid w:val="00745536"/>
    <w:rsid w:val="00745567"/>
    <w:rsid w:val="00745BAD"/>
    <w:rsid w:val="00746385"/>
    <w:rsid w:val="00747684"/>
    <w:rsid w:val="007505F7"/>
    <w:rsid w:val="0075095B"/>
    <w:rsid w:val="00753018"/>
    <w:rsid w:val="007534F7"/>
    <w:rsid w:val="00754EF5"/>
    <w:rsid w:val="00755577"/>
    <w:rsid w:val="00760257"/>
    <w:rsid w:val="00760664"/>
    <w:rsid w:val="00762FC6"/>
    <w:rsid w:val="00764EAD"/>
    <w:rsid w:val="007650A9"/>
    <w:rsid w:val="00765223"/>
    <w:rsid w:val="00767B21"/>
    <w:rsid w:val="00771CCE"/>
    <w:rsid w:val="0077225B"/>
    <w:rsid w:val="00772A16"/>
    <w:rsid w:val="00773D59"/>
    <w:rsid w:val="00774E27"/>
    <w:rsid w:val="00776677"/>
    <w:rsid w:val="0077795D"/>
    <w:rsid w:val="00777E50"/>
    <w:rsid w:val="00780B65"/>
    <w:rsid w:val="00781927"/>
    <w:rsid w:val="00783A62"/>
    <w:rsid w:val="00787D5B"/>
    <w:rsid w:val="00791634"/>
    <w:rsid w:val="00791AA3"/>
    <w:rsid w:val="00793C9D"/>
    <w:rsid w:val="00797D12"/>
    <w:rsid w:val="007A045B"/>
    <w:rsid w:val="007A2041"/>
    <w:rsid w:val="007A79E6"/>
    <w:rsid w:val="007B46DA"/>
    <w:rsid w:val="007B5801"/>
    <w:rsid w:val="007B58C0"/>
    <w:rsid w:val="007B7D20"/>
    <w:rsid w:val="007B7F60"/>
    <w:rsid w:val="007C08C2"/>
    <w:rsid w:val="007C1910"/>
    <w:rsid w:val="007C2F07"/>
    <w:rsid w:val="007C43BC"/>
    <w:rsid w:val="007C55A9"/>
    <w:rsid w:val="007C607B"/>
    <w:rsid w:val="007C7182"/>
    <w:rsid w:val="007D348E"/>
    <w:rsid w:val="007D3A09"/>
    <w:rsid w:val="007D5F8A"/>
    <w:rsid w:val="007D6BE8"/>
    <w:rsid w:val="007E5868"/>
    <w:rsid w:val="007F1E56"/>
    <w:rsid w:val="007F6E25"/>
    <w:rsid w:val="008013CE"/>
    <w:rsid w:val="00801689"/>
    <w:rsid w:val="00802CC5"/>
    <w:rsid w:val="0080379F"/>
    <w:rsid w:val="00805A63"/>
    <w:rsid w:val="00807224"/>
    <w:rsid w:val="008119B2"/>
    <w:rsid w:val="008157E7"/>
    <w:rsid w:val="00821008"/>
    <w:rsid w:val="008228CB"/>
    <w:rsid w:val="00822E52"/>
    <w:rsid w:val="00823FF5"/>
    <w:rsid w:val="00824860"/>
    <w:rsid w:val="00824965"/>
    <w:rsid w:val="008272B5"/>
    <w:rsid w:val="0082768A"/>
    <w:rsid w:val="00833168"/>
    <w:rsid w:val="00833333"/>
    <w:rsid w:val="00833FA0"/>
    <w:rsid w:val="008436C5"/>
    <w:rsid w:val="00843B9D"/>
    <w:rsid w:val="00844485"/>
    <w:rsid w:val="00844F1A"/>
    <w:rsid w:val="008474A5"/>
    <w:rsid w:val="00847C75"/>
    <w:rsid w:val="008502C3"/>
    <w:rsid w:val="008503D6"/>
    <w:rsid w:val="00852365"/>
    <w:rsid w:val="00855289"/>
    <w:rsid w:val="00856598"/>
    <w:rsid w:val="008573DC"/>
    <w:rsid w:val="00857D11"/>
    <w:rsid w:val="0086278F"/>
    <w:rsid w:val="008636F7"/>
    <w:rsid w:val="008637EB"/>
    <w:rsid w:val="008653D7"/>
    <w:rsid w:val="00870E95"/>
    <w:rsid w:val="00873655"/>
    <w:rsid w:val="00875E79"/>
    <w:rsid w:val="008812B2"/>
    <w:rsid w:val="008946F9"/>
    <w:rsid w:val="00896579"/>
    <w:rsid w:val="008A59A5"/>
    <w:rsid w:val="008A69B5"/>
    <w:rsid w:val="008A7367"/>
    <w:rsid w:val="008A7C24"/>
    <w:rsid w:val="008A7D76"/>
    <w:rsid w:val="008B0295"/>
    <w:rsid w:val="008B04D4"/>
    <w:rsid w:val="008B1135"/>
    <w:rsid w:val="008B1289"/>
    <w:rsid w:val="008B1A68"/>
    <w:rsid w:val="008B4509"/>
    <w:rsid w:val="008B6F54"/>
    <w:rsid w:val="008C49E0"/>
    <w:rsid w:val="008C62A5"/>
    <w:rsid w:val="008C71D9"/>
    <w:rsid w:val="008C7FDA"/>
    <w:rsid w:val="008D2CB7"/>
    <w:rsid w:val="008D493F"/>
    <w:rsid w:val="008D4F27"/>
    <w:rsid w:val="008D5123"/>
    <w:rsid w:val="008D73D6"/>
    <w:rsid w:val="008D792C"/>
    <w:rsid w:val="008E063A"/>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74F8"/>
    <w:rsid w:val="00917538"/>
    <w:rsid w:val="00923A51"/>
    <w:rsid w:val="0092448E"/>
    <w:rsid w:val="0092509F"/>
    <w:rsid w:val="00925828"/>
    <w:rsid w:val="009343C1"/>
    <w:rsid w:val="00935761"/>
    <w:rsid w:val="00942510"/>
    <w:rsid w:val="00943323"/>
    <w:rsid w:val="00945568"/>
    <w:rsid w:val="00945E4D"/>
    <w:rsid w:val="00946E47"/>
    <w:rsid w:val="00950EDD"/>
    <w:rsid w:val="00955D01"/>
    <w:rsid w:val="009560EE"/>
    <w:rsid w:val="009620F2"/>
    <w:rsid w:val="0096330F"/>
    <w:rsid w:val="0096655B"/>
    <w:rsid w:val="00967CEC"/>
    <w:rsid w:val="0097009E"/>
    <w:rsid w:val="00972D24"/>
    <w:rsid w:val="00973A49"/>
    <w:rsid w:val="00973A97"/>
    <w:rsid w:val="0097442C"/>
    <w:rsid w:val="009745EF"/>
    <w:rsid w:val="00974FC7"/>
    <w:rsid w:val="00975A2B"/>
    <w:rsid w:val="009777DB"/>
    <w:rsid w:val="00980162"/>
    <w:rsid w:val="0098224A"/>
    <w:rsid w:val="00982742"/>
    <w:rsid w:val="00987D1A"/>
    <w:rsid w:val="00990E58"/>
    <w:rsid w:val="00992D8B"/>
    <w:rsid w:val="009A0A9B"/>
    <w:rsid w:val="009A73FA"/>
    <w:rsid w:val="009B0830"/>
    <w:rsid w:val="009B5A52"/>
    <w:rsid w:val="009B728A"/>
    <w:rsid w:val="009C1B1E"/>
    <w:rsid w:val="009C2E77"/>
    <w:rsid w:val="009C3411"/>
    <w:rsid w:val="009C3B3A"/>
    <w:rsid w:val="009C6568"/>
    <w:rsid w:val="009D1D68"/>
    <w:rsid w:val="009D5C7A"/>
    <w:rsid w:val="009E1891"/>
    <w:rsid w:val="009E53BF"/>
    <w:rsid w:val="009E655B"/>
    <w:rsid w:val="009E679B"/>
    <w:rsid w:val="009E70E2"/>
    <w:rsid w:val="009E7586"/>
    <w:rsid w:val="009E7E1F"/>
    <w:rsid w:val="009F7663"/>
    <w:rsid w:val="00A002E5"/>
    <w:rsid w:val="00A017B4"/>
    <w:rsid w:val="00A0307A"/>
    <w:rsid w:val="00A03C93"/>
    <w:rsid w:val="00A054A5"/>
    <w:rsid w:val="00A05924"/>
    <w:rsid w:val="00A1058B"/>
    <w:rsid w:val="00A15150"/>
    <w:rsid w:val="00A17C84"/>
    <w:rsid w:val="00A2003D"/>
    <w:rsid w:val="00A25490"/>
    <w:rsid w:val="00A30B1C"/>
    <w:rsid w:val="00A33E3F"/>
    <w:rsid w:val="00A343EA"/>
    <w:rsid w:val="00A34CDD"/>
    <w:rsid w:val="00A35904"/>
    <w:rsid w:val="00A37CE8"/>
    <w:rsid w:val="00A41FA8"/>
    <w:rsid w:val="00A436E4"/>
    <w:rsid w:val="00A453AD"/>
    <w:rsid w:val="00A477FF"/>
    <w:rsid w:val="00A522BA"/>
    <w:rsid w:val="00A57FFD"/>
    <w:rsid w:val="00A6148D"/>
    <w:rsid w:val="00A6794B"/>
    <w:rsid w:val="00A830C8"/>
    <w:rsid w:val="00A834F1"/>
    <w:rsid w:val="00A8408E"/>
    <w:rsid w:val="00A90A56"/>
    <w:rsid w:val="00A96A66"/>
    <w:rsid w:val="00AA3E4F"/>
    <w:rsid w:val="00AA5190"/>
    <w:rsid w:val="00AC278F"/>
    <w:rsid w:val="00AC7E60"/>
    <w:rsid w:val="00AD0526"/>
    <w:rsid w:val="00AD2FFA"/>
    <w:rsid w:val="00AD7447"/>
    <w:rsid w:val="00AE1FE0"/>
    <w:rsid w:val="00AE3D6A"/>
    <w:rsid w:val="00AE5205"/>
    <w:rsid w:val="00AE5A01"/>
    <w:rsid w:val="00AE77C2"/>
    <w:rsid w:val="00AF3CDF"/>
    <w:rsid w:val="00AF4A72"/>
    <w:rsid w:val="00AF5C15"/>
    <w:rsid w:val="00AF7DD3"/>
    <w:rsid w:val="00B01D14"/>
    <w:rsid w:val="00B152C4"/>
    <w:rsid w:val="00B160AB"/>
    <w:rsid w:val="00B161B3"/>
    <w:rsid w:val="00B17589"/>
    <w:rsid w:val="00B21CE1"/>
    <w:rsid w:val="00B229C7"/>
    <w:rsid w:val="00B22F89"/>
    <w:rsid w:val="00B2537B"/>
    <w:rsid w:val="00B26DCC"/>
    <w:rsid w:val="00B27C2F"/>
    <w:rsid w:val="00B300EF"/>
    <w:rsid w:val="00B316F6"/>
    <w:rsid w:val="00B3180E"/>
    <w:rsid w:val="00B335B2"/>
    <w:rsid w:val="00B34AE0"/>
    <w:rsid w:val="00B372FE"/>
    <w:rsid w:val="00B378A7"/>
    <w:rsid w:val="00B439DE"/>
    <w:rsid w:val="00B449BA"/>
    <w:rsid w:val="00B44D9B"/>
    <w:rsid w:val="00B452EC"/>
    <w:rsid w:val="00B46DDD"/>
    <w:rsid w:val="00B509EE"/>
    <w:rsid w:val="00B549CC"/>
    <w:rsid w:val="00B5594B"/>
    <w:rsid w:val="00B60AF4"/>
    <w:rsid w:val="00B61EFC"/>
    <w:rsid w:val="00B62105"/>
    <w:rsid w:val="00B63C41"/>
    <w:rsid w:val="00B63D6E"/>
    <w:rsid w:val="00B65483"/>
    <w:rsid w:val="00B67C70"/>
    <w:rsid w:val="00B67CCD"/>
    <w:rsid w:val="00B731CA"/>
    <w:rsid w:val="00B75C70"/>
    <w:rsid w:val="00B77FE4"/>
    <w:rsid w:val="00B8082B"/>
    <w:rsid w:val="00B80BD7"/>
    <w:rsid w:val="00B80E9C"/>
    <w:rsid w:val="00B818A9"/>
    <w:rsid w:val="00B81EED"/>
    <w:rsid w:val="00B83505"/>
    <w:rsid w:val="00B84E2B"/>
    <w:rsid w:val="00B86015"/>
    <w:rsid w:val="00B86533"/>
    <w:rsid w:val="00BA0105"/>
    <w:rsid w:val="00BA34A2"/>
    <w:rsid w:val="00BA4025"/>
    <w:rsid w:val="00BA670C"/>
    <w:rsid w:val="00BB50A0"/>
    <w:rsid w:val="00BB5144"/>
    <w:rsid w:val="00BC06CD"/>
    <w:rsid w:val="00BC0FFF"/>
    <w:rsid w:val="00BC3D68"/>
    <w:rsid w:val="00BC5319"/>
    <w:rsid w:val="00BC6D26"/>
    <w:rsid w:val="00BC7A92"/>
    <w:rsid w:val="00BD602E"/>
    <w:rsid w:val="00BD690A"/>
    <w:rsid w:val="00BE7426"/>
    <w:rsid w:val="00BF1173"/>
    <w:rsid w:val="00BF1AC8"/>
    <w:rsid w:val="00BF2288"/>
    <w:rsid w:val="00BF245C"/>
    <w:rsid w:val="00BF3BB3"/>
    <w:rsid w:val="00BF439F"/>
    <w:rsid w:val="00BF47B7"/>
    <w:rsid w:val="00C02ABF"/>
    <w:rsid w:val="00C04258"/>
    <w:rsid w:val="00C048E8"/>
    <w:rsid w:val="00C10756"/>
    <w:rsid w:val="00C11841"/>
    <w:rsid w:val="00C11ECF"/>
    <w:rsid w:val="00C120C5"/>
    <w:rsid w:val="00C13EE7"/>
    <w:rsid w:val="00C24AA1"/>
    <w:rsid w:val="00C24E8B"/>
    <w:rsid w:val="00C314DC"/>
    <w:rsid w:val="00C3388E"/>
    <w:rsid w:val="00C3671C"/>
    <w:rsid w:val="00C36BA9"/>
    <w:rsid w:val="00C4000E"/>
    <w:rsid w:val="00C40263"/>
    <w:rsid w:val="00C4769D"/>
    <w:rsid w:val="00C527C6"/>
    <w:rsid w:val="00C53EDA"/>
    <w:rsid w:val="00C55732"/>
    <w:rsid w:val="00C6226B"/>
    <w:rsid w:val="00C65654"/>
    <w:rsid w:val="00C66E6C"/>
    <w:rsid w:val="00C6738D"/>
    <w:rsid w:val="00C712B9"/>
    <w:rsid w:val="00C72BA9"/>
    <w:rsid w:val="00C74FEA"/>
    <w:rsid w:val="00C77439"/>
    <w:rsid w:val="00C77E7D"/>
    <w:rsid w:val="00C80992"/>
    <w:rsid w:val="00C83D29"/>
    <w:rsid w:val="00C869EA"/>
    <w:rsid w:val="00C932FD"/>
    <w:rsid w:val="00C94DC8"/>
    <w:rsid w:val="00CA330E"/>
    <w:rsid w:val="00CA392D"/>
    <w:rsid w:val="00CA4DB4"/>
    <w:rsid w:val="00CA559B"/>
    <w:rsid w:val="00CA5B29"/>
    <w:rsid w:val="00CA5D87"/>
    <w:rsid w:val="00CA62CB"/>
    <w:rsid w:val="00CB1452"/>
    <w:rsid w:val="00CB1BCA"/>
    <w:rsid w:val="00CB36CA"/>
    <w:rsid w:val="00CC1F57"/>
    <w:rsid w:val="00CC280C"/>
    <w:rsid w:val="00CC483E"/>
    <w:rsid w:val="00CC731A"/>
    <w:rsid w:val="00CC762E"/>
    <w:rsid w:val="00CD0765"/>
    <w:rsid w:val="00CD0A56"/>
    <w:rsid w:val="00CD0EF5"/>
    <w:rsid w:val="00CD6185"/>
    <w:rsid w:val="00CD78C3"/>
    <w:rsid w:val="00CE2CE1"/>
    <w:rsid w:val="00CE4296"/>
    <w:rsid w:val="00CE5BE2"/>
    <w:rsid w:val="00CE6FC6"/>
    <w:rsid w:val="00CF0B03"/>
    <w:rsid w:val="00CF13EF"/>
    <w:rsid w:val="00CF2DA3"/>
    <w:rsid w:val="00CF3781"/>
    <w:rsid w:val="00CF3A7D"/>
    <w:rsid w:val="00CF501A"/>
    <w:rsid w:val="00D0012C"/>
    <w:rsid w:val="00D00341"/>
    <w:rsid w:val="00D00511"/>
    <w:rsid w:val="00D051E4"/>
    <w:rsid w:val="00D11A35"/>
    <w:rsid w:val="00D138CC"/>
    <w:rsid w:val="00D1527B"/>
    <w:rsid w:val="00D16B44"/>
    <w:rsid w:val="00D17AB8"/>
    <w:rsid w:val="00D17FC2"/>
    <w:rsid w:val="00D218FA"/>
    <w:rsid w:val="00D22D46"/>
    <w:rsid w:val="00D23659"/>
    <w:rsid w:val="00D242A1"/>
    <w:rsid w:val="00D261C1"/>
    <w:rsid w:val="00D27314"/>
    <w:rsid w:val="00D27578"/>
    <w:rsid w:val="00D33B95"/>
    <w:rsid w:val="00D346F2"/>
    <w:rsid w:val="00D406B4"/>
    <w:rsid w:val="00D40870"/>
    <w:rsid w:val="00D41945"/>
    <w:rsid w:val="00D41CB7"/>
    <w:rsid w:val="00D42102"/>
    <w:rsid w:val="00D42C0B"/>
    <w:rsid w:val="00D449AC"/>
    <w:rsid w:val="00D45E9B"/>
    <w:rsid w:val="00D46129"/>
    <w:rsid w:val="00D46F5F"/>
    <w:rsid w:val="00D53D9D"/>
    <w:rsid w:val="00D60489"/>
    <w:rsid w:val="00D61C66"/>
    <w:rsid w:val="00D678D2"/>
    <w:rsid w:val="00D719A2"/>
    <w:rsid w:val="00D71FD5"/>
    <w:rsid w:val="00D757DC"/>
    <w:rsid w:val="00D815D6"/>
    <w:rsid w:val="00D822BF"/>
    <w:rsid w:val="00D82BE0"/>
    <w:rsid w:val="00D87100"/>
    <w:rsid w:val="00D90A96"/>
    <w:rsid w:val="00D92029"/>
    <w:rsid w:val="00DA050A"/>
    <w:rsid w:val="00DA5AA2"/>
    <w:rsid w:val="00DB73EB"/>
    <w:rsid w:val="00DB7F6E"/>
    <w:rsid w:val="00DC3F58"/>
    <w:rsid w:val="00DC43DA"/>
    <w:rsid w:val="00DC47E8"/>
    <w:rsid w:val="00DC645D"/>
    <w:rsid w:val="00DC6DA3"/>
    <w:rsid w:val="00DD0F6C"/>
    <w:rsid w:val="00DD1474"/>
    <w:rsid w:val="00DD43B9"/>
    <w:rsid w:val="00DE533B"/>
    <w:rsid w:val="00DF37A6"/>
    <w:rsid w:val="00DF3CA5"/>
    <w:rsid w:val="00DF4D6F"/>
    <w:rsid w:val="00DF4E0A"/>
    <w:rsid w:val="00DF50B5"/>
    <w:rsid w:val="00E0010A"/>
    <w:rsid w:val="00E03473"/>
    <w:rsid w:val="00E03BA3"/>
    <w:rsid w:val="00E0549E"/>
    <w:rsid w:val="00E05F8A"/>
    <w:rsid w:val="00E06944"/>
    <w:rsid w:val="00E07C3C"/>
    <w:rsid w:val="00E119F9"/>
    <w:rsid w:val="00E2039F"/>
    <w:rsid w:val="00E2356A"/>
    <w:rsid w:val="00E26524"/>
    <w:rsid w:val="00E266D3"/>
    <w:rsid w:val="00E35690"/>
    <w:rsid w:val="00E41F94"/>
    <w:rsid w:val="00E46F51"/>
    <w:rsid w:val="00E47692"/>
    <w:rsid w:val="00E51301"/>
    <w:rsid w:val="00E51CD7"/>
    <w:rsid w:val="00E5503D"/>
    <w:rsid w:val="00E56456"/>
    <w:rsid w:val="00E57FBE"/>
    <w:rsid w:val="00E61D48"/>
    <w:rsid w:val="00E67FB9"/>
    <w:rsid w:val="00E706A0"/>
    <w:rsid w:val="00E74AF4"/>
    <w:rsid w:val="00E86A99"/>
    <w:rsid w:val="00E872E7"/>
    <w:rsid w:val="00E87A3F"/>
    <w:rsid w:val="00E9025A"/>
    <w:rsid w:val="00E90578"/>
    <w:rsid w:val="00E91904"/>
    <w:rsid w:val="00E93451"/>
    <w:rsid w:val="00E944E5"/>
    <w:rsid w:val="00E94900"/>
    <w:rsid w:val="00EA089F"/>
    <w:rsid w:val="00EA2BC9"/>
    <w:rsid w:val="00EA3468"/>
    <w:rsid w:val="00EA5725"/>
    <w:rsid w:val="00EA6E2A"/>
    <w:rsid w:val="00EB2623"/>
    <w:rsid w:val="00EB5380"/>
    <w:rsid w:val="00EB6FB1"/>
    <w:rsid w:val="00EB6FBB"/>
    <w:rsid w:val="00EB771A"/>
    <w:rsid w:val="00EC15E6"/>
    <w:rsid w:val="00EC47C6"/>
    <w:rsid w:val="00ED0264"/>
    <w:rsid w:val="00ED1FB3"/>
    <w:rsid w:val="00ED6466"/>
    <w:rsid w:val="00EE19D5"/>
    <w:rsid w:val="00EE25B3"/>
    <w:rsid w:val="00EE2B25"/>
    <w:rsid w:val="00EE2BF0"/>
    <w:rsid w:val="00EE4F9E"/>
    <w:rsid w:val="00EE71EB"/>
    <w:rsid w:val="00EF1128"/>
    <w:rsid w:val="00EF24CB"/>
    <w:rsid w:val="00EF264E"/>
    <w:rsid w:val="00EF5903"/>
    <w:rsid w:val="00EF76F5"/>
    <w:rsid w:val="00F018C2"/>
    <w:rsid w:val="00F07C9D"/>
    <w:rsid w:val="00F100D1"/>
    <w:rsid w:val="00F10D70"/>
    <w:rsid w:val="00F12EF1"/>
    <w:rsid w:val="00F130A2"/>
    <w:rsid w:val="00F1426D"/>
    <w:rsid w:val="00F14BC9"/>
    <w:rsid w:val="00F239D6"/>
    <w:rsid w:val="00F23B1A"/>
    <w:rsid w:val="00F240F4"/>
    <w:rsid w:val="00F25EEB"/>
    <w:rsid w:val="00F270DC"/>
    <w:rsid w:val="00F3021D"/>
    <w:rsid w:val="00F30F77"/>
    <w:rsid w:val="00F32316"/>
    <w:rsid w:val="00F3519F"/>
    <w:rsid w:val="00F44EAD"/>
    <w:rsid w:val="00F468A7"/>
    <w:rsid w:val="00F4799E"/>
    <w:rsid w:val="00F47DF0"/>
    <w:rsid w:val="00F52407"/>
    <w:rsid w:val="00F52A45"/>
    <w:rsid w:val="00F5599C"/>
    <w:rsid w:val="00F568F0"/>
    <w:rsid w:val="00F57075"/>
    <w:rsid w:val="00F62642"/>
    <w:rsid w:val="00F66D15"/>
    <w:rsid w:val="00F70C38"/>
    <w:rsid w:val="00F73D31"/>
    <w:rsid w:val="00F75273"/>
    <w:rsid w:val="00F75A20"/>
    <w:rsid w:val="00F76E3A"/>
    <w:rsid w:val="00F833A1"/>
    <w:rsid w:val="00F84922"/>
    <w:rsid w:val="00F85F33"/>
    <w:rsid w:val="00F86093"/>
    <w:rsid w:val="00F90BBA"/>
    <w:rsid w:val="00F93138"/>
    <w:rsid w:val="00F9319D"/>
    <w:rsid w:val="00F94DD6"/>
    <w:rsid w:val="00F9712C"/>
    <w:rsid w:val="00F9735F"/>
    <w:rsid w:val="00FA04E6"/>
    <w:rsid w:val="00FA06B7"/>
    <w:rsid w:val="00FA14CF"/>
    <w:rsid w:val="00FA3D95"/>
    <w:rsid w:val="00FA5328"/>
    <w:rsid w:val="00FB0592"/>
    <w:rsid w:val="00FB0E3C"/>
    <w:rsid w:val="00FB6AEB"/>
    <w:rsid w:val="00FC23BF"/>
    <w:rsid w:val="00FC36BD"/>
    <w:rsid w:val="00FC5A6F"/>
    <w:rsid w:val="00FC6270"/>
    <w:rsid w:val="00FC6D79"/>
    <w:rsid w:val="00FC7E2B"/>
    <w:rsid w:val="00FD67AB"/>
    <w:rsid w:val="00FE0635"/>
    <w:rsid w:val="00FE0D78"/>
    <w:rsid w:val="00FE2038"/>
    <w:rsid w:val="00FE654F"/>
    <w:rsid w:val="00FE7670"/>
    <w:rsid w:val="00FF0A2B"/>
    <w:rsid w:val="00FF0FE6"/>
    <w:rsid w:val="00FF126B"/>
    <w:rsid w:val="00FF1744"/>
    <w:rsid w:val="00FF2088"/>
    <w:rsid w:val="00FF3678"/>
    <w:rsid w:val="00FF4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8F60B51A-399D-4887-89BC-07171857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16"/>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16"/>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16"/>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16"/>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3"/>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FC827-5631-4B8F-801F-26111DB65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2385</TotalTime>
  <Pages>1</Pages>
  <Words>4718</Words>
  <Characters>26894</Characters>
  <Application>Microsoft Office Word</Application>
  <DocSecurity>0</DocSecurity>
  <Lines>224</Lines>
  <Paragraphs>63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31549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Ayoub Elbadri</cp:lastModifiedBy>
  <cp:revision>74</cp:revision>
  <cp:lastPrinted>2018-08-08T22:14:00Z</cp:lastPrinted>
  <dcterms:created xsi:type="dcterms:W3CDTF">2018-07-30T20:01:00Z</dcterms:created>
  <dcterms:modified xsi:type="dcterms:W3CDTF">2018-08-08T22:14:00Z</dcterms:modified>
</cp:coreProperties>
</file>