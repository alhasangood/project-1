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3B84B" w14:textId="77777777" w:rsidR="00857D11" w:rsidRPr="00B77FE4" w:rsidRDefault="004A6886" w:rsidP="006D63C0">
      <w:pPr>
        <w:pStyle w:val="Header"/>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4F5EA6" w:rsidRDefault="004F5EA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4F5EA6" w:rsidRDefault="004F5EA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4F5EA6" w:rsidRDefault="004F5EA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4F5EA6" w:rsidRDefault="004F5EA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4F5EA6" w:rsidRDefault="004F5EA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4F5EA6" w:rsidRDefault="004F5EA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TitleChar"/>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B77FE4" w:rsidRDefault="00C712B9" w:rsidP="006D63C0">
          <w:pPr>
            <w:jc w:val="center"/>
            <w:rPr>
              <w:rStyle w:val="TitleChar"/>
              <w:color w:val="000000" w:themeColor="text1"/>
              <w:rtl/>
            </w:rPr>
          </w:pPr>
          <w:r w:rsidRPr="00B77FE4">
            <w:rPr>
              <w:rStyle w:val="TitleChar"/>
              <w:color w:val="000000" w:themeColor="text1"/>
              <w:rtl/>
            </w:rPr>
            <w:t>عنوان المشروع</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Subtitle"/>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E46C53F" w14:textId="77777777" w:rsidR="00857D11" w:rsidRPr="00B77FE4" w:rsidRDefault="00857D11" w:rsidP="006D63C0">
      <w:pPr>
        <w:jc w:val="center"/>
        <w:rPr>
          <w:rFonts w:ascii="Simplified Arabic" w:hAnsi="Simplified Arabic" w:cs="Simplified Arabic"/>
          <w:color w:val="000000" w:themeColor="text1"/>
          <w:rtl/>
        </w:rPr>
      </w:pPr>
    </w:p>
    <w:p w14:paraId="1C09C2DA" w14:textId="77777777" w:rsidR="002E0F5D" w:rsidRPr="00B77FE4" w:rsidRDefault="002E0F5D" w:rsidP="006D63C0">
      <w:pPr>
        <w:jc w:val="cente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lastRenderedPageBreak/>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Header"/>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4F5EA6" w:rsidRDefault="004F5EA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4F5EA6" w:rsidRDefault="004F5EA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4F5EA6" w:rsidRDefault="004F5EA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4F5EA6" w:rsidRDefault="004F5EA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BookTitle"/>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4F5EA6" w:rsidRPr="00D27578" w:rsidRDefault="004F5EA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4F5EA6" w:rsidRPr="00D27578" w:rsidRDefault="004F5EA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NoSpacing"/>
                  <w:spacing w:line="360" w:lineRule="auto"/>
                  <w:rPr>
                    <w:color w:val="000000" w:themeColor="text1"/>
                    <w:lang w:bidi="ar-LY"/>
                  </w:rPr>
                </w:pPr>
              </w:p>
            </w:tc>
          </w:tr>
          <w:tr w:rsidR="008A7D76" w:rsidRPr="00B77FE4" w14:paraId="00395733" w14:textId="77777777" w:rsidTr="00925828">
            <w:trPr>
              <w:trHeight w:val="1440"/>
              <w:jc w:val="center"/>
            </w:trPr>
            <w:sdt>
              <w:sdtPr>
                <w:rPr>
                  <w:rStyle w:val="TitleChar"/>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B77FE4" w:rsidRDefault="00C712B9" w:rsidP="006D63C0">
                    <w:pPr>
                      <w:pStyle w:val="NoSpacing"/>
                      <w:spacing w:line="360" w:lineRule="auto"/>
                      <w:rPr>
                        <w:color w:val="000000" w:themeColor="text1"/>
                        <w:sz w:val="80"/>
                        <w:szCs w:val="80"/>
                      </w:rPr>
                    </w:pPr>
                    <w:r w:rsidRPr="00B77FE4">
                      <w:rPr>
                        <w:rStyle w:val="TitleChar"/>
                        <w:color w:val="000000" w:themeColor="text1"/>
                        <w:rtl/>
                      </w:rPr>
                      <w:t>عنوان المشروع</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C712B9" w:rsidP="006D63C0">
                    <w:pPr>
                      <w:pStyle w:val="NoSpacing"/>
                      <w:spacing w:line="360" w:lineRule="auto"/>
                      <w:rPr>
                        <w:color w:val="000000" w:themeColor="text1"/>
                        <w:sz w:val="44"/>
                        <w:szCs w:val="44"/>
                      </w:rPr>
                    </w:pPr>
                    <w:r w:rsidRPr="00B77FE4">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4E189879" w14:textId="19C0EE17" w:rsidR="00857D11" w:rsidRPr="00B77FE4" w:rsidRDefault="00857D11" w:rsidP="006D63C0">
                <w:pPr>
                  <w:pStyle w:val="NoSpacing"/>
                  <w:spacing w:line="360" w:lineRule="auto"/>
                  <w:rPr>
                    <w:color w:val="000000" w:themeColor="text1"/>
                    <w:sz w:val="20"/>
                    <w:szCs w:val="20"/>
                    <w:rtl/>
                    <w:lang w:bidi="ar-LY"/>
                  </w:rPr>
                </w:pPr>
                <w:r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77777777" w:rsidR="00857D11" w:rsidRPr="00B77FE4" w:rsidRDefault="00857D11" w:rsidP="006D63C0">
                <w:pPr>
                  <w:pStyle w:val="NoSpacing"/>
                  <w:spacing w:line="360" w:lineRule="auto"/>
                  <w:rPr>
                    <w:color w:val="000000" w:themeColor="text1"/>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260CEA01" w:rsidR="004F5EA6" w:rsidRPr="00083F43" w:rsidRDefault="004F5EA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260CEA01" w:rsidR="004F5EA6" w:rsidRPr="00083F43" w:rsidRDefault="004F5EA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2296877B" w:rsidR="004F5EA6" w:rsidRPr="002E0F5D" w:rsidRDefault="004F5EA6" w:rsidP="000D0B3D">
                                <w:pPr>
                                  <w:pStyle w:val="NormalText"/>
                                  <w:jc w:val="center"/>
                                  <w:rPr>
                                    <w:sz w:val="36"/>
                                    <w:szCs w:val="32"/>
                                    <w:rtl/>
                                  </w:rPr>
                                </w:pPr>
                                <w:r w:rsidRPr="002E0F5D">
                                  <w:rPr>
                                    <w:rFonts w:hint="cs"/>
                                    <w:sz w:val="36"/>
                                    <w:szCs w:val="32"/>
                                    <w:rtl/>
                                  </w:rPr>
                                  <w:t>إعداد:</w:t>
                                </w:r>
                              </w:p>
                              <w:p w14:paraId="04C3D437" w14:textId="77777777" w:rsidR="004F5EA6" w:rsidRDefault="004F5EA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4F5EA6" w:rsidRPr="004F74CF" w:rsidRDefault="004F5EA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4F5EA6" w:rsidRPr="009066BF" w:rsidRDefault="004F5EA6"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2296877B" w:rsidR="004F5EA6" w:rsidRPr="002E0F5D" w:rsidRDefault="004F5EA6" w:rsidP="000D0B3D">
                          <w:pPr>
                            <w:pStyle w:val="NormalText"/>
                            <w:jc w:val="center"/>
                            <w:rPr>
                              <w:sz w:val="36"/>
                              <w:szCs w:val="32"/>
                              <w:rtl/>
                            </w:rPr>
                          </w:pPr>
                          <w:r w:rsidRPr="002E0F5D">
                            <w:rPr>
                              <w:rFonts w:hint="cs"/>
                              <w:sz w:val="36"/>
                              <w:szCs w:val="32"/>
                              <w:rtl/>
                            </w:rPr>
                            <w:t>إعداد:</w:t>
                          </w:r>
                        </w:p>
                        <w:p w14:paraId="04C3D437" w14:textId="77777777" w:rsidR="004F5EA6" w:rsidRDefault="004F5EA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4F5EA6" w:rsidRPr="004F74CF" w:rsidRDefault="004F5EA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4F5EA6" w:rsidRPr="009066BF" w:rsidRDefault="004F5EA6" w:rsidP="009066BF">
                          <w:pPr>
                            <w:pStyle w:val="NormalText"/>
                            <w:jc w:val="center"/>
                            <w:rPr>
                              <w:sz w:val="36"/>
                              <w:szCs w:val="32"/>
                            </w:rPr>
                          </w:pPr>
                        </w:p>
                      </w:txbxContent>
                    </v:textbox>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5EE626BE" w:rsidR="00857D11" w:rsidRPr="00B77FE4" w:rsidRDefault="009066BF" w:rsidP="006D63C0">
          <w:pPr>
            <w:bidi w:val="0"/>
            <w:rPr>
              <w:rStyle w:val="BookTitle"/>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4F5EA6" w:rsidRPr="00083F43" w:rsidRDefault="004F5EA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4F5EA6" w:rsidRPr="00083F43" w:rsidRDefault="004F5EA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4F5EA6" w:rsidRPr="00083F43" w:rsidRDefault="004F5EA6"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174C2F71" w:rsidR="004F5EA6" w:rsidRPr="00083F43" w:rsidRDefault="004F5EA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4F5EA6" w:rsidRPr="00083F43" w:rsidRDefault="004F5EA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4F5EA6" w:rsidRPr="00083F43" w:rsidRDefault="004F5EA6" w:rsidP="009066BF">
                          <w:pPr>
                            <w:jc w:val="center"/>
                            <w:rPr>
                              <w:rFonts w:ascii="Simplified Arabic" w:hAnsi="Simplified Arabic" w:cs="Simplified Arabic"/>
                              <w:sz w:val="32"/>
                              <w:szCs w:val="32"/>
                              <w:lang w:bidi="ar-LY"/>
                            </w:rPr>
                          </w:pPr>
                        </w:p>
                      </w:txbxContent>
                    </v:textbox>
                    <w10:wrap anchorx="page"/>
                  </v:shape>
                </w:pict>
              </mc:Fallback>
            </mc:AlternateContent>
          </w: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4F5EA6" w:rsidRDefault="004F5EA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4F5EA6" w:rsidRPr="00083F43" w:rsidRDefault="004F5EA6"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4F5EA6" w:rsidRDefault="004F5EA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4F5EA6" w:rsidRPr="00083F43" w:rsidRDefault="004F5EA6" w:rsidP="00857D11">
                          <w:pPr>
                            <w:jc w:val="center"/>
                            <w:rPr>
                              <w:rFonts w:ascii="Simplified Arabic" w:hAnsi="Simplified Arabic" w:cs="Simplified Arabic"/>
                              <w:sz w:val="32"/>
                              <w:szCs w:val="32"/>
                              <w:lang w:bidi="ar-LY"/>
                            </w:rPr>
                          </w:pPr>
                        </w:p>
                      </w:txbxContent>
                    </v:textbox>
                  </v:shape>
                </w:pict>
              </mc:Fallback>
            </mc:AlternateContent>
          </w:r>
          <w:r w:rsidR="00857D11" w:rsidRPr="00B77FE4">
            <w:rPr>
              <w:rStyle w:val="BookTitle"/>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Header"/>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Title"/>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122B180B" w14:textId="77777777" w:rsidR="00DC6DA3" w:rsidRPr="00B77FE4" w:rsidRDefault="00DC6DA3" w:rsidP="006D63C0">
      <w:pPr>
        <w:jc w:val="center"/>
        <w:rPr>
          <w:rFonts w:ascii="Simplified Arabic" w:hAnsi="Simplified Arabic" w:cs="Simplified Arabic"/>
          <w:color w:val="000000" w:themeColor="text1"/>
          <w:rtl/>
        </w:rPr>
      </w:pPr>
    </w:p>
    <w:p w14:paraId="1A461D3D" w14:textId="77777777" w:rsidR="00807224" w:rsidRPr="00B77FE4" w:rsidRDefault="00807224" w:rsidP="006D63C0">
      <w:pPr>
        <w:jc w:val="center"/>
        <w:rPr>
          <w:rFonts w:ascii="Simplified Arabic" w:hAnsi="Simplified Arabic" w:cs="Simplified Arabic"/>
          <w:color w:val="000000" w:themeColor="text1"/>
          <w:rtl/>
        </w:rPr>
        <w:sectPr w:rsidR="00807224" w:rsidRPr="00B77FE4" w:rsidSect="00D27578">
          <w:headerReference w:type="default" r:id="rId11"/>
          <w:pgSz w:w="11906" w:h="16838"/>
          <w:pgMar w:top="1417" w:right="1984" w:bottom="1417" w:left="1417" w:header="706" w:footer="706" w:gutter="0"/>
          <w:cols w:space="708"/>
          <w:bidi/>
          <w:rtlGutter/>
          <w:docGrid w:linePitch="360"/>
        </w:sectPr>
      </w:pP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77777777" w:rsidR="00E41F94" w:rsidRPr="00B77FE4" w:rsidRDefault="00E41F94"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9118C60" w:rsidR="00D87100" w:rsidRPr="00B77FE4" w:rsidRDefault="00D87100" w:rsidP="006D63C0">
      <w:pPr>
        <w:pStyle w:val="TOC1"/>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webHidden/>
            <w:color w:val="000000" w:themeColor="text1"/>
            <w:rtl/>
          </w:rPr>
          <w:t>1</w:t>
        </w:r>
        <w:r w:rsidRPr="00B77FE4">
          <w:rPr>
            <w:rStyle w:val="Hyperlink"/>
            <w:color w:val="000000" w:themeColor="text1"/>
            <w:rtl/>
          </w:rPr>
          <w:fldChar w:fldCharType="end"/>
        </w:r>
      </w:hyperlink>
    </w:p>
    <w:p w14:paraId="06352033" w14:textId="6B41F4F0" w:rsidR="00D87100" w:rsidRPr="00B77FE4" w:rsidRDefault="004F5EA6" w:rsidP="006D63C0">
      <w:pPr>
        <w:pStyle w:val="TOC1"/>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7052259F" w:rsidR="00D87100" w:rsidRPr="00B77FE4" w:rsidRDefault="004F5EA6" w:rsidP="006D63C0">
      <w:pPr>
        <w:pStyle w:val="TOC1"/>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54AB0D37" w:rsidR="00D87100" w:rsidRPr="00B77FE4" w:rsidRDefault="004F5EA6" w:rsidP="006D63C0">
      <w:pPr>
        <w:pStyle w:val="TOC1"/>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4E28656F" w:rsidR="00D87100" w:rsidRPr="00B77FE4" w:rsidRDefault="004F5EA6" w:rsidP="006D63C0">
      <w:pPr>
        <w:pStyle w:val="TOC1"/>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623CC1A0" w:rsidR="00D87100" w:rsidRPr="00B77FE4" w:rsidRDefault="004F5EA6" w:rsidP="006D63C0">
      <w:pPr>
        <w:pStyle w:val="TOC1"/>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w:t>
        </w:r>
        <w:r w:rsidR="00D87100" w:rsidRPr="00B77FE4">
          <w:rPr>
            <w:rStyle w:val="Hyperlink"/>
            <w:color w:val="000000" w:themeColor="text1"/>
            <w:rtl/>
          </w:rPr>
          <w:fldChar w:fldCharType="end"/>
        </w:r>
      </w:hyperlink>
    </w:p>
    <w:p w14:paraId="22F0998B" w14:textId="0467F57B" w:rsidR="00D87100" w:rsidRPr="00B77FE4" w:rsidRDefault="004F5EA6" w:rsidP="006D63C0">
      <w:pPr>
        <w:pStyle w:val="TOC1"/>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14959194" w:rsidR="00D87100" w:rsidRPr="00B77FE4" w:rsidRDefault="004F5EA6" w:rsidP="006D63C0">
      <w:pPr>
        <w:pStyle w:val="TOC1"/>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3</w:t>
        </w:r>
        <w:r w:rsidR="00D87100" w:rsidRPr="00B77FE4">
          <w:rPr>
            <w:rStyle w:val="Hyperlink"/>
            <w:color w:val="000000" w:themeColor="text1"/>
            <w:rtl/>
          </w:rPr>
          <w:fldChar w:fldCharType="end"/>
        </w:r>
      </w:hyperlink>
    </w:p>
    <w:p w14:paraId="2CC4EEE4" w14:textId="6A783D1D" w:rsidR="00D87100" w:rsidRPr="00B77FE4" w:rsidRDefault="004F5EA6" w:rsidP="006D63C0">
      <w:pPr>
        <w:pStyle w:val="TOC1"/>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1A0D65EB" w14:textId="60F783DC" w:rsidR="00D87100" w:rsidRPr="00B77FE4" w:rsidRDefault="004F5EA6" w:rsidP="006D63C0">
      <w:pPr>
        <w:pStyle w:val="TOC1"/>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0F0B9E9F" w14:textId="3CB214F5" w:rsidR="00D87100" w:rsidRPr="00B77FE4" w:rsidRDefault="004F5EA6" w:rsidP="006D63C0">
      <w:pPr>
        <w:pStyle w:val="TOC1"/>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441FA307" w:rsidR="00D87100" w:rsidRPr="00B77FE4" w:rsidRDefault="004F5EA6" w:rsidP="006D63C0">
      <w:pPr>
        <w:pStyle w:val="TOC1"/>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4329F45C" w:rsidR="00D87100" w:rsidRPr="00B77FE4" w:rsidRDefault="004F5EA6" w:rsidP="006D63C0">
      <w:pPr>
        <w:pStyle w:val="TOC1"/>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260849AC" w:rsidR="00D87100" w:rsidRPr="00B77FE4" w:rsidRDefault="004F5EA6" w:rsidP="006D63C0">
      <w:pPr>
        <w:pStyle w:val="TOC1"/>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17</w:t>
        </w:r>
        <w:r w:rsidR="00D87100" w:rsidRPr="00B77FE4">
          <w:rPr>
            <w:rStyle w:val="Hyperlink"/>
            <w:color w:val="000000" w:themeColor="text1"/>
            <w:rtl/>
          </w:rPr>
          <w:fldChar w:fldCharType="end"/>
        </w:r>
      </w:hyperlink>
    </w:p>
    <w:p w14:paraId="4961FA83" w14:textId="1DBF171C" w:rsidR="00D87100" w:rsidRPr="00B77FE4" w:rsidRDefault="004F5EA6" w:rsidP="006D63C0">
      <w:pPr>
        <w:pStyle w:val="TOC1"/>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ADAAB84" w:rsidR="00D87100" w:rsidRPr="00B77FE4" w:rsidRDefault="004F5EA6" w:rsidP="006D63C0">
      <w:pPr>
        <w:pStyle w:val="TOC1"/>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40525627" w14:textId="50E7D8FB" w:rsidR="00D87100" w:rsidRPr="00B77FE4" w:rsidRDefault="004F5EA6" w:rsidP="006D63C0">
      <w:pPr>
        <w:pStyle w:val="TOC1"/>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31BFEB5D" w14:textId="52CCDF02" w:rsidR="00D87100" w:rsidRPr="00B77FE4" w:rsidRDefault="004F5EA6" w:rsidP="006D63C0">
      <w:pPr>
        <w:pStyle w:val="TOC1"/>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2AB5166B" w14:textId="3060ABC9" w:rsidR="00D87100" w:rsidRPr="00B77FE4" w:rsidRDefault="004F5EA6" w:rsidP="006D63C0">
      <w:pPr>
        <w:pStyle w:val="TOC1"/>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4618EEA0" w:rsidR="00D87100" w:rsidRPr="00B77FE4" w:rsidRDefault="004F5EA6" w:rsidP="006D63C0">
      <w:pPr>
        <w:pStyle w:val="TOC1"/>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26</w:t>
        </w:r>
        <w:r w:rsidR="00D87100" w:rsidRPr="00B77FE4">
          <w:rPr>
            <w:rStyle w:val="Hyperlink"/>
            <w:color w:val="000000" w:themeColor="text1"/>
            <w:rtl/>
          </w:rPr>
          <w:fldChar w:fldCharType="end"/>
        </w:r>
      </w:hyperlink>
    </w:p>
    <w:p w14:paraId="5F990F11" w14:textId="719AC0FF" w:rsidR="00D87100" w:rsidRPr="00B77FE4" w:rsidRDefault="004F5EA6" w:rsidP="006D63C0">
      <w:pPr>
        <w:pStyle w:val="TOC1"/>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27</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6FC756B7" w:rsidR="00D87100" w:rsidRPr="00B77FE4" w:rsidRDefault="00D87100" w:rsidP="006D63C0">
      <w:pPr>
        <w:pStyle w:val="TOC1"/>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0534D379" w:rsidR="00D87100" w:rsidRPr="00B77FE4" w:rsidRDefault="004F5EA6" w:rsidP="006D63C0">
      <w:pPr>
        <w:pStyle w:val="TOC1"/>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TOC1"/>
        <w:rPr>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TOC1"/>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t xml:space="preserve">قائمة الجداول   </w:t>
      </w:r>
    </w:p>
    <w:p w14:paraId="24A40A1C" w14:textId="77777777" w:rsidR="00D87100" w:rsidRPr="00B77FE4" w:rsidRDefault="005F215C" w:rsidP="006D63C0">
      <w:pPr>
        <w:pStyle w:val="TOC1"/>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D377E23" w:rsidR="00D87100" w:rsidRPr="00B77FE4" w:rsidRDefault="004F5EA6" w:rsidP="006D63C0">
      <w:pPr>
        <w:pStyle w:val="TOC1"/>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TOC1"/>
        <w:rPr>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TOC1"/>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2"/>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Heading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FC36BD">
      <w:pPr>
        <w:pStyle w:val="NormalText"/>
        <w:rPr>
          <w:b/>
          <w:bCs/>
          <w:color w:val="000000" w:themeColor="text1"/>
          <w:sz w:val="36"/>
          <w:szCs w:val="36"/>
        </w:rPr>
      </w:pPr>
    </w:p>
    <w:p w14:paraId="46F64E95" w14:textId="77777777" w:rsidR="00ED6466" w:rsidRPr="00B77FE4" w:rsidRDefault="00ED6466" w:rsidP="006D63C0">
      <w:pPr>
        <w:pStyle w:val="Heading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Heading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Heading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Heading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Heading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Heading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DD1438">
      <w:pPr>
        <w:pStyle w:val="ListParagraph"/>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1EC8CFFA"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1: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DD1438">
      <w:pPr>
        <w:pStyle w:val="ListParagraph"/>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565D39">
      <w:pPr>
        <w:pStyle w:val="ListParagraph"/>
        <w:numPr>
          <w:ilvl w:val="0"/>
          <w:numId w:val="4"/>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565D39">
      <w:pPr>
        <w:pStyle w:val="ListParagraph"/>
        <w:numPr>
          <w:ilvl w:val="0"/>
          <w:numId w:val="4"/>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Heading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Heading2"/>
        <w:ind w:left="0" w:firstLine="0"/>
        <w:rPr>
          <w:color w:val="000000" w:themeColor="text1"/>
        </w:rPr>
      </w:pPr>
      <w:r w:rsidRPr="00B77FE4">
        <w:rPr>
          <w:color w:val="000000" w:themeColor="text1"/>
          <w:rtl/>
        </w:rPr>
        <w:lastRenderedPageBreak/>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18027C">
      <w:pPr>
        <w:pStyle w:val="ListParagraph"/>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8228CB">
      <w:pPr>
        <w:pStyle w:val="ListParagraph"/>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8228CB">
      <w:pPr>
        <w:pStyle w:val="ListParagraph"/>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4C7C97">
      <w:pPr>
        <w:pStyle w:val="ListParagraph"/>
        <w:numPr>
          <w:ilvl w:val="0"/>
          <w:numId w:val="5"/>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4C7C97">
      <w:pPr>
        <w:pStyle w:val="ListParagraph"/>
        <w:numPr>
          <w:ilvl w:val="0"/>
          <w:numId w:val="5"/>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Heading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E944E5">
      <w:pPr>
        <w:pStyle w:val="ListParagraph"/>
        <w:numPr>
          <w:ilvl w:val="0"/>
          <w:numId w:val="6"/>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4C7C97">
      <w:pPr>
        <w:pStyle w:val="ListParagraph"/>
        <w:numPr>
          <w:ilvl w:val="0"/>
          <w:numId w:val="6"/>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E944E5">
      <w:pPr>
        <w:pStyle w:val="ListParagraph"/>
        <w:numPr>
          <w:ilvl w:val="0"/>
          <w:numId w:val="6"/>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E944E5">
      <w:pPr>
        <w:pStyle w:val="ListParagraph"/>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E944E5">
      <w:pPr>
        <w:pStyle w:val="ListParagraph"/>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6D63C0">
      <w:pPr>
        <w:pStyle w:val="ListParagraph"/>
        <w:numPr>
          <w:ilvl w:val="0"/>
          <w:numId w:val="6"/>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lastRenderedPageBreak/>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Heading2"/>
        <w:numPr>
          <w:ilvl w:val="0"/>
          <w:numId w:val="0"/>
        </w:numPr>
        <w:rPr>
          <w:b w:val="0"/>
          <w:bCs w:val="0"/>
          <w:color w:val="000000" w:themeColor="text1"/>
          <w:szCs w:val="28"/>
          <w:rtl/>
          <w:lang w:bidi="ar-LY"/>
        </w:rPr>
      </w:pPr>
    </w:p>
    <w:p w14:paraId="75719311" w14:textId="77777777" w:rsidR="0090063A" w:rsidRPr="00B77FE4" w:rsidRDefault="0090063A" w:rsidP="006D63C0">
      <w:pPr>
        <w:pStyle w:val="Heading2"/>
        <w:numPr>
          <w:ilvl w:val="0"/>
          <w:numId w:val="0"/>
        </w:numPr>
        <w:rPr>
          <w:b w:val="0"/>
          <w:bCs w:val="0"/>
          <w:color w:val="000000" w:themeColor="text1"/>
          <w:szCs w:val="28"/>
          <w:rtl/>
          <w:lang w:bidi="ar-LY"/>
        </w:rPr>
      </w:pPr>
    </w:p>
    <w:p w14:paraId="7B53A0F2" w14:textId="77777777" w:rsidR="0090063A" w:rsidRPr="00B77FE4" w:rsidRDefault="0090063A" w:rsidP="006D63C0">
      <w:pPr>
        <w:pStyle w:val="Heading2"/>
        <w:numPr>
          <w:ilvl w:val="0"/>
          <w:numId w:val="0"/>
        </w:numPr>
        <w:rPr>
          <w:b w:val="0"/>
          <w:bCs w:val="0"/>
          <w:color w:val="000000" w:themeColor="text1"/>
          <w:szCs w:val="28"/>
          <w:rtl/>
          <w:lang w:bidi="ar-LY"/>
        </w:rPr>
      </w:pPr>
    </w:p>
    <w:p w14:paraId="3FA0B028" w14:textId="77777777" w:rsidR="0090063A" w:rsidRPr="00B77FE4" w:rsidRDefault="0090063A" w:rsidP="006D63C0">
      <w:pPr>
        <w:pStyle w:val="Heading2"/>
        <w:numPr>
          <w:ilvl w:val="0"/>
          <w:numId w:val="0"/>
        </w:numPr>
        <w:rPr>
          <w:b w:val="0"/>
          <w:bCs w:val="0"/>
          <w:color w:val="000000" w:themeColor="text1"/>
          <w:szCs w:val="28"/>
          <w:rtl/>
          <w:lang w:bidi="ar-LY"/>
        </w:rPr>
      </w:pPr>
    </w:p>
    <w:p w14:paraId="2035550F" w14:textId="3E9041B2" w:rsidR="0090063A" w:rsidRDefault="0090063A" w:rsidP="006D63C0">
      <w:pPr>
        <w:pStyle w:val="Heading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Heading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66829194" w14:textId="3A17B8CD" w:rsidR="004C7C97" w:rsidRDefault="004C7C97" w:rsidP="004C7C97">
      <w:pPr>
        <w:rPr>
          <w:rtl/>
          <w:lang w:bidi="ar-LY"/>
        </w:rPr>
      </w:pPr>
    </w:p>
    <w:p w14:paraId="3B1968BD" w14:textId="58D3F373" w:rsidR="004C7C97" w:rsidRDefault="004C7C97" w:rsidP="004C7C97">
      <w:pPr>
        <w:rPr>
          <w:rtl/>
          <w:lang w:bidi="ar-LY"/>
        </w:rPr>
      </w:pPr>
    </w:p>
    <w:p w14:paraId="562F65FB" w14:textId="73683AE7" w:rsidR="004C7C97" w:rsidRDefault="004C7C97" w:rsidP="004C7C97">
      <w:pPr>
        <w:rPr>
          <w:rtl/>
          <w:lang w:bidi="ar-LY"/>
        </w:rPr>
      </w:pPr>
    </w:p>
    <w:p w14:paraId="00A89F44" w14:textId="5FF2A42E" w:rsidR="004C7C97" w:rsidRDefault="004C7C97" w:rsidP="004C7C97">
      <w:pPr>
        <w:rPr>
          <w:rtl/>
          <w:lang w:bidi="ar-LY"/>
        </w:rPr>
      </w:pPr>
    </w:p>
    <w:p w14:paraId="7A91668E" w14:textId="371845D4" w:rsidR="004C7C97" w:rsidRDefault="004C7C97" w:rsidP="004C7C97">
      <w:pPr>
        <w:rPr>
          <w:rtl/>
          <w:lang w:bidi="ar-LY"/>
        </w:rPr>
      </w:pPr>
    </w:p>
    <w:p w14:paraId="393BB3C0" w14:textId="426BAF81"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Heading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542C18D2" w14:textId="77777777" w:rsidR="00D822BF" w:rsidRPr="00B77FE4" w:rsidRDefault="00D822BF" w:rsidP="006D63C0">
      <w:pPr>
        <w:pStyle w:val="NormalText"/>
        <w:rPr>
          <w:b/>
          <w:bCs/>
          <w:color w:val="000000" w:themeColor="text1"/>
          <w:sz w:val="36"/>
          <w:szCs w:val="36"/>
          <w:rtl/>
        </w:rPr>
      </w:pPr>
    </w:p>
    <w:p w14:paraId="3AC12328" w14:textId="77777777" w:rsidR="00D822BF" w:rsidRPr="00B77FE4" w:rsidRDefault="00D822BF" w:rsidP="006D63C0">
      <w:pPr>
        <w:pStyle w:val="NormalText"/>
        <w:rPr>
          <w:b/>
          <w:bCs/>
          <w:color w:val="000000" w:themeColor="text1"/>
          <w:sz w:val="36"/>
          <w:szCs w:val="36"/>
          <w:rtl/>
        </w:rPr>
      </w:pPr>
    </w:p>
    <w:p w14:paraId="1E6E7A78" w14:textId="087E03AB" w:rsidR="00857D11" w:rsidRDefault="00857D11" w:rsidP="006D63C0">
      <w:pPr>
        <w:pStyle w:val="NormalText"/>
        <w:rPr>
          <w:b/>
          <w:bCs/>
          <w:color w:val="000000" w:themeColor="text1"/>
          <w:sz w:val="36"/>
          <w:szCs w:val="36"/>
          <w:rtl/>
        </w:rPr>
      </w:pPr>
    </w:p>
    <w:p w14:paraId="655F686C" w14:textId="77777777"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9C3411">
          <w:pgSz w:w="11906" w:h="16838"/>
          <w:pgMar w:top="1417" w:right="1983" w:bottom="1417" w:left="1417" w:header="706" w:footer="706" w:gutter="0"/>
          <w:pgNumType w:start="1"/>
          <w:cols w:space="708"/>
          <w:bidi/>
          <w:rtlGutter/>
          <w:docGrid w:linePitch="381"/>
        </w:sectPr>
      </w:pPr>
    </w:p>
    <w:p w14:paraId="12F71BDC" w14:textId="74C5CA2C" w:rsidR="00D822BF" w:rsidRPr="004B72A4" w:rsidRDefault="00614E59" w:rsidP="00623DE7">
      <w:pPr>
        <w:pStyle w:val="Heading1"/>
        <w:numPr>
          <w:ilvl w:val="0"/>
          <w:numId w:val="17"/>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Heading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4C7C97">
      <w:pPr>
        <w:pStyle w:val="ListParagraph"/>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BA670C">
      <w:pPr>
        <w:pStyle w:val="ListParagraph"/>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4C7C97">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E90578">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BC0FFF">
      <w:pPr>
        <w:pStyle w:val="ListParagraph"/>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Heading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434635">
      <w:pPr>
        <w:pStyle w:val="Table-Figure"/>
        <w:numPr>
          <w:ilvl w:val="0"/>
          <w:numId w:val="32"/>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434635">
      <w:pPr>
        <w:pStyle w:val="Table-Figure"/>
        <w:numPr>
          <w:ilvl w:val="0"/>
          <w:numId w:val="32"/>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Heading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Heading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8B3DEF">
      <w:pPr>
        <w:pStyle w:val="ListParagraph"/>
        <w:numPr>
          <w:ilvl w:val="0"/>
          <w:numId w:val="35"/>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8B3DEF">
      <w:pPr>
        <w:pStyle w:val="ListParagraph"/>
        <w:numPr>
          <w:ilvl w:val="0"/>
          <w:numId w:val="3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8B3DEF">
      <w:pPr>
        <w:pStyle w:val="ListParagraph"/>
        <w:numPr>
          <w:ilvl w:val="0"/>
          <w:numId w:val="6"/>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8B3DEF">
      <w:pPr>
        <w:pStyle w:val="ListParagraph"/>
        <w:numPr>
          <w:ilvl w:val="0"/>
          <w:numId w:val="6"/>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8B3DEF">
      <w:pPr>
        <w:pStyle w:val="ListParagraph"/>
        <w:numPr>
          <w:ilvl w:val="0"/>
          <w:numId w:val="6"/>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Heading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530CB2">
      <w:pPr>
        <w:pStyle w:val="ListParagraph"/>
        <w:numPr>
          <w:ilvl w:val="0"/>
          <w:numId w:val="6"/>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530CB2">
      <w:pPr>
        <w:pStyle w:val="ListParagraph"/>
        <w:numPr>
          <w:ilvl w:val="0"/>
          <w:numId w:val="6"/>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530CB2">
      <w:pPr>
        <w:pStyle w:val="ListParagraph"/>
        <w:numPr>
          <w:ilvl w:val="0"/>
          <w:numId w:val="6"/>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Heading2"/>
        <w:ind w:left="0" w:firstLine="0"/>
        <w:rPr>
          <w:color w:val="000000" w:themeColor="text1"/>
          <w:rtl/>
        </w:rPr>
      </w:pPr>
      <w:r w:rsidRPr="00B77FE4">
        <w:rPr>
          <w:color w:val="000000" w:themeColor="text1"/>
          <w:rtl/>
        </w:rPr>
        <w:t xml:space="preserve">تحليل مخاطر المشروع </w:t>
      </w:r>
    </w:p>
    <w:p w14:paraId="53750917" w14:textId="21C15662" w:rsidR="0062502B" w:rsidRDefault="008E4881" w:rsidP="00C53EDA">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56EEC9D2" w14:textId="77777777" w:rsidR="00530CB2" w:rsidRPr="00B77FE4" w:rsidRDefault="00530CB2" w:rsidP="00C53EDA">
      <w:pPr>
        <w:pStyle w:val="NormalText"/>
        <w:rPr>
          <w:color w:val="000000" w:themeColor="text1"/>
          <w:rtl/>
          <w:lang w:bidi="ar-SA"/>
        </w:rPr>
      </w:pPr>
    </w:p>
    <w:p w14:paraId="7B48428C" w14:textId="100FB2A1" w:rsidR="00797D12" w:rsidRPr="00B77FE4" w:rsidRDefault="00220AD2" w:rsidP="006D63C0">
      <w:pPr>
        <w:pStyle w:val="NormalText"/>
        <w:jc w:val="center"/>
        <w:rPr>
          <w:color w:val="000000" w:themeColor="text1"/>
          <w:rtl/>
        </w:rPr>
      </w:pPr>
      <w:r w:rsidRPr="00B77FE4">
        <w:rPr>
          <w:color w:val="000000" w:themeColor="text1"/>
          <w:rtl/>
          <w:lang w:bidi="ar-SA"/>
        </w:rPr>
        <w:lastRenderedPageBreak/>
        <w:t xml:space="preserve">جدول </w:t>
      </w:r>
      <w:r w:rsidR="008E68F1" w:rsidRPr="00B77FE4">
        <w:rPr>
          <w:color w:val="000000" w:themeColor="text1"/>
          <w:rtl/>
          <w:lang w:bidi="ar-SA"/>
        </w:rPr>
        <w:t>1:</w:t>
      </w:r>
      <w:r w:rsidR="00170DC1" w:rsidRPr="00B77FE4">
        <w:rPr>
          <w:color w:val="000000" w:themeColor="text1"/>
          <w:rtl/>
          <w:lang w:bidi="ar-SA"/>
        </w:rPr>
        <w:t xml:space="preserve"> تحليل مخاطر المشروع </w:t>
      </w:r>
    </w:p>
    <w:tbl>
      <w:tblPr>
        <w:tblStyle w:val="GridTable6Colorful-Accent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3EADE8EF" w:rsidR="00720B57" w:rsidRPr="00530CB2" w:rsidRDefault="00720B57" w:rsidP="00530CB2">
      <w:pPr>
        <w:pStyle w:val="NormalText"/>
        <w:rPr>
          <w:color w:val="000000" w:themeColor="text1"/>
          <w:rtl/>
          <w:lang w:bidi="ar-SA"/>
        </w:rPr>
      </w:pPr>
    </w:p>
    <w:p w14:paraId="6A4804AA" w14:textId="4B49AECD" w:rsidR="00720B57" w:rsidRPr="00B77FE4" w:rsidRDefault="00720B57" w:rsidP="006D63C0">
      <w:pPr>
        <w:pStyle w:val="Heading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22C811EB" w:rsidR="006D63C0" w:rsidRPr="00B77FE4" w:rsidRDefault="001C7327" w:rsidP="000E7F3A">
      <w:pPr>
        <w:pStyle w:val="NormalText"/>
        <w:jc w:val="center"/>
        <w:rPr>
          <w:color w:val="000000" w:themeColor="text1"/>
          <w:rtl/>
        </w:rPr>
      </w:pPr>
      <w:r w:rsidRPr="00B77FE4">
        <w:rPr>
          <w:color w:val="000000" w:themeColor="text1"/>
          <w:rtl/>
          <w:lang w:bidi="ar-SA"/>
        </w:rPr>
        <w:t xml:space="preserve">الشكل </w:t>
      </w:r>
      <w:r w:rsidR="00425FC2" w:rsidRPr="00B77FE4">
        <w:rPr>
          <w:color w:val="000000" w:themeColor="text1"/>
          <w:rtl/>
          <w:lang w:bidi="ar-SA"/>
        </w:rPr>
        <w:t>2</w:t>
      </w:r>
      <w:r w:rsidR="000C243E" w:rsidRPr="00B77FE4">
        <w:rPr>
          <w:color w:val="000000" w:themeColor="text1"/>
          <w:rtl/>
          <w:lang w:bidi="ar-SA"/>
        </w:rPr>
        <w:t>:</w:t>
      </w:r>
      <w:r w:rsidRPr="00B77FE4">
        <w:rPr>
          <w:color w:val="000000" w:themeColor="text1"/>
          <w:rtl/>
          <w:lang w:bidi="ar-SA"/>
        </w:rPr>
        <w:t xml:space="preserve"> </w:t>
      </w:r>
      <w:r w:rsidR="000C243E" w:rsidRPr="00B77FE4">
        <w:rPr>
          <w:color w:val="000000" w:themeColor="text1"/>
          <w:rtl/>
          <w:lang w:bidi="ar-SA"/>
        </w:rPr>
        <w:t>نموذج</w:t>
      </w:r>
      <w:r w:rsidRPr="00B77FE4">
        <w:rPr>
          <w:color w:val="000000" w:themeColor="text1"/>
          <w:rtl/>
          <w:lang w:bidi="ar-SA"/>
        </w:rPr>
        <w:t xml:space="preserve"> الشلال المعدل</w:t>
      </w:r>
    </w:p>
    <w:p w14:paraId="66940DEC" w14:textId="1D4C78B9" w:rsidR="002D7591" w:rsidRDefault="002D7591" w:rsidP="006D63C0">
      <w:pPr>
        <w:pStyle w:val="Heading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Strong"/>
          <w:rFonts w:ascii="Simplified Arabic" w:hAnsi="Simplified Arabic" w:cs="Simplified Arabic"/>
          <w:b w:val="0"/>
          <w:bCs w:val="0"/>
          <w:color w:val="000000" w:themeColor="text1"/>
          <w:shd w:val="clear" w:color="auto" w:fill="FFFFFF"/>
          <w:rtl/>
        </w:rPr>
        <w:t xml:space="preserve"> </w:t>
      </w:r>
      <w:r w:rsidRPr="0052760D">
        <w:rPr>
          <w:rStyle w:val="Strong"/>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0CFD741E"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 . )</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329E06C6"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جدول ( . ) الجدول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Heading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Heading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7C55A9">
          <w:pgSz w:w="11906" w:h="16838"/>
          <w:pgMar w:top="1417" w:right="1983" w:bottom="1417" w:left="1417" w:header="706" w:footer="706" w:gutter="0"/>
          <w:pgNumType w:start="1"/>
          <w:cols w:space="708"/>
          <w:bidi/>
          <w:rtlGutter/>
          <w:docGrid w:linePitch="360"/>
        </w:sectPr>
      </w:pPr>
    </w:p>
    <w:p w14:paraId="415C8734" w14:textId="77777777" w:rsidR="00F70C38" w:rsidRPr="00B77FE4" w:rsidRDefault="00422F44" w:rsidP="006D63C0">
      <w:pPr>
        <w:pStyle w:val="Heading2"/>
        <w:ind w:left="0" w:firstLine="0"/>
        <w:jc w:val="left"/>
        <w:rPr>
          <w:color w:val="000000" w:themeColor="text1"/>
          <w:rtl/>
        </w:rPr>
      </w:pPr>
      <w:r w:rsidRPr="00B77FE4">
        <w:rPr>
          <w:color w:val="000000" w:themeColor="text1"/>
          <w:rtl/>
        </w:rPr>
        <w:lastRenderedPageBreak/>
        <w:t>المقدمة</w:t>
      </w:r>
    </w:p>
    <w:p w14:paraId="4715D376" w14:textId="403F3903" w:rsidR="00055A33" w:rsidRPr="00B77FE4" w:rsidRDefault="00055A33" w:rsidP="00684C2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و </w:t>
      </w:r>
      <w:r w:rsidR="00417FFB" w:rsidRPr="00B77FE4">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لأهداف الأساسية للنظام و </w:t>
      </w:r>
      <w:r w:rsidR="00D138CC" w:rsidRPr="00B77FE4">
        <w:rPr>
          <w:rFonts w:ascii="Simplified Arabic" w:hAnsi="Simplified Arabic" w:cs="Simplified Arabic"/>
          <w:color w:val="000000" w:themeColor="text1"/>
          <w:rtl/>
        </w:rPr>
        <w:t>الانتهاء</w:t>
      </w:r>
      <w:r w:rsidRPr="00B77FE4">
        <w:rPr>
          <w:rFonts w:ascii="Simplified Arabic" w:hAnsi="Simplified Arabic" w:cs="Simplified Arabic"/>
          <w:color w:val="000000" w:themeColor="text1"/>
          <w:rtl/>
        </w:rPr>
        <w:t xml:space="preserve"> من مرحلة التخطيط سنحتاج الان للدخول إلى مرحلة اكثر تفصيلا وهي مرحلة التحليل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حيث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و تحديد وظائفه وخصائصه</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إذ يتم مراجعة كل من لهم صلة بالنظام و التعرف عل</w:t>
      </w:r>
      <w:r w:rsidR="00684C27">
        <w:rPr>
          <w:rFonts w:ascii="Simplified Arabic" w:hAnsi="Simplified Arabic" w:cs="Simplified Arabic" w:hint="cs"/>
          <w:color w:val="000000" w:themeColor="text1"/>
          <w:rtl/>
        </w:rPr>
        <w:t>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و يتم تحديد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تم استخدمها في مرحلة التحليل مثل حالات الاستخدام ،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Heading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633FC73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7C607B" w:rsidRPr="00B77FE4">
        <w:rPr>
          <w:color w:val="000000" w:themeColor="text1"/>
          <w:rtl/>
        </w:rPr>
        <w:t>استخدمت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Heading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Strong"/>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Strong"/>
          <w:rFonts w:ascii="Simplified Arabic" w:hAnsi="Simplified Arabic" w:cs="Simplified Arabic"/>
          <w:b w:val="0"/>
          <w:bCs w:val="0"/>
          <w:color w:val="000000" w:themeColor="text1"/>
          <w:shd w:val="clear" w:color="auto" w:fill="FFFFFF"/>
          <w:rtl/>
        </w:rPr>
        <w:t>[</w:t>
      </w:r>
      <w:r w:rsidR="00661D5F" w:rsidRPr="00412009">
        <w:rPr>
          <w:rStyle w:val="Strong"/>
          <w:rFonts w:ascii="Simplified Arabic" w:hAnsi="Simplified Arabic" w:cs="Simplified Arabic"/>
          <w:b w:val="0"/>
          <w:bCs w:val="0"/>
          <w:color w:val="000000" w:themeColor="text1"/>
          <w:shd w:val="clear" w:color="auto" w:fill="FFFFFF"/>
        </w:rPr>
        <w:t>16</w:t>
      </w:r>
      <w:r w:rsidR="00661D5F" w:rsidRPr="00412009">
        <w:rPr>
          <w:rStyle w:val="Strong"/>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3100BF34"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ما يلى</w:t>
      </w:r>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5628175B" w:rsidR="007055F6" w:rsidRPr="00B77FE4" w:rsidRDefault="00F25EEB" w:rsidP="00684C27">
      <w:pPr>
        <w:pStyle w:val="ListParagraph"/>
        <w:numPr>
          <w:ilvl w:val="0"/>
          <w:numId w:val="30"/>
        </w:numPr>
        <w:tabs>
          <w:tab w:val="left" w:pos="582"/>
          <w:tab w:val="left" w:pos="1275"/>
        </w:tabs>
        <w:ind w:left="283" w:hanging="283"/>
        <w:rPr>
          <w:rStyle w:val="Strong"/>
          <w:rFonts w:ascii="Simplified Arabic" w:hAnsi="Simplified Arabic" w:cs="Simplified Arabic"/>
          <w:b w:val="0"/>
          <w:bCs w:val="0"/>
          <w:color w:val="000000" w:themeColor="text1"/>
          <w:shd w:val="clear" w:color="auto" w:fill="FFFFFF"/>
          <w:rtl/>
          <w:lang w:bidi="ar-LY"/>
        </w:rPr>
      </w:pPr>
      <w:r w:rsidRPr="00684C27">
        <w:rPr>
          <w:rStyle w:val="Strong"/>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Strong"/>
          <w:rFonts w:ascii="Simplified Arabic" w:hAnsi="Simplified Arabic" w:cs="Simplified Arabic"/>
          <w:b w:val="0"/>
          <w:bCs w:val="0"/>
          <w:color w:val="000000" w:themeColor="text1"/>
          <w:shd w:val="clear" w:color="auto" w:fill="FFFFFF"/>
        </w:rPr>
        <w:t>"</w:t>
      </w:r>
      <w:r w:rsidRPr="00684C27">
        <w:rPr>
          <w:rStyle w:val="Strong"/>
          <w:rFonts w:ascii="Simplified Arabic" w:hAnsi="Simplified Arabic" w:cs="Simplified Arabic"/>
          <w:b w:val="0"/>
          <w:bCs w:val="0"/>
          <w:color w:val="000000" w:themeColor="text1"/>
          <w:shd w:val="clear" w:color="auto" w:fill="FFFFFF"/>
        </w:rPr>
        <w:t xml:space="preserve"> (</w:t>
      </w:r>
      <w:r w:rsidR="00684C27" w:rsidRPr="00684C27">
        <w:rPr>
          <w:rStyle w:val="Strong"/>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Emphasis"/>
          <w:rFonts w:ascii="Simplified Arabic" w:hAnsi="Simplified Arabic" w:cs="Simplified Arabic"/>
          <w:i w:val="0"/>
          <w:iCs w:val="0"/>
          <w:color w:val="000000" w:themeColor="text1"/>
          <w:shd w:val="clear" w:color="auto" w:fill="FFFFFF"/>
        </w:rPr>
        <w:t xml:space="preserve"> Mass Index</w:t>
      </w:r>
      <w:r w:rsidR="00684C27" w:rsidRPr="00684C27">
        <w:rPr>
          <w:rStyle w:val="Strong"/>
          <w:rFonts w:ascii="Simplified Arabic" w:hAnsi="Simplified Arabic" w:cs="Simplified Arabic"/>
          <w:b w:val="0"/>
          <w:bCs w:val="0"/>
          <w:color w:val="000000" w:themeColor="text1"/>
          <w:shd w:val="clear" w:color="auto" w:fill="FFFFFF"/>
        </w:rPr>
        <w:t>"</w:t>
      </w:r>
      <w:r w:rsidRPr="00684C27">
        <w:rPr>
          <w:rStyle w:val="Strong"/>
          <w:rFonts w:ascii="Simplified Arabic" w:hAnsi="Simplified Arabic" w:cs="Simplified Arabic"/>
          <w:b w:val="0"/>
          <w:bCs w:val="0"/>
          <w:color w:val="000000" w:themeColor="text1"/>
          <w:shd w:val="clear" w:color="auto" w:fill="FFFFFF"/>
          <w:rtl/>
        </w:rPr>
        <w:t>:</w:t>
      </w:r>
      <w:r w:rsidRPr="00684C27">
        <w:rPr>
          <w:rStyle w:val="Strong"/>
          <w:rFonts w:ascii="Simplified Arabic" w:hAnsi="Simplified Arabic" w:cs="Simplified Arabic"/>
          <w:b w:val="0"/>
          <w:bCs w:val="0"/>
          <w:color w:val="000000" w:themeColor="text1"/>
          <w:shd w:val="clear" w:color="auto" w:fill="FFFFFF"/>
        </w:rPr>
        <w:t> </w:t>
      </w:r>
      <w:r w:rsidRPr="00684C27">
        <w:rPr>
          <w:rStyle w:val="Strong"/>
          <w:rFonts w:ascii="Simplified Arabic" w:hAnsi="Simplified Arabic" w:cs="Simplified Arabic"/>
          <w:b w:val="0"/>
          <w:bCs w:val="0"/>
          <w:color w:val="000000" w:themeColor="text1"/>
          <w:shd w:val="clear" w:color="auto" w:fill="FFFFFF"/>
          <w:rtl/>
        </w:rPr>
        <w:t>هو أفضل المقياس المتعارف عليه عالميا في القياسات الجسمية (</w:t>
      </w:r>
      <w:r w:rsidRPr="00684C27">
        <w:rPr>
          <w:rStyle w:val="Strong"/>
          <w:rFonts w:ascii="Simplified Arabic" w:hAnsi="Simplified Arabic" w:cs="Simplified Arabic"/>
          <w:b w:val="0"/>
          <w:bCs w:val="0"/>
          <w:color w:val="000000" w:themeColor="text1"/>
          <w:shd w:val="clear" w:color="auto" w:fill="FFFFFF"/>
        </w:rPr>
        <w:t>Anthropometric measurement</w:t>
      </w:r>
      <w:r w:rsidRPr="00684C27">
        <w:rPr>
          <w:rStyle w:val="Strong"/>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Strong"/>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Strong"/>
          <w:rFonts w:ascii="Simplified Arabic" w:hAnsi="Simplified Arabic" w:cs="Simplified Arabic" w:hint="cs"/>
          <w:b w:val="0"/>
          <w:bCs w:val="0"/>
          <w:color w:val="000000" w:themeColor="text1"/>
          <w:shd w:val="clear" w:color="auto" w:fill="FFFFFF"/>
          <w:rtl/>
        </w:rPr>
        <w:t xml:space="preserve"> </w:t>
      </w:r>
      <w:r w:rsidR="00684C27" w:rsidRPr="00B77FE4">
        <w:rPr>
          <w:rStyle w:val="Strong"/>
          <w:rFonts w:ascii="Simplified Arabic" w:hAnsi="Simplified Arabic" w:cs="Simplified Arabic"/>
          <w:b w:val="0"/>
          <w:bCs w:val="0"/>
          <w:color w:val="000000" w:themeColor="text1"/>
          <w:shd w:val="clear" w:color="auto" w:fill="FFFFFF"/>
          <w:rtl/>
        </w:rPr>
        <w:t>مربع</w:t>
      </w:r>
      <w:r w:rsidRPr="00B77FE4">
        <w:rPr>
          <w:rStyle w:val="Strong"/>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Strong"/>
          <w:rFonts w:ascii="Simplified Arabic" w:hAnsi="Simplified Arabic" w:cs="Simplified Arabic"/>
          <w:b w:val="0"/>
          <w:bCs w:val="0"/>
          <w:color w:val="000000" w:themeColor="text1"/>
          <w:shd w:val="clear" w:color="auto" w:fill="FFFFFF"/>
          <w:rtl/>
        </w:rPr>
        <w:t xml:space="preserve"> </w:t>
      </w:r>
      <w:r w:rsidRPr="00412009">
        <w:rPr>
          <w:rStyle w:val="Strong"/>
          <w:rFonts w:ascii="Simplified Arabic" w:hAnsi="Simplified Arabic" w:cs="Simplified Arabic"/>
          <w:b w:val="0"/>
          <w:bCs w:val="0"/>
          <w:color w:val="000000" w:themeColor="text1"/>
          <w:shd w:val="clear" w:color="auto" w:fill="FFFFFF"/>
          <w:rtl/>
        </w:rPr>
        <w:t>[</w:t>
      </w:r>
      <w:r w:rsidR="0067127A" w:rsidRPr="00412009">
        <w:rPr>
          <w:rStyle w:val="Strong"/>
          <w:rFonts w:ascii="Simplified Arabic" w:hAnsi="Simplified Arabic" w:cs="Simplified Arabic"/>
          <w:b w:val="0"/>
          <w:bCs w:val="0"/>
          <w:color w:val="000000" w:themeColor="text1"/>
          <w:shd w:val="clear" w:color="auto" w:fill="FFFFFF"/>
        </w:rPr>
        <w:t>1</w:t>
      </w:r>
      <w:r w:rsidR="00397067" w:rsidRPr="00412009">
        <w:rPr>
          <w:rStyle w:val="Strong"/>
          <w:rFonts w:ascii="Simplified Arabic" w:hAnsi="Simplified Arabic" w:cs="Simplified Arabic"/>
          <w:b w:val="0"/>
          <w:bCs w:val="0"/>
          <w:color w:val="000000" w:themeColor="text1"/>
          <w:shd w:val="clear" w:color="auto" w:fill="FFFFFF"/>
        </w:rPr>
        <w:t>7</w:t>
      </w:r>
      <w:r w:rsidRPr="00412009">
        <w:rPr>
          <w:rStyle w:val="Strong"/>
          <w:rFonts w:ascii="Simplified Arabic" w:hAnsi="Simplified Arabic" w:cs="Simplified Arabic"/>
          <w:b w:val="0"/>
          <w:bCs w:val="0"/>
          <w:color w:val="000000" w:themeColor="text1"/>
          <w:shd w:val="clear" w:color="auto" w:fill="FFFFFF"/>
          <w:rtl/>
        </w:rPr>
        <w:t>]</w:t>
      </w:r>
      <w:r w:rsidRPr="00B77FE4">
        <w:rPr>
          <w:rStyle w:val="Strong"/>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Strong"/>
          <w:rFonts w:ascii="Simplified Arabic" w:hAnsi="Simplified Arabic" w:cs="Simplified Arabic"/>
          <w:b w:val="0"/>
          <w:bCs w:val="0"/>
          <w:color w:val="000000" w:themeColor="text1"/>
          <w:shd w:val="clear" w:color="auto" w:fill="FFFFFF"/>
        </w:rPr>
      </w:pPr>
      <w:r w:rsidRPr="00B77FE4">
        <w:rPr>
          <w:rStyle w:val="Strong"/>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30DA66EB" w:rsidR="008D73D6" w:rsidRPr="00B77FE4" w:rsidRDefault="008D73D6" w:rsidP="00397067">
      <w:pPr>
        <w:tabs>
          <w:tab w:val="left" w:pos="141"/>
        </w:tabs>
        <w:jc w:val="center"/>
        <w:rPr>
          <w:rStyle w:val="Strong"/>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Strong"/>
          <w:rFonts w:ascii="Simplified Arabic" w:hAnsi="Simplified Arabic" w:cs="Simplified Arabic"/>
          <w:b w:val="0"/>
          <w:bCs w:val="0"/>
          <w:color w:val="000000" w:themeColor="text1"/>
          <w:shd w:val="clear" w:color="auto" w:fill="FFFFFF"/>
          <w:rtl/>
        </w:rPr>
        <w:t xml:space="preserve">مؤشر كتلة </w:t>
      </w:r>
      <w:r w:rsidR="00CD0A56" w:rsidRPr="00B77FE4">
        <w:rPr>
          <w:rStyle w:val="Strong"/>
          <w:rFonts w:ascii="Simplified Arabic" w:hAnsi="Simplified Arabic" w:cs="Simplified Arabic" w:hint="cs"/>
          <w:b w:val="0"/>
          <w:bCs w:val="0"/>
          <w:color w:val="000000" w:themeColor="text1"/>
          <w:shd w:val="clear" w:color="auto" w:fill="FFFFFF"/>
          <w:rtl/>
        </w:rPr>
        <w:t>الجسم</w:t>
      </w:r>
      <w:r w:rsidR="00CD0A56" w:rsidRPr="00B77FE4">
        <w:rPr>
          <w:rStyle w:val="IntenseEmphasis"/>
          <w:rFonts w:ascii="Simplified Arabic" w:hAnsi="Simplified Arabic" w:cs="Simplified Arabic"/>
          <w:i w:val="0"/>
          <w:iCs w:val="0"/>
          <w:sz w:val="28"/>
          <w:szCs w:val="28"/>
        </w:rPr>
        <w:t xml:space="preserve"> </w:t>
      </w:r>
      <w:r w:rsidR="00CD0A56" w:rsidRPr="00397067">
        <w:rPr>
          <w:rStyle w:val="IntenseEmphasis"/>
          <w:rFonts w:ascii="Simplified Arabic" w:hAnsi="Simplified Arabic" w:cs="Simplified Arabic"/>
          <w:i w:val="0"/>
          <w:iCs w:val="0"/>
          <w:sz w:val="28"/>
          <w:szCs w:val="28"/>
          <w:vertAlign w:val="subscript"/>
        </w:rPr>
        <w:t>[1</w:t>
      </w:r>
      <w:r w:rsidR="00397067" w:rsidRPr="00397067">
        <w:rPr>
          <w:rStyle w:val="IntenseEmphasis"/>
          <w:rFonts w:ascii="Simplified Arabic" w:hAnsi="Simplified Arabic" w:cs="Simplified Arabic"/>
          <w:i w:val="0"/>
          <w:iCs w:val="0"/>
          <w:sz w:val="28"/>
          <w:szCs w:val="28"/>
          <w:vertAlign w:val="subscript"/>
        </w:rPr>
        <w:t>7</w:t>
      </w:r>
      <w:r w:rsidR="00CD0A56" w:rsidRPr="00397067">
        <w:rPr>
          <w:rStyle w:val="IntenseEmphasis"/>
          <w:rFonts w:ascii="Simplified Arabic" w:hAnsi="Simplified Arabic" w:cs="Simplified Arabic"/>
          <w:i w:val="0"/>
          <w:iCs w:val="0"/>
          <w:sz w:val="28"/>
          <w:szCs w:val="28"/>
          <w:vertAlign w:val="subscript"/>
        </w:rPr>
        <w:t>]</w:t>
      </w:r>
    </w:p>
    <w:p w14:paraId="7CCECA2E" w14:textId="0890FFFD" w:rsidR="00E35690" w:rsidRPr="00B77FE4" w:rsidRDefault="00E35690" w:rsidP="0078156C">
      <w:pPr>
        <w:jc w:val="left"/>
        <w:rPr>
          <w:rStyle w:val="namesChar"/>
          <w:color w:val="000000" w:themeColor="text1"/>
          <w:sz w:val="28"/>
          <w:szCs w:val="28"/>
          <w:rtl/>
        </w:rPr>
      </w:pPr>
      <w:r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78156C" w:rsidRPr="00DB49B0">
        <w:rPr>
          <w:rStyle w:val="namesChar"/>
          <w:rFonts w:hint="cs"/>
          <w:color w:val="000000" w:themeColor="text1"/>
          <w:sz w:val="28"/>
          <w:szCs w:val="28"/>
          <w:rtl/>
        </w:rPr>
        <w:t xml:space="preserve">" </w:t>
      </w:r>
      <w:r w:rsidR="0078156C" w:rsidRPr="00DB49B0">
        <w:rPr>
          <w:rFonts w:ascii="Simplified Arabic" w:hAnsi="Simplified Arabic" w:cs="Simplified Arabic"/>
          <w:color w:val="000000" w:themeColor="text1"/>
          <w:shd w:val="clear" w:color="auto" w:fill="FFFFFF"/>
        </w:rPr>
        <w:t>Basal metabolic rate</w:t>
      </w:r>
      <w:r w:rsidR="0078156C" w:rsidRPr="00DB49B0">
        <w:rPr>
          <w:rStyle w:val="namesChar"/>
          <w:rFonts w:hint="cs"/>
          <w:color w:val="000000" w:themeColor="text1"/>
          <w:sz w:val="28"/>
          <w:szCs w:val="28"/>
          <w:rtl/>
        </w:rPr>
        <w:t xml:space="preserve"> (</w:t>
      </w:r>
      <w:r w:rsidR="0078156C" w:rsidRPr="00DB49B0">
        <w:rPr>
          <w:rStyle w:val="namesChar"/>
          <w:rFonts w:hint="cs"/>
          <w:color w:val="000000" w:themeColor="text1"/>
          <w:sz w:val="28"/>
          <w:szCs w:val="28"/>
        </w:rPr>
        <w:t>BMR</w:t>
      </w:r>
      <w:r w:rsidR="0078156C" w:rsidRPr="00DB49B0">
        <w:rPr>
          <w:rStyle w:val="namesChar"/>
          <w:rFonts w:hint="cs"/>
          <w:color w:val="000000" w:themeColor="text1"/>
          <w:sz w:val="28"/>
          <w:szCs w:val="28"/>
          <w:rtl/>
        </w:rPr>
        <w:t>)"</w:t>
      </w:r>
      <w:r w:rsidR="00684C27" w:rsidRPr="00B77FE4">
        <w:rPr>
          <w:rStyle w:val="namesChar"/>
          <w:rFonts w:hint="cs"/>
          <w:color w:val="000000" w:themeColor="text1"/>
          <w:sz w:val="28"/>
          <w:szCs w:val="28"/>
          <w:rtl/>
        </w:rPr>
        <w:t>: هو</w:t>
      </w:r>
      <w:r w:rsidRPr="00B77FE4">
        <w:rPr>
          <w:rStyle w:val="namesChar"/>
          <w:color w:val="000000" w:themeColor="text1"/>
          <w:sz w:val="28"/>
          <w:szCs w:val="28"/>
          <w:rtl/>
        </w:rPr>
        <w:t xml:space="preserve"> السعرات الحرارية التي يحتاجها الجسم ويحرقها يومياً لأداء الوظائف الحيوية</w:t>
      </w:r>
      <w:r w:rsidRPr="00B77FE4">
        <w:rPr>
          <w:rStyle w:val="namesChar"/>
          <w:color w:val="000000" w:themeColor="text1"/>
          <w:sz w:val="28"/>
          <w:szCs w:val="28"/>
        </w:rPr>
        <w:t xml:space="preserve"> </w:t>
      </w:r>
      <w:r w:rsidRPr="00412009">
        <w:rPr>
          <w:rStyle w:val="namesChar"/>
          <w:color w:val="000000" w:themeColor="text1"/>
          <w:sz w:val="28"/>
          <w:szCs w:val="28"/>
        </w:rPr>
        <w:t>[1</w:t>
      </w:r>
      <w:r w:rsidR="00397067" w:rsidRPr="00412009">
        <w:rPr>
          <w:rStyle w:val="namesChar"/>
          <w:color w:val="000000" w:themeColor="text1"/>
          <w:sz w:val="28"/>
          <w:szCs w:val="28"/>
        </w:rPr>
        <w:t>8</w:t>
      </w:r>
      <w:r w:rsidRPr="00412009">
        <w:rPr>
          <w:rStyle w:val="namesChar"/>
          <w:color w:val="000000" w:themeColor="text1"/>
          <w:sz w:val="28"/>
          <w:szCs w:val="28"/>
        </w:rPr>
        <w:t>]</w:t>
      </w:r>
      <w:r w:rsidR="00B84E2B" w:rsidRPr="00B77FE4">
        <w:rPr>
          <w:rStyle w:val="namesChar"/>
          <w:rFonts w:hint="cs"/>
          <w:color w:val="000000" w:themeColor="text1"/>
          <w:sz w:val="28"/>
          <w:szCs w:val="28"/>
          <w:rtl/>
          <w:lang w:bidi="ar-SA"/>
        </w:rPr>
        <w:t>.</w:t>
      </w:r>
    </w:p>
    <w:p w14:paraId="242F4CD6" w14:textId="604100C8" w:rsidR="00E35690" w:rsidRPr="00B77FE4" w:rsidRDefault="00E35690" w:rsidP="00C53EDA">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153E2209">
            <wp:extent cx="5400675" cy="361950"/>
            <wp:effectExtent l="0" t="0" r="9525" b="0"/>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61950"/>
                    </a:xfrm>
                    <a:prstGeom prst="rect">
                      <a:avLst/>
                    </a:prstGeom>
                    <a:noFill/>
                    <a:ln>
                      <a:noFill/>
                    </a:ln>
                  </pic:spPr>
                </pic:pic>
              </a:graphicData>
            </a:graphic>
          </wp:inline>
        </w:drawing>
      </w:r>
    </w:p>
    <w:p w14:paraId="5A8A08E5" w14:textId="555B9DED" w:rsidR="00E35690" w:rsidRPr="00B77FE4" w:rsidRDefault="00EC3F2B" w:rsidP="00EC3F2B">
      <w:pPr>
        <w:tabs>
          <w:tab w:val="left" w:pos="141"/>
        </w:tabs>
        <w:rPr>
          <w:rStyle w:val="Strong"/>
          <w:rFonts w:ascii="Simplified Arabic" w:hAnsi="Simplified Arabic" w:cs="Simplified Arabic"/>
          <w:b w:val="0"/>
          <w:bCs w:val="0"/>
          <w:color w:val="000000" w:themeColor="text1"/>
          <w:rtl/>
          <w:lang w:bidi="ar-LY"/>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AC278F"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45C0419D" w:rsidR="009560EE" w:rsidRPr="00B77FE4" w:rsidRDefault="009560EE" w:rsidP="0078156C">
      <w:pPr>
        <w:pStyle w:val="ListParagraph"/>
        <w:numPr>
          <w:ilvl w:val="0"/>
          <w:numId w:val="30"/>
        </w:numPr>
        <w:tabs>
          <w:tab w:val="left" w:pos="141"/>
        </w:tabs>
        <w:ind w:left="0" w:firstLine="0"/>
        <w:rPr>
          <w:rStyle w:val="namesChar"/>
          <w:color w:val="000000" w:themeColor="text1"/>
          <w:sz w:val="28"/>
          <w:szCs w:val="28"/>
          <w:rtl/>
        </w:rPr>
      </w:pPr>
      <w:r w:rsidRPr="00B77FE4">
        <w:rPr>
          <w:rStyle w:val="namesChar"/>
          <w:color w:val="000000" w:themeColor="text1"/>
          <w:sz w:val="28"/>
          <w:szCs w:val="28"/>
          <w:rtl/>
          <w:lang w:bidi="ar-SA"/>
        </w:rPr>
        <w:t xml:space="preserve">مستوى </w:t>
      </w:r>
      <w:r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Pr="00B77FE4">
        <w:rPr>
          <w:rStyle w:val="namesChar"/>
          <w:color w:val="000000" w:themeColor="text1"/>
          <w:sz w:val="28"/>
          <w:szCs w:val="28"/>
        </w:rPr>
        <w:t xml:space="preserve"> </w:t>
      </w:r>
      <w:r w:rsidRPr="00412009">
        <w:rPr>
          <w:rStyle w:val="namesChar"/>
          <w:color w:val="000000" w:themeColor="text1"/>
          <w:sz w:val="28"/>
          <w:szCs w:val="28"/>
        </w:rPr>
        <w:t>[</w:t>
      </w:r>
      <w:r w:rsidR="007054E6" w:rsidRPr="00412009">
        <w:rPr>
          <w:rStyle w:val="namesChar"/>
          <w:color w:val="000000" w:themeColor="text1"/>
          <w:sz w:val="28"/>
          <w:szCs w:val="28"/>
        </w:rPr>
        <w:t>20</w:t>
      </w:r>
      <w:r w:rsidRPr="00412009">
        <w:rPr>
          <w:rStyle w:val="namesChar"/>
          <w:color w:val="000000" w:themeColor="text1"/>
          <w:sz w:val="28"/>
          <w:szCs w:val="28"/>
        </w:rPr>
        <w:t>]</w:t>
      </w:r>
      <w:r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Pr="00412009">
        <w:rPr>
          <w:rStyle w:val="namesChar"/>
          <w:color w:val="000000" w:themeColor="text1"/>
          <w:sz w:val="28"/>
          <w:szCs w:val="28"/>
        </w:rPr>
        <w:t>1</w:t>
      </w:r>
      <w:r w:rsidR="007054E6" w:rsidRPr="00412009">
        <w:rPr>
          <w:rStyle w:val="namesChar"/>
          <w:color w:val="000000" w:themeColor="text1"/>
          <w:sz w:val="28"/>
          <w:szCs w:val="28"/>
        </w:rPr>
        <w:t>9</w:t>
      </w:r>
      <w:r w:rsidRPr="00412009">
        <w:rPr>
          <w:rStyle w:val="namesChar"/>
          <w:color w:val="000000" w:themeColor="text1"/>
          <w:sz w:val="28"/>
          <w:szCs w:val="28"/>
        </w:rPr>
        <w:t>]</w:t>
      </w:r>
    </w:p>
    <w:tbl>
      <w:tblPr>
        <w:tblStyle w:val="TableGrid"/>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hint="cs"/>
                <w:b w:val="0"/>
                <w:bCs w:val="0"/>
                <w:color w:val="000000" w:themeColor="text1"/>
                <w:rtl/>
              </w:rPr>
              <w:t>ا</w:t>
            </w:r>
            <w:r w:rsidRPr="00B77FE4">
              <w:rPr>
                <w:rStyle w:val="IntenseReference"/>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hint="cs"/>
                <w:b w:val="0"/>
                <w:bCs w:val="0"/>
                <w:color w:val="000000" w:themeColor="text1"/>
                <w:rtl/>
              </w:rPr>
              <w:t>ا</w:t>
            </w:r>
            <w:r w:rsidRPr="00B77FE4">
              <w:rPr>
                <w:rStyle w:val="IntenseReference"/>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IntenseReference"/>
                <w:rFonts w:ascii="Simplified Arabic" w:hAnsi="Simplified Arabic" w:cs="Simplified Arabic"/>
                <w:b w:val="0"/>
                <w:bCs w:val="0"/>
                <w:color w:val="000000" w:themeColor="text1"/>
                <w:rtl/>
              </w:rPr>
            </w:pPr>
            <w:r w:rsidRPr="00B77FE4">
              <w:rPr>
                <w:rStyle w:val="IntenseReference"/>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IntenseReference"/>
                <w:rFonts w:ascii="Simplified Arabic" w:hAnsi="Simplified Arabic" w:cs="Simplified Arabic"/>
                <w:b w:val="0"/>
                <w:bCs w:val="0"/>
                <w:color w:val="000000" w:themeColor="text1"/>
                <w:rtl/>
              </w:rPr>
              <w:t>–</w:t>
            </w:r>
            <w:r w:rsidRPr="00B77FE4">
              <w:rPr>
                <w:rStyle w:val="IntenseReference"/>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IntenseReference"/>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IntenseReference"/>
                <w:rFonts w:ascii="Simplified Arabic" w:hAnsi="Simplified Arabic" w:cs="Simplified Arabic"/>
                <w:b w:val="0"/>
                <w:bCs w:val="0"/>
                <w:color w:val="000000" w:themeColor="text1"/>
                <w:rtl/>
              </w:rPr>
              <w:t>–</w:t>
            </w:r>
            <w:r w:rsidRPr="00B77FE4">
              <w:rPr>
                <w:rStyle w:val="IntenseReference"/>
                <w:rFonts w:ascii="Simplified Arabic" w:hAnsi="Simplified Arabic" w:cs="Simplified Arabic"/>
                <w:b w:val="0"/>
                <w:bCs w:val="0"/>
                <w:color w:val="000000" w:themeColor="text1"/>
                <w:rtl/>
              </w:rPr>
              <w:t xml:space="preserve"> </w:t>
            </w:r>
            <w:r w:rsidRPr="00B77FE4">
              <w:rPr>
                <w:rStyle w:val="IntenseReference"/>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Strong"/>
          <w:rFonts w:ascii="Simplified Arabic" w:hAnsi="Simplified Arabic" w:cs="Simplified Arabic"/>
          <w:b w:val="0"/>
          <w:bCs w:val="0"/>
          <w:color w:val="000000" w:themeColor="text1"/>
          <w:shd w:val="clear" w:color="auto" w:fill="FFFFFF"/>
          <w:lang w:bidi="ar-LY"/>
        </w:rPr>
      </w:pPr>
    </w:p>
    <w:p w14:paraId="50F5FF66" w14:textId="51DD7F95" w:rsidR="00745567" w:rsidRPr="00B77FE4" w:rsidRDefault="00C4000E" w:rsidP="003376A3">
      <w:pPr>
        <w:pStyle w:val="ListParagraph"/>
        <w:numPr>
          <w:ilvl w:val="0"/>
          <w:numId w:val="30"/>
        </w:numPr>
        <w:tabs>
          <w:tab w:val="left" w:pos="141"/>
        </w:tabs>
        <w:ind w:left="0" w:firstLine="0"/>
        <w:rPr>
          <w:rStyle w:val="IntenseEmphasis"/>
          <w:rFonts w:ascii="Simplified Arabic" w:hAnsi="Simplified Arabic" w:cs="Simplified Arabic"/>
          <w:i w:val="0"/>
          <w:iCs w:val="0"/>
          <w:sz w:val="28"/>
          <w:szCs w:val="28"/>
        </w:rPr>
      </w:pPr>
      <w:r w:rsidRPr="00B77FE4">
        <w:rPr>
          <w:rStyle w:val="IntenseEmphasis"/>
          <w:rFonts w:ascii="Simplified Arabic" w:hAnsi="Simplified Arabic" w:cs="Simplified Arabic"/>
          <w:i w:val="0"/>
          <w:iCs w:val="0"/>
          <w:sz w:val="28"/>
          <w:szCs w:val="28"/>
          <w:rtl/>
        </w:rPr>
        <w:lastRenderedPageBreak/>
        <w:t>متطلبات الطاقة</w:t>
      </w:r>
      <w:r w:rsidR="0013206C" w:rsidRPr="00B77FE4">
        <w:rPr>
          <w:rStyle w:val="IntenseEmphasis"/>
          <w:rFonts w:ascii="Simplified Arabic" w:hAnsi="Simplified Arabic" w:cs="Simplified Arabic" w:hint="cs"/>
          <w:i w:val="0"/>
          <w:iCs w:val="0"/>
          <w:sz w:val="28"/>
          <w:szCs w:val="28"/>
          <w:rtl/>
          <w:lang w:bidi="ar-LY"/>
        </w:rPr>
        <w:t xml:space="preserve"> </w:t>
      </w:r>
      <w:r w:rsidR="003376A3">
        <w:rPr>
          <w:rStyle w:val="IntenseEmphasis"/>
          <w:rFonts w:ascii="Simplified Arabic" w:hAnsi="Simplified Arabic" w:cs="Simplified Arabic" w:hint="cs"/>
          <w:i w:val="0"/>
          <w:iCs w:val="0"/>
          <w:sz w:val="28"/>
          <w:szCs w:val="28"/>
          <w:rtl/>
          <w:lang w:bidi="ar-LY"/>
        </w:rPr>
        <w:t>"</w:t>
      </w:r>
      <w:r w:rsidR="007157DA" w:rsidRPr="00B77FE4">
        <w:rPr>
          <w:rStyle w:val="IntenseEmphasis"/>
          <w:rFonts w:ascii="Simplified Arabic" w:hAnsi="Simplified Arabic" w:cs="Simplified Arabic"/>
          <w:i w:val="0"/>
          <w:iCs w:val="0"/>
          <w:sz w:val="28"/>
          <w:szCs w:val="28"/>
          <w:lang w:bidi="ar-LY"/>
        </w:rPr>
        <w:t>Energy requirement</w:t>
      </w:r>
      <w:r w:rsidRPr="00B77FE4">
        <w:rPr>
          <w:rStyle w:val="IntenseEmphasis"/>
          <w:rFonts w:ascii="Simplified Arabic" w:hAnsi="Simplified Arabic" w:cs="Simplified Arabic"/>
          <w:i w:val="0"/>
          <w:iCs w:val="0"/>
          <w:sz w:val="28"/>
          <w:szCs w:val="28"/>
          <w:rtl/>
        </w:rPr>
        <w:t xml:space="preserve"> </w:t>
      </w:r>
      <w:r w:rsidRPr="00B77FE4">
        <w:rPr>
          <w:rStyle w:val="IntenseEmphasis"/>
          <w:rFonts w:ascii="Simplified Arabic" w:hAnsi="Simplified Arabic" w:cs="Simplified Arabic"/>
          <w:i w:val="0"/>
          <w:iCs w:val="0"/>
          <w:sz w:val="28"/>
          <w:szCs w:val="28"/>
        </w:rPr>
        <w:t>EAR</w:t>
      </w:r>
      <w:r w:rsidR="003376A3">
        <w:rPr>
          <w:rStyle w:val="IntenseEmphasis"/>
          <w:rFonts w:ascii="Simplified Arabic" w:hAnsi="Simplified Arabic" w:cs="Simplified Arabic"/>
          <w:i w:val="0"/>
          <w:iCs w:val="0"/>
          <w:sz w:val="28"/>
          <w:szCs w:val="28"/>
        </w:rPr>
        <w:t>)</w:t>
      </w:r>
      <w:r w:rsidR="003376A3">
        <w:rPr>
          <w:rStyle w:val="IntenseEmphasis"/>
          <w:rFonts w:ascii="Simplified Arabic" w:hAnsi="Simplified Arabic" w:cs="Simplified Arabic" w:hint="cs"/>
          <w:i w:val="0"/>
          <w:iCs w:val="0"/>
          <w:sz w:val="28"/>
          <w:szCs w:val="28"/>
          <w:rtl/>
        </w:rPr>
        <w:t>)"</w:t>
      </w:r>
      <w:r w:rsidR="003376A3">
        <w:rPr>
          <w:rStyle w:val="IntenseEmphasis"/>
          <w:rFonts w:ascii="Simplified Arabic" w:hAnsi="Simplified Arabic" w:cs="Simplified Arabic" w:hint="cs"/>
          <w:i w:val="0"/>
          <w:iCs w:val="0"/>
          <w:sz w:val="28"/>
          <w:szCs w:val="28"/>
          <w:rtl/>
          <w:lang w:bidi="ar-LY"/>
        </w:rPr>
        <w:t>:</w:t>
      </w:r>
      <w:r w:rsidR="003376A3" w:rsidRPr="00B77FE4">
        <w:rPr>
          <w:rStyle w:val="IntenseEmphasis"/>
          <w:rFonts w:ascii="Simplified Arabic" w:hAnsi="Simplified Arabic" w:cs="Simplified Arabic" w:hint="cs"/>
          <w:i w:val="0"/>
          <w:iCs w:val="0"/>
          <w:sz w:val="28"/>
          <w:szCs w:val="28"/>
          <w:rtl/>
        </w:rPr>
        <w:t xml:space="preserve"> هو</w:t>
      </w:r>
      <w:r w:rsidRPr="00B77FE4">
        <w:rPr>
          <w:rStyle w:val="IntenseEmphasis"/>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IntenseEmphasis"/>
          <w:rFonts w:ascii="Simplified Arabic" w:hAnsi="Simplified Arabic" w:cs="Simplified Arabic" w:hint="cs"/>
          <w:i w:val="0"/>
          <w:iCs w:val="0"/>
          <w:sz w:val="28"/>
          <w:szCs w:val="28"/>
          <w:rtl/>
        </w:rPr>
        <w:t>الطويل</w:t>
      </w:r>
      <w:r w:rsidR="006F4BE4" w:rsidRPr="00B77FE4">
        <w:rPr>
          <w:rStyle w:val="IntenseEmphasis"/>
          <w:rFonts w:ascii="Simplified Arabic" w:hAnsi="Simplified Arabic" w:cs="Simplified Arabic"/>
          <w:i w:val="0"/>
          <w:iCs w:val="0"/>
          <w:sz w:val="28"/>
          <w:szCs w:val="28"/>
        </w:rPr>
        <w:t xml:space="preserve"> </w:t>
      </w:r>
      <w:r w:rsidR="006F4BE4" w:rsidRPr="00412009">
        <w:rPr>
          <w:rStyle w:val="IntenseEmphasis"/>
          <w:rFonts w:ascii="Simplified Arabic" w:hAnsi="Simplified Arabic" w:cs="Simplified Arabic"/>
          <w:i w:val="0"/>
          <w:iCs w:val="0"/>
          <w:sz w:val="28"/>
          <w:szCs w:val="28"/>
        </w:rPr>
        <w:t>[</w:t>
      </w:r>
      <w:r w:rsidR="003C12A0" w:rsidRPr="00412009">
        <w:rPr>
          <w:rStyle w:val="IntenseEmphasis"/>
          <w:rFonts w:ascii="Simplified Arabic" w:hAnsi="Simplified Arabic" w:cs="Simplified Arabic"/>
          <w:i w:val="0"/>
          <w:iCs w:val="0"/>
          <w:sz w:val="28"/>
          <w:szCs w:val="28"/>
        </w:rPr>
        <w:t>1</w:t>
      </w:r>
      <w:r w:rsidR="00AD7447" w:rsidRPr="00412009">
        <w:rPr>
          <w:rStyle w:val="IntenseEmphasis"/>
          <w:rFonts w:ascii="Simplified Arabic" w:hAnsi="Simplified Arabic" w:cs="Simplified Arabic"/>
          <w:i w:val="0"/>
          <w:iCs w:val="0"/>
          <w:sz w:val="28"/>
          <w:szCs w:val="28"/>
        </w:rPr>
        <w:t>8</w:t>
      </w:r>
      <w:r w:rsidR="003C12A0" w:rsidRPr="00412009">
        <w:rPr>
          <w:rStyle w:val="IntenseEmphasis"/>
          <w:rFonts w:ascii="Simplified Arabic" w:hAnsi="Simplified Arabic" w:cs="Simplified Arabic"/>
          <w:i w:val="0"/>
          <w:iCs w:val="0"/>
          <w:sz w:val="28"/>
          <w:szCs w:val="28"/>
        </w:rPr>
        <w:t>]</w:t>
      </w:r>
      <w:r w:rsidR="00425A5E" w:rsidRPr="00B77FE4">
        <w:rPr>
          <w:rStyle w:val="IntenseEmphasis"/>
          <w:rFonts w:ascii="Simplified Arabic" w:hAnsi="Simplified Arabic" w:cs="Simplified Arabic" w:hint="cs"/>
          <w:i w:val="0"/>
          <w:iCs w:val="0"/>
          <w:sz w:val="28"/>
          <w:szCs w:val="28"/>
          <w:rtl/>
        </w:rPr>
        <w:t xml:space="preserve"> ويتم حسابة بالمعادلة </w:t>
      </w:r>
      <w:r w:rsidR="006F4BE4" w:rsidRPr="00B77FE4">
        <w:rPr>
          <w:rStyle w:val="IntenseEmphasis"/>
          <w:rFonts w:ascii="Simplified Arabic" w:hAnsi="Simplified Arabic" w:cs="Simplified Arabic" w:hint="cs"/>
          <w:i w:val="0"/>
          <w:iCs w:val="0"/>
          <w:sz w:val="28"/>
          <w:szCs w:val="28"/>
          <w:rtl/>
        </w:rPr>
        <w:t>التالية</w:t>
      </w:r>
      <w:r w:rsidR="006F4BE4" w:rsidRPr="00B77FE4">
        <w:rPr>
          <w:rStyle w:val="IntenseEmphasis"/>
          <w:rFonts w:ascii="Simplified Arabic" w:hAnsi="Simplified Arabic" w:cs="Simplified Arabic"/>
          <w:i w:val="0"/>
          <w:iCs w:val="0"/>
          <w:sz w:val="28"/>
          <w:szCs w:val="28"/>
        </w:rPr>
        <w:t xml:space="preserve"> </w:t>
      </w:r>
      <w:r w:rsidR="006F4BE4" w:rsidRPr="00412009">
        <w:rPr>
          <w:rStyle w:val="IntenseEmphasis"/>
          <w:rFonts w:ascii="Simplified Arabic" w:hAnsi="Simplified Arabic" w:cs="Simplified Arabic"/>
          <w:i w:val="0"/>
          <w:iCs w:val="0"/>
          <w:sz w:val="28"/>
          <w:szCs w:val="28"/>
        </w:rPr>
        <w:t>[</w:t>
      </w:r>
      <w:r w:rsidR="00B44D9B" w:rsidRPr="00412009">
        <w:rPr>
          <w:rStyle w:val="IntenseEmphasis"/>
          <w:rFonts w:ascii="Simplified Arabic" w:hAnsi="Simplified Arabic" w:cs="Simplified Arabic"/>
          <w:i w:val="0"/>
          <w:iCs w:val="0"/>
          <w:sz w:val="28"/>
          <w:szCs w:val="28"/>
        </w:rPr>
        <w:t>1</w:t>
      </w:r>
      <w:r w:rsidR="00AD7447" w:rsidRPr="00412009">
        <w:rPr>
          <w:rStyle w:val="IntenseEmphasis"/>
          <w:rFonts w:ascii="Simplified Arabic" w:hAnsi="Simplified Arabic" w:cs="Simplified Arabic"/>
          <w:i w:val="0"/>
          <w:iCs w:val="0"/>
          <w:sz w:val="28"/>
          <w:szCs w:val="28"/>
        </w:rPr>
        <w:t>9</w:t>
      </w:r>
      <w:r w:rsidR="00B44D9B" w:rsidRPr="00412009">
        <w:rPr>
          <w:rStyle w:val="IntenseEmphasis"/>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IntenseEmphasis"/>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6DA7102" w:rsidR="00565E7E" w:rsidRPr="00B77FE4" w:rsidRDefault="00844485" w:rsidP="00C53EDA">
      <w:pPr>
        <w:pStyle w:val="ListParagraph"/>
        <w:numPr>
          <w:ilvl w:val="0"/>
          <w:numId w:val="31"/>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IntenseEmphasis"/>
          <w:rFonts w:ascii="Simplified Arabic" w:hAnsi="Simplified Arabic" w:cs="Simplified Arabic"/>
          <w:i w:val="0"/>
          <w:iCs w:val="0"/>
          <w:sz w:val="28"/>
          <w:szCs w:val="28"/>
        </w:rPr>
        <w:t xml:space="preserve"> </w:t>
      </w:r>
      <w:r w:rsidR="00793C9D" w:rsidRPr="00412009">
        <w:rPr>
          <w:rStyle w:val="IntenseEmphasis"/>
          <w:rFonts w:ascii="Simplified Arabic" w:hAnsi="Simplified Arabic" w:cs="Simplified Arabic"/>
          <w:i w:val="0"/>
          <w:iCs w:val="0"/>
          <w:sz w:val="28"/>
          <w:szCs w:val="28"/>
        </w:rPr>
        <w:t>[</w:t>
      </w:r>
      <w:r w:rsidR="00AD7447" w:rsidRPr="00412009">
        <w:rPr>
          <w:rStyle w:val="IntenseEmphasis"/>
          <w:rFonts w:ascii="Simplified Arabic" w:hAnsi="Simplified Arabic" w:cs="Simplified Arabic"/>
          <w:i w:val="0"/>
          <w:iCs w:val="0"/>
          <w:sz w:val="28"/>
          <w:szCs w:val="28"/>
        </w:rPr>
        <w:t>21</w:t>
      </w:r>
      <w:r w:rsidR="00793C9D" w:rsidRPr="00412009">
        <w:rPr>
          <w:rStyle w:val="IntenseEmphasis"/>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IntenseEmphasis"/>
          <w:rFonts w:ascii="Simplified Arabic" w:hAnsi="Simplified Arabic" w:cs="Simplified Arabic"/>
          <w:i w:val="0"/>
          <w:iCs w:val="0"/>
          <w:sz w:val="28"/>
          <w:szCs w:val="28"/>
        </w:rPr>
        <w:t xml:space="preserve"> </w:t>
      </w:r>
      <w:r w:rsidR="00793C9D" w:rsidRPr="00412009">
        <w:rPr>
          <w:rStyle w:val="IntenseEmphasis"/>
          <w:rFonts w:ascii="Simplified Arabic" w:hAnsi="Simplified Arabic" w:cs="Simplified Arabic"/>
          <w:i w:val="0"/>
          <w:iCs w:val="0"/>
          <w:sz w:val="28"/>
          <w:szCs w:val="28"/>
        </w:rPr>
        <w:t>[</w:t>
      </w:r>
      <w:r w:rsidR="00AD7447" w:rsidRPr="00412009">
        <w:rPr>
          <w:rStyle w:val="IntenseEmphasis"/>
          <w:rFonts w:ascii="Simplified Arabic" w:hAnsi="Simplified Arabic" w:cs="Simplified Arabic"/>
          <w:i w:val="0"/>
          <w:iCs w:val="0"/>
          <w:sz w:val="28"/>
          <w:szCs w:val="28"/>
        </w:rPr>
        <w:t>21</w:t>
      </w:r>
      <w:r w:rsidR="00793C9D" w:rsidRPr="00412009">
        <w:rPr>
          <w:rStyle w:val="IntenseEmphasis"/>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TableGrid"/>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Heading3"/>
        <w:ind w:left="0" w:firstLine="0"/>
        <w:rPr>
          <w:color w:val="000000" w:themeColor="text1"/>
          <w:rtl/>
        </w:rPr>
      </w:pPr>
      <w:r w:rsidRPr="00B77FE4">
        <w:rPr>
          <w:color w:val="000000" w:themeColor="text1"/>
          <w:rtl/>
        </w:rPr>
        <w:lastRenderedPageBreak/>
        <w:t>دراسة الأنظمة المشابهة</w:t>
      </w:r>
    </w:p>
    <w:p w14:paraId="680C1AC2" w14:textId="6D994BB0" w:rsidR="00D218FA" w:rsidRPr="00D218FA" w:rsidRDefault="00681F80" w:rsidP="003E2B18">
      <w:pPr>
        <w:pStyle w:val="NoSpacing"/>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F700C4">
      <w:pPr>
        <w:pStyle w:val="NoSpacing"/>
        <w:numPr>
          <w:ilvl w:val="0"/>
          <w:numId w:val="26"/>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NoSpacing"/>
        <w:spacing w:line="360" w:lineRule="auto"/>
        <w:jc w:val="both"/>
        <w:rPr>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190B0AF6" w14:textId="2CF9958D" w:rsidR="00B300EF" w:rsidRDefault="00FE7670" w:rsidP="00754EF5">
      <w:pPr>
        <w:pStyle w:val="NoSpacing"/>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4721DE74">
            <wp:extent cx="5353050" cy="244792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r w:rsidR="00D11A35" w:rsidRPr="00B77FE4">
        <w:rPr>
          <w:rFonts w:hint="cs"/>
          <w:color w:val="000000" w:themeColor="text1"/>
          <w:sz w:val="28"/>
          <w:szCs w:val="28"/>
          <w:rtl/>
          <w:lang w:bidi="ar-LY"/>
        </w:rPr>
        <w:t xml:space="preserve">الشكل ( . )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7DEB0A60" w14:textId="77777777" w:rsidR="003E2B18" w:rsidRPr="00B77FE4" w:rsidRDefault="003E2B18" w:rsidP="00754EF5">
      <w:pPr>
        <w:pStyle w:val="NoSpacing"/>
        <w:spacing w:line="360" w:lineRule="auto"/>
        <w:rPr>
          <w:color w:val="000000" w:themeColor="text1"/>
          <w:sz w:val="28"/>
          <w:szCs w:val="28"/>
          <w:rtl/>
          <w:lang w:bidi="ar-LY"/>
        </w:rPr>
      </w:pPr>
    </w:p>
    <w:p w14:paraId="4BB110A7" w14:textId="076D8BA6" w:rsidR="001818CC" w:rsidRPr="00B77FE4" w:rsidRDefault="00D11A35" w:rsidP="00D218FA">
      <w:pPr>
        <w:pStyle w:val="NoSpacing"/>
        <w:numPr>
          <w:ilvl w:val="0"/>
          <w:numId w:val="26"/>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02BD0228" w14:textId="77777777" w:rsidR="00C53EDA" w:rsidRDefault="008C71D9" w:rsidP="00C53EDA">
      <w:pPr>
        <w:pStyle w:val="NoSpacing"/>
        <w:spacing w:line="360" w:lineRule="auto"/>
        <w:jc w:val="both"/>
        <w:rPr>
          <w:color w:val="000000" w:themeColor="text1"/>
          <w:sz w:val="28"/>
          <w:szCs w:val="28"/>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p>
    <w:p w14:paraId="64109253" w14:textId="4053121A" w:rsidR="00C53EDA" w:rsidRDefault="00C53EDA" w:rsidP="00C53EDA">
      <w:pPr>
        <w:pStyle w:val="NoSpacing"/>
        <w:spacing w:line="360" w:lineRule="auto"/>
        <w:jc w:val="both"/>
        <w:rPr>
          <w:color w:val="000000" w:themeColor="text1"/>
          <w:sz w:val="28"/>
          <w:szCs w:val="28"/>
          <w:rtl/>
          <w:lang w:bidi="ar-LY"/>
        </w:rPr>
      </w:pPr>
      <w:r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NoSpacing"/>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5518F378" w:rsidR="00B61EFC" w:rsidRPr="00B77FE4" w:rsidRDefault="00B61EFC" w:rsidP="00E03473">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 . )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NoSpacing"/>
        <w:spacing w:line="360" w:lineRule="auto"/>
        <w:rPr>
          <w:color w:val="000000" w:themeColor="text1"/>
          <w:sz w:val="28"/>
          <w:szCs w:val="28"/>
          <w:rtl/>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151FDB24" w:rsidR="00B61EFC" w:rsidRPr="00B77FE4" w:rsidRDefault="00B61EFC" w:rsidP="00E03473">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لشكل ( . )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66707902" w14:textId="6B0A987E" w:rsidR="00B22F89" w:rsidRPr="00B77FE4" w:rsidRDefault="00B22F89" w:rsidP="00B300EF">
      <w:pPr>
        <w:pStyle w:val="NoSpacing"/>
        <w:numPr>
          <w:ilvl w:val="0"/>
          <w:numId w:val="28"/>
        </w:numPr>
        <w:tabs>
          <w:tab w:val="left" w:pos="283"/>
        </w:tabs>
        <w:ind w:left="0" w:firstLine="0"/>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NoSpacing"/>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NoSpacing"/>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2C36BF01" w:rsidR="00FA3D95" w:rsidRDefault="00FA3D95" w:rsidP="006D63C0">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 . )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NoSpacing"/>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50249965" w:rsidR="00CA559B" w:rsidRPr="00B77FE4" w:rsidRDefault="00CA559B" w:rsidP="00CA559B">
      <w:pPr>
        <w:pStyle w:val="NoSpacing"/>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 . )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Heading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3A3F6A">
      <w:pPr>
        <w:pStyle w:val="ListParagraph"/>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015328">
      <w:pPr>
        <w:pStyle w:val="ListParagraph"/>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77777777" w:rsidR="00161EF7" w:rsidRPr="00161EF7" w:rsidRDefault="00161EF7"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Heading3"/>
        <w:ind w:left="0" w:firstLine="0"/>
        <w:rPr>
          <w:color w:val="000000" w:themeColor="text1"/>
          <w:rtl/>
          <w:lang w:bidi="ar-LY"/>
        </w:rPr>
      </w:pPr>
      <w:r w:rsidRPr="00B77FE4">
        <w:rPr>
          <w:color w:val="000000" w:themeColor="text1"/>
          <w:rtl/>
          <w:lang w:bidi="ar-LY"/>
        </w:rPr>
        <w:lastRenderedPageBreak/>
        <w:t>دراسة الحالة</w:t>
      </w:r>
    </w:p>
    <w:p w14:paraId="70986439" w14:textId="51FB9C0E" w:rsidR="00824860" w:rsidRPr="00B77FE4"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275E0629" w14:textId="254DD0E4" w:rsidR="001818CC" w:rsidRPr="00B77FE4" w:rsidRDefault="00683407" w:rsidP="00E91F8D">
      <w:pPr>
        <w:pStyle w:val="ListParagraph"/>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 xml:space="preserve">مريض لم يتبع نظام غذائي صحي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1A6B2D2A" w14:textId="40C15734" w:rsidR="00D92029" w:rsidRDefault="001818CC" w:rsidP="006D63C0">
      <w:pPr>
        <w:pStyle w:val="ListParagraph"/>
        <w:numPr>
          <w:ilvl w:val="0"/>
          <w:numId w:val="25"/>
        </w:numPr>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اتبع نظام غذائي صحي ......</w:t>
      </w:r>
    </w:p>
    <w:p w14:paraId="4CF267D1" w14:textId="35B0F994"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7E6E80E" w14:textId="266CC43C"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4DE4BED8" w14:textId="50494870"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F052837" w14:textId="5CE174C3"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C4B96F5" w14:textId="3E51A2D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w:t>
      </w:r>
    </w:p>
    <w:p w14:paraId="29D2C1B1" w14:textId="543B4CE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0202A3D9" w14:textId="3A547275" w:rsidR="002B5A24" w:rsidRP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05BD04D" w14:textId="294C1D7D" w:rsidR="00DC47E8" w:rsidRPr="00B77FE4" w:rsidRDefault="00DC47E8" w:rsidP="006D63C0">
      <w:pPr>
        <w:pStyle w:val="Heading2"/>
        <w:ind w:left="0" w:firstLine="0"/>
        <w:rPr>
          <w:color w:val="000000" w:themeColor="text1"/>
          <w:rtl/>
          <w:lang w:bidi="ar-LY"/>
        </w:rPr>
      </w:pPr>
      <w:r w:rsidRPr="00B77FE4">
        <w:rPr>
          <w:color w:val="000000" w:themeColor="text1"/>
          <w:rtl/>
          <w:lang w:bidi="ar-LY"/>
        </w:rPr>
        <w:t>وصف عام للنظام</w:t>
      </w:r>
    </w:p>
    <w:p w14:paraId="3D82D5C2" w14:textId="57091241" w:rsidR="00632BDC" w:rsidRPr="00B77FE4" w:rsidRDefault="00632BDC" w:rsidP="00485E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في هذا النظام لدينا </w:t>
      </w:r>
      <w:r w:rsidR="005C2CCF" w:rsidRPr="00B77FE4">
        <w:rPr>
          <w:rFonts w:ascii="Simplified Arabic" w:hAnsi="Simplified Arabic" w:cs="Simplified Arabic" w:hint="cs"/>
          <w:color w:val="000000" w:themeColor="text1"/>
          <w:rtl/>
          <w:lang w:bidi="ar-LY"/>
        </w:rPr>
        <w:t>ثلاثة انواع</w:t>
      </w:r>
      <w:r w:rsidR="00485E03">
        <w:rPr>
          <w:rFonts w:ascii="Simplified Arabic" w:hAnsi="Simplified Arabic" w:cs="Simplified Arabic"/>
          <w:color w:val="000000" w:themeColor="text1"/>
          <w:rtl/>
          <w:lang w:bidi="ar-LY"/>
        </w:rPr>
        <w:t xml:space="preserve"> من المستخدمين وهم </w:t>
      </w:r>
      <w:r w:rsidR="00485E03">
        <w:rPr>
          <w:rFonts w:ascii="Simplified Arabic" w:hAnsi="Simplified Arabic" w:cs="Simplified Arabic" w:hint="cs"/>
          <w:color w:val="000000" w:themeColor="text1"/>
          <w:rtl/>
          <w:lang w:bidi="ar-LY"/>
        </w:rPr>
        <w:t xml:space="preserve">وأخصائيي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والصيدليين</w:t>
      </w:r>
      <w:r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Pr="00B77FE4">
        <w:rPr>
          <w:rFonts w:ascii="Simplified Arabic" w:hAnsi="Simplified Arabic" w:cs="Simplified Arabic"/>
          <w:color w:val="000000" w:themeColor="text1"/>
          <w:rtl/>
          <w:lang w:bidi="ar-LY"/>
        </w:rPr>
        <w:t xml:space="preserve"> محددة يمكن وصفها كالاْتي:</w:t>
      </w:r>
    </w:p>
    <w:p w14:paraId="6A81F1F9" w14:textId="4FBF36AD" w:rsidR="00632BDC" w:rsidRPr="00B77FE4" w:rsidRDefault="00632BDC"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48339E97" w:rsidR="005C2CCF" w:rsidRPr="00B77FE4" w:rsidRDefault="005C2CCF"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الصيدلي.</w:t>
      </w:r>
    </w:p>
    <w:p w14:paraId="08EE8ED5" w14:textId="7875B928" w:rsidR="00F100D1" w:rsidRPr="00B77FE4" w:rsidRDefault="00F100D1"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جدول</w:t>
      </w:r>
      <w:r w:rsidR="00A57FFD" w:rsidRPr="00B77FE4">
        <w:rPr>
          <w:rFonts w:ascii="Simplified Arabic" w:hAnsi="Simplified Arabic" w:cs="Simplified Arabic"/>
          <w:color w:val="000000" w:themeColor="text1"/>
          <w:rtl/>
          <w:lang w:bidi="ar-LY"/>
        </w:rPr>
        <w:t xml:space="preserve"> الغذائي الخاص بالمريض.</w:t>
      </w:r>
    </w:p>
    <w:p w14:paraId="2C62A4B8" w14:textId="10D83F74" w:rsidR="005C2CCF" w:rsidRPr="00B77FE4" w:rsidRDefault="005C2CCF"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الصيدلي</w:t>
      </w:r>
    </w:p>
    <w:p w14:paraId="6B299ED8" w14:textId="0A865725" w:rsidR="005C2CCF" w:rsidRPr="00B77FE4" w:rsidRDefault="005C2CCF" w:rsidP="00485E03">
      <w:pPr>
        <w:pStyle w:val="ListParagraph"/>
        <w:numPr>
          <w:ilvl w:val="0"/>
          <w:numId w:val="2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56C0077E" w14:textId="75875B92" w:rsidR="00A57FFD" w:rsidRPr="00B77FE4" w:rsidRDefault="00A57FFD" w:rsidP="00B300EF">
      <w:pPr>
        <w:pStyle w:val="ListParagraph"/>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64D0E274" w14:textId="5AC2006B" w:rsidR="00493036" w:rsidRDefault="00493036" w:rsidP="00A0307A">
      <w:pPr>
        <w:pStyle w:val="ListParagraph"/>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5F96DD2A" w14:textId="1CB3811F" w:rsid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1FEC402C" w14:textId="00BB9549" w:rsidR="00A57FFD" w:rsidRDefault="00A57FFD"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75AD2A2" w14:textId="123D6223" w:rsid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57EA86CB" w14:textId="70BEA5CB" w:rsidR="00A0307A" w:rsidRP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04C8312B" w:rsidR="00A57FFD" w:rsidRPr="00B77FE4" w:rsidRDefault="00A0307A" w:rsidP="00485E03">
      <w:pPr>
        <w:pStyle w:val="ListParagraph"/>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7F3E646" w14:textId="6D552A41" w:rsidR="00E119F9" w:rsidRPr="00B77FE4" w:rsidRDefault="00493036" w:rsidP="006D63C0">
      <w:pPr>
        <w:pStyle w:val="Heading2"/>
        <w:ind w:left="0" w:firstLine="0"/>
        <w:rPr>
          <w:rStyle w:val="Heading2Char"/>
          <w:rFonts w:eastAsia="Calibri"/>
          <w:b/>
          <w:bCs/>
          <w:color w:val="000000" w:themeColor="text1"/>
          <w:rtl/>
        </w:rPr>
      </w:pPr>
      <w:bookmarkStart w:id="18" w:name="_Toc480926128"/>
      <w:bookmarkStart w:id="19" w:name="_Toc480965168"/>
      <w:bookmarkStart w:id="20" w:name="_Toc480980074"/>
      <w:r w:rsidRPr="00B77FE4">
        <w:rPr>
          <w:rStyle w:val="Heading2Char"/>
          <w:rFonts w:eastAsia="Calibri"/>
          <w:b/>
          <w:bCs/>
          <w:color w:val="000000" w:themeColor="text1"/>
          <w:rtl/>
        </w:rPr>
        <w:t>تحليل</w:t>
      </w:r>
      <w:r w:rsidR="00E119F9" w:rsidRPr="00B77FE4">
        <w:rPr>
          <w:rStyle w:val="Heading2Char"/>
          <w:rFonts w:eastAsia="Calibri"/>
          <w:b/>
          <w:bCs/>
          <w:color w:val="000000" w:themeColor="text1"/>
          <w:rtl/>
        </w:rPr>
        <w:t xml:space="preserve"> متطلبات النظام</w:t>
      </w:r>
      <w:bookmarkEnd w:id="18"/>
      <w:bookmarkEnd w:id="19"/>
      <w:bookmarkEnd w:id="20"/>
      <w:r w:rsidR="00E119F9" w:rsidRPr="00B77FE4">
        <w:rPr>
          <w:rStyle w:val="Heading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02D5C4D4" w14:textId="0D4000EA" w:rsidR="00E119F9" w:rsidRPr="00B77FE4" w:rsidRDefault="00A41FA8" w:rsidP="00485E03">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Heading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1C42A75B" w14:textId="6B6FCA40" w:rsidR="00CE2CE1" w:rsidRPr="00300F26" w:rsidRDefault="00D27314" w:rsidP="004E4F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 xml:space="preserve">المتطلبات الوظيفية </w:t>
      </w:r>
      <w:r w:rsidR="00485E03">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تنفذ، حيث ترتبط هذه المتطلبات بأدوات معينة داخل </w:t>
      </w:r>
      <w:r w:rsidR="006F4BE4" w:rsidRPr="00B77FE4">
        <w:rPr>
          <w:rFonts w:ascii="Simplified Arabic" w:hAnsi="Simplified Arabic" w:cs="Simplified Arabic" w:hint="cs"/>
          <w:color w:val="000000" w:themeColor="text1"/>
          <w:rtl/>
        </w:rPr>
        <w:t>النظام</w:t>
      </w:r>
      <w:r w:rsidR="006F4BE4" w:rsidRPr="00B77FE4">
        <w:rPr>
          <w:rFonts w:ascii="Simplified Arabic" w:hAnsi="Simplified Arabic" w:cs="Simplified Arabic"/>
          <w:color w:val="000000" w:themeColor="text1"/>
        </w:rPr>
        <w:t xml:space="preserve"> </w:t>
      </w:r>
      <w:r w:rsidR="006F4BE4" w:rsidRPr="0074133F">
        <w:rPr>
          <w:rFonts w:ascii="Simplified Arabic" w:hAnsi="Simplified Arabic" w:cs="Simplified Arabic"/>
          <w:color w:val="000000" w:themeColor="text1"/>
        </w:rPr>
        <w:t>[</w:t>
      </w:r>
      <w:r w:rsidR="00F100D1" w:rsidRPr="0074133F">
        <w:rPr>
          <w:rFonts w:ascii="Simplified Arabic" w:hAnsi="Simplified Arabic" w:cs="Simplified Arabic"/>
          <w:color w:val="000000" w:themeColor="text1"/>
        </w:rPr>
        <w:t>2</w:t>
      </w:r>
      <w:r w:rsidR="00754EF5" w:rsidRPr="0074133F">
        <w:rPr>
          <w:rFonts w:ascii="Simplified Arabic" w:hAnsi="Simplified Arabic" w:cs="Simplified Arabic"/>
          <w:color w:val="000000" w:themeColor="text1"/>
        </w:rPr>
        <w:t>4</w:t>
      </w:r>
      <w:r w:rsidRPr="0074133F">
        <w:rPr>
          <w:rFonts w:ascii="Simplified Arabic" w:hAnsi="Simplified Arabic" w:cs="Simplified Arabic"/>
          <w:color w:val="000000" w:themeColor="text1"/>
        </w:rPr>
        <w:t>]</w:t>
      </w:r>
      <w:r w:rsidRPr="00B77FE4">
        <w:rPr>
          <w:rFonts w:ascii="Simplified Arabic" w:hAnsi="Simplified Arabic" w:cs="Simplified Arabic"/>
          <w:color w:val="000000" w:themeColor="text1"/>
          <w:rtl/>
        </w:rPr>
        <w:t>، وسيتم شرح هذه المتطلبات كالتالي:</w:t>
      </w:r>
    </w:p>
    <w:p w14:paraId="01643FA1" w14:textId="7DE9A74D" w:rsidR="00BC182A" w:rsidRPr="00300F26" w:rsidRDefault="009B0830" w:rsidP="00BC182A">
      <w:pPr>
        <w:pStyle w:val="ListParagraph"/>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الموقع الالكتروني:</w:t>
      </w:r>
    </w:p>
    <w:p w14:paraId="207274C1" w14:textId="55CA3A77" w:rsidR="00BC182A" w:rsidRPr="00300F26" w:rsidRDefault="00BC182A" w:rsidP="00AC749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يدير المس</w:t>
      </w:r>
      <w:r w:rsidR="00AC7499" w:rsidRPr="00300F26">
        <w:rPr>
          <w:rFonts w:ascii="Simplified Arabic" w:hAnsi="Simplified Arabic" w:cs="Simplified Arabic"/>
          <w:rtl/>
          <w:lang w:bidi="ar-LY"/>
        </w:rPr>
        <w:t>تخدمين</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BC182A" w:rsidRPr="00300F26" w14:paraId="150CD007" w14:textId="77777777" w:rsidTr="00300F26">
        <w:tc>
          <w:tcPr>
            <w:tcW w:w="1691" w:type="dxa"/>
          </w:tcPr>
          <w:p w14:paraId="61F5E155"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0D27630" w14:textId="77777777" w:rsidR="00BC182A" w:rsidRPr="00300F26" w:rsidRDefault="00BC182A" w:rsidP="00300F26">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BC182A" w:rsidRPr="00300F26" w14:paraId="17BCADA8" w14:textId="77777777" w:rsidTr="00300F26">
        <w:tc>
          <w:tcPr>
            <w:tcW w:w="1691" w:type="dxa"/>
          </w:tcPr>
          <w:p w14:paraId="2795660D"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78BB78" w14:textId="6DA257D6" w:rsidR="00BC182A" w:rsidRPr="00300F26" w:rsidRDefault="00BC182A" w:rsidP="00AC7499">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 إدارة المس</w:t>
            </w:r>
            <w:r w:rsidR="00AC7499" w:rsidRPr="00300F26">
              <w:rPr>
                <w:rFonts w:ascii="Simplified Arabic" w:hAnsi="Simplified Arabic" w:cs="Simplified Arabic"/>
                <w:rtl/>
                <w:lang w:val="en-US" w:bidi="ar-LY"/>
              </w:rPr>
              <w:t>تخدمين</w:t>
            </w:r>
            <w:r w:rsidRPr="00300F26">
              <w:rPr>
                <w:rFonts w:ascii="Simplified Arabic" w:hAnsi="Simplified Arabic" w:cs="Simplified Arabic"/>
                <w:rtl/>
                <w:lang w:val="en-US" w:bidi="ar-LY"/>
              </w:rPr>
              <w:t>.</w:t>
            </w:r>
          </w:p>
        </w:tc>
      </w:tr>
      <w:tr w:rsidR="00BC182A" w:rsidRPr="00300F26" w14:paraId="77318C20" w14:textId="77777777" w:rsidTr="00300F26">
        <w:tc>
          <w:tcPr>
            <w:tcW w:w="1691" w:type="dxa"/>
          </w:tcPr>
          <w:p w14:paraId="3C5ECF50"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C43FC44" w14:textId="313F5AED" w:rsidR="00BC182A" w:rsidRPr="00300F26" w:rsidRDefault="00BC182A"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w:t>
            </w:r>
            <w:r w:rsidR="001334C6">
              <w:rPr>
                <w:rFonts w:ascii="Simplified Arabic" w:hAnsi="Simplified Arabic" w:cs="Simplified Arabic" w:hint="cs"/>
                <w:rtl/>
                <w:lang w:bidi="ar-LY"/>
              </w:rPr>
              <w:t>م</w:t>
            </w:r>
            <w:r w:rsidR="000933C0">
              <w:rPr>
                <w:rFonts w:ascii="Simplified Arabic" w:hAnsi="Simplified Arabic" w:cs="Simplified Arabic" w:hint="cs"/>
                <w:rtl/>
                <w:lang w:bidi="ar-LY"/>
              </w:rPr>
              <w:t>دير</w:t>
            </w:r>
            <w:r w:rsidR="00AC7499" w:rsidRPr="00300F26">
              <w:rPr>
                <w:rFonts w:ascii="Simplified Arabic" w:hAnsi="Simplified Arabic" w:cs="Simplified Arabic"/>
                <w:rtl/>
                <w:lang w:bidi="ar-LY"/>
              </w:rPr>
              <w:t xml:space="preserve"> عن النظام</w:t>
            </w:r>
            <w:r w:rsidRPr="00300F26">
              <w:rPr>
                <w:rFonts w:ascii="Simplified Arabic" w:hAnsi="Simplified Arabic" w:cs="Simplified Arabic"/>
                <w:rtl/>
                <w:lang w:bidi="ar-LY"/>
              </w:rPr>
              <w:t xml:space="preserve"> من </w:t>
            </w:r>
            <w:r w:rsidR="00AC7499" w:rsidRPr="00300F26">
              <w:rPr>
                <w:rFonts w:ascii="Simplified Arabic" w:hAnsi="Simplified Arabic" w:cs="Simplified Arabic"/>
                <w:rtl/>
                <w:lang w:bidi="ar-LY"/>
              </w:rPr>
              <w:t>قبول وحذف</w:t>
            </w:r>
            <w:r w:rsidRPr="00300F26">
              <w:rPr>
                <w:rFonts w:ascii="Simplified Arabic" w:hAnsi="Simplified Arabic" w:cs="Simplified Arabic"/>
                <w:rtl/>
                <w:lang w:bidi="ar-LY"/>
              </w:rPr>
              <w:t xml:space="preserve"> </w:t>
            </w:r>
            <w:r w:rsidR="00AC7499" w:rsidRPr="00300F26">
              <w:rPr>
                <w:rFonts w:ascii="Simplified Arabic" w:hAnsi="Simplified Arabic" w:cs="Simplified Arabic"/>
                <w:rtl/>
                <w:lang w:bidi="ar-LY"/>
              </w:rPr>
              <w:t>الأخصائيين</w:t>
            </w:r>
            <w:r w:rsidRPr="00300F26">
              <w:rPr>
                <w:rFonts w:ascii="Simplified Arabic" w:hAnsi="Simplified Arabic" w:cs="Simplified Arabic"/>
                <w:rtl/>
                <w:lang w:bidi="ar-LY"/>
              </w:rPr>
              <w:t xml:space="preserve"> و</w:t>
            </w:r>
            <w:r w:rsidR="002222D5">
              <w:rPr>
                <w:rFonts w:ascii="Simplified Arabic" w:hAnsi="Simplified Arabic" w:cs="Simplified Arabic" w:hint="cs"/>
                <w:rtl/>
                <w:lang w:bidi="ar-LY"/>
              </w:rPr>
              <w:t>الأطباء</w:t>
            </w:r>
            <w:r w:rsidR="00AC7499" w:rsidRPr="00300F26">
              <w:rPr>
                <w:rFonts w:ascii="Simplified Arabic" w:hAnsi="Simplified Arabic" w:cs="Simplified Arabic"/>
                <w:rtl/>
                <w:lang w:bidi="ar-LY"/>
              </w:rPr>
              <w:t xml:space="preserve"> واعطائهم الصلاحيات و قبول </w:t>
            </w:r>
            <w:r w:rsidR="000D20B4" w:rsidRPr="00300F26">
              <w:rPr>
                <w:rFonts w:ascii="Simplified Arabic" w:hAnsi="Simplified Arabic" w:cs="Simplified Arabic"/>
                <w:rtl/>
                <w:lang w:bidi="ar-LY"/>
              </w:rPr>
              <w:t>المرضى</w:t>
            </w:r>
            <w:r w:rsidRPr="00300F26">
              <w:rPr>
                <w:rFonts w:ascii="Simplified Arabic" w:hAnsi="Simplified Arabic" w:cs="Simplified Arabic"/>
                <w:rtl/>
                <w:lang w:bidi="ar-LY"/>
              </w:rPr>
              <w:t>.</w:t>
            </w:r>
          </w:p>
        </w:tc>
      </w:tr>
      <w:tr w:rsidR="00BC182A" w:rsidRPr="00300F26" w14:paraId="35E61801" w14:textId="77777777" w:rsidTr="00300F26">
        <w:tc>
          <w:tcPr>
            <w:tcW w:w="1691" w:type="dxa"/>
          </w:tcPr>
          <w:p w14:paraId="42D99625"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061E049"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BC182A" w:rsidRPr="00300F26" w14:paraId="468F2DB8" w14:textId="77777777" w:rsidTr="00300F26">
        <w:tc>
          <w:tcPr>
            <w:tcW w:w="1691" w:type="dxa"/>
          </w:tcPr>
          <w:p w14:paraId="57339CC7" w14:textId="77777777" w:rsidR="00BC182A" w:rsidRPr="00300F26" w:rsidRDefault="00BC182A" w:rsidP="006E4E93">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21263E5" w14:textId="77777777" w:rsidR="00BC182A" w:rsidRPr="00300F26" w:rsidRDefault="00BC182A" w:rsidP="006E4E93">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EC036B4" w14:textId="18DF7261" w:rsidR="00AC7499" w:rsidRPr="00300F26" w:rsidRDefault="002222D5" w:rsidP="006E4E93">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يوفر عرض ل</w:t>
      </w:r>
      <w:r w:rsidR="00AC7499" w:rsidRPr="00300F26">
        <w:rPr>
          <w:rFonts w:ascii="Simplified Arabic" w:hAnsi="Simplified Arabic" w:cs="Simplified Arabic"/>
          <w:rtl/>
          <w:lang w:bidi="ar-LY"/>
        </w:rPr>
        <w:t>لوصفات.</w:t>
      </w:r>
    </w:p>
    <w:tbl>
      <w:tblPr>
        <w:tblStyle w:val="TableGrid"/>
        <w:bidiVisual/>
        <w:tblW w:w="0" w:type="auto"/>
        <w:tblLook w:val="04A0" w:firstRow="1" w:lastRow="0" w:firstColumn="1" w:lastColumn="0" w:noHBand="0" w:noVBand="1"/>
      </w:tblPr>
      <w:tblGrid>
        <w:gridCol w:w="1691"/>
        <w:gridCol w:w="6804"/>
      </w:tblGrid>
      <w:tr w:rsidR="00AC7499" w:rsidRPr="00300F26" w14:paraId="744F86CA" w14:textId="77777777" w:rsidTr="00300F26">
        <w:tc>
          <w:tcPr>
            <w:tcW w:w="1691" w:type="dxa"/>
          </w:tcPr>
          <w:p w14:paraId="4EFF51FC"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3F90C09" w14:textId="31860075" w:rsidR="00AC7499" w:rsidRPr="00300F26" w:rsidRDefault="00AC7499" w:rsidP="00AC7499">
            <w:pPr>
              <w:rPr>
                <w:rFonts w:ascii="Simplified Arabic" w:hAnsi="Simplified Arabic" w:cs="Simplified Arabic"/>
                <w:lang w:val="en-US" w:bidi="ar-LY"/>
              </w:rPr>
            </w:pPr>
            <w:r w:rsidRPr="00300F26">
              <w:rPr>
                <w:rFonts w:ascii="Simplified Arabic" w:hAnsi="Simplified Arabic" w:cs="Simplified Arabic"/>
                <w:lang w:val="en-US" w:bidi="ar-LY"/>
              </w:rPr>
              <w:t>FR-2</w:t>
            </w:r>
          </w:p>
        </w:tc>
      </w:tr>
      <w:tr w:rsidR="00AC7499" w:rsidRPr="00300F26" w14:paraId="19890083" w14:textId="77777777" w:rsidTr="00300F26">
        <w:tc>
          <w:tcPr>
            <w:tcW w:w="1691" w:type="dxa"/>
          </w:tcPr>
          <w:p w14:paraId="29F2E53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4FAC11" w14:textId="3500412E" w:rsidR="00AC7499" w:rsidRPr="00300F26" w:rsidRDefault="00AC7499" w:rsidP="00AC7499">
            <w:pPr>
              <w:rPr>
                <w:rFonts w:ascii="Simplified Arabic" w:hAnsi="Simplified Arabic" w:cs="Simplified Arabic"/>
                <w:lang w:val="en-US" w:bidi="ar-LY"/>
              </w:rPr>
            </w:pPr>
            <w:r w:rsidRPr="00300F26">
              <w:rPr>
                <w:rFonts w:ascii="Simplified Arabic" w:hAnsi="Simplified Arabic" w:cs="Simplified Arabic"/>
                <w:rtl/>
                <w:lang w:val="en-US" w:bidi="ar-LY"/>
              </w:rPr>
              <w:t>ان يوفر الموقع الالكتروني وظيفة</w:t>
            </w:r>
            <w:r w:rsidR="002222D5">
              <w:rPr>
                <w:rFonts w:ascii="Simplified Arabic" w:hAnsi="Simplified Arabic" w:cs="Simplified Arabic" w:hint="cs"/>
                <w:rtl/>
                <w:lang w:val="en-US" w:bidi="ar-LY"/>
              </w:rPr>
              <w:t xml:space="preserve"> عرض</w:t>
            </w:r>
            <w:r w:rsidRPr="00300F26">
              <w:rPr>
                <w:rFonts w:ascii="Simplified Arabic" w:hAnsi="Simplified Arabic" w:cs="Simplified Arabic"/>
                <w:rtl/>
                <w:lang w:val="en-US" w:bidi="ar-LY"/>
              </w:rPr>
              <w:t xml:space="preserve"> الوصفات الغذائية الصحية.</w:t>
            </w:r>
          </w:p>
        </w:tc>
      </w:tr>
      <w:tr w:rsidR="00AC7499" w:rsidRPr="00300F26" w14:paraId="7E0C4833" w14:textId="77777777" w:rsidTr="00300F26">
        <w:tc>
          <w:tcPr>
            <w:tcW w:w="1691" w:type="dxa"/>
          </w:tcPr>
          <w:p w14:paraId="37E5707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A56318B" w14:textId="77777777" w:rsidR="00AC7499"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w:t>
            </w:r>
            <w:r w:rsidR="00153A76" w:rsidRPr="00300F26">
              <w:rPr>
                <w:rFonts w:ascii="Simplified Arabic" w:hAnsi="Simplified Arabic" w:cs="Simplified Arabic"/>
                <w:rtl/>
                <w:lang w:bidi="ar-LY"/>
              </w:rPr>
              <w:t xml:space="preserve"> في</w:t>
            </w:r>
            <w:r w:rsidRPr="00300F26">
              <w:rPr>
                <w:rFonts w:ascii="Simplified Arabic" w:hAnsi="Simplified Arabic" w:cs="Simplified Arabic"/>
                <w:rtl/>
                <w:lang w:bidi="ar-LY"/>
              </w:rPr>
              <w:t xml:space="preserve"> الوعي بالوجبات الصحية</w:t>
            </w:r>
            <w:r w:rsidR="00153A76" w:rsidRPr="00300F26">
              <w:rPr>
                <w:rFonts w:ascii="Simplified Arabic" w:hAnsi="Simplified Arabic" w:cs="Simplified Arabic"/>
                <w:rtl/>
                <w:lang w:bidi="ar-LY"/>
              </w:rPr>
              <w:t xml:space="preserve"> ومعرفة إحدى خدمات الموقع</w:t>
            </w:r>
            <w:r w:rsidRPr="00300F26">
              <w:rPr>
                <w:rFonts w:ascii="Simplified Arabic" w:hAnsi="Simplified Arabic" w:cs="Simplified Arabic"/>
                <w:rtl/>
                <w:lang w:bidi="ar-LY"/>
              </w:rPr>
              <w:t>.</w:t>
            </w:r>
          </w:p>
          <w:p w14:paraId="78194F83" w14:textId="6026A7AE" w:rsidR="002222D5" w:rsidRPr="00300F26" w:rsidRDefault="002222D5" w:rsidP="000D20B4">
            <w:pPr>
              <w:rPr>
                <w:rFonts w:ascii="Simplified Arabic" w:hAnsi="Simplified Arabic" w:cs="Simplified Arabic"/>
                <w:rtl/>
                <w:lang w:bidi="ar-LY"/>
              </w:rPr>
            </w:pPr>
            <w:r>
              <w:rPr>
                <w:rFonts w:ascii="Simplified Arabic" w:hAnsi="Simplified Arabic" w:cs="Simplified Arabic" w:hint="cs"/>
                <w:rtl/>
                <w:lang w:bidi="ar-LY"/>
              </w:rPr>
              <w:t>وتوفر ايضا امكانية عرض الوصفات للمريض.</w:t>
            </w:r>
          </w:p>
        </w:tc>
      </w:tr>
      <w:tr w:rsidR="00AC7499" w:rsidRPr="00300F26" w14:paraId="1A2F2344" w14:textId="77777777" w:rsidTr="00300F26">
        <w:tc>
          <w:tcPr>
            <w:tcW w:w="1691" w:type="dxa"/>
          </w:tcPr>
          <w:p w14:paraId="383AD738"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45F619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5ACC4065" w14:textId="77777777" w:rsidTr="00300F26">
        <w:tc>
          <w:tcPr>
            <w:tcW w:w="1691" w:type="dxa"/>
          </w:tcPr>
          <w:p w14:paraId="1D689988"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0D6C83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7A3A6A6" w14:textId="2A144E4C" w:rsidR="00AC7499" w:rsidRPr="00300F26" w:rsidRDefault="002222D5" w:rsidP="00F85CD4">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يوفر عرض </w:t>
      </w:r>
      <w:r w:rsidR="00F85CD4" w:rsidRPr="00300F26">
        <w:rPr>
          <w:rFonts w:ascii="Simplified Arabic" w:hAnsi="Simplified Arabic" w:cs="Simplified Arabic"/>
          <w:rtl/>
          <w:lang w:bidi="ar-LY"/>
        </w:rPr>
        <w:t>أماكن توفر الوجبات</w:t>
      </w:r>
      <w:r w:rsidR="00AC7499"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AC7499" w:rsidRPr="00300F26" w14:paraId="1CC56CCE" w14:textId="77777777" w:rsidTr="00300F26">
        <w:tc>
          <w:tcPr>
            <w:tcW w:w="1691" w:type="dxa"/>
          </w:tcPr>
          <w:p w14:paraId="3C3D0C57"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D0F3DE0" w14:textId="3248E78F" w:rsidR="00AC7499" w:rsidRPr="00300F26" w:rsidRDefault="00AC7499" w:rsidP="00091450">
            <w:pPr>
              <w:rPr>
                <w:rFonts w:ascii="Simplified Arabic" w:hAnsi="Simplified Arabic" w:cs="Simplified Arabic"/>
                <w:lang w:val="en-US" w:bidi="ar-LY"/>
              </w:rPr>
            </w:pPr>
            <w:r w:rsidRPr="00300F26">
              <w:rPr>
                <w:rFonts w:ascii="Simplified Arabic" w:hAnsi="Simplified Arabic" w:cs="Simplified Arabic"/>
                <w:lang w:val="en-US" w:bidi="ar-LY"/>
              </w:rPr>
              <w:t>FR-</w:t>
            </w:r>
            <w:r w:rsidR="00091450" w:rsidRPr="00300F26">
              <w:rPr>
                <w:rFonts w:ascii="Simplified Arabic" w:hAnsi="Simplified Arabic" w:cs="Simplified Arabic"/>
                <w:lang w:val="en-US" w:bidi="ar-LY"/>
              </w:rPr>
              <w:t>3</w:t>
            </w:r>
          </w:p>
        </w:tc>
      </w:tr>
      <w:tr w:rsidR="00AC7499" w:rsidRPr="00300F26" w14:paraId="385C4E05" w14:textId="77777777" w:rsidTr="00300F26">
        <w:tc>
          <w:tcPr>
            <w:tcW w:w="1691" w:type="dxa"/>
          </w:tcPr>
          <w:p w14:paraId="5CEBD7A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EBDF491" w14:textId="08F57827" w:rsidR="00AC7499" w:rsidRPr="00300F26" w:rsidRDefault="00AC7499" w:rsidP="00F85CD4">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w:t>
            </w:r>
            <w:r w:rsidR="00F85CD4" w:rsidRPr="00300F26">
              <w:rPr>
                <w:rFonts w:ascii="Simplified Arabic" w:hAnsi="Simplified Arabic" w:cs="Simplified Arabic"/>
                <w:rtl/>
                <w:lang w:val="en-US" w:bidi="ar-LY"/>
              </w:rPr>
              <w:t xml:space="preserve">لموقع الالكتروني وظيفة </w:t>
            </w:r>
            <w:r w:rsidR="00C86F42">
              <w:rPr>
                <w:rFonts w:ascii="Simplified Arabic" w:hAnsi="Simplified Arabic" w:cs="Simplified Arabic" w:hint="cs"/>
                <w:rtl/>
                <w:lang w:val="en-US" w:bidi="ar-LY"/>
              </w:rPr>
              <w:t>عرض</w:t>
            </w:r>
            <w:r w:rsidR="00F85CD4" w:rsidRPr="00300F26">
              <w:rPr>
                <w:rFonts w:ascii="Simplified Arabic" w:hAnsi="Simplified Arabic" w:cs="Simplified Arabic"/>
                <w:rtl/>
                <w:lang w:val="en-US" w:bidi="ar-LY"/>
              </w:rPr>
              <w:t xml:space="preserve"> </w:t>
            </w:r>
            <w:r w:rsidR="00F85CD4" w:rsidRPr="00300F26">
              <w:rPr>
                <w:rFonts w:ascii="Simplified Arabic" w:hAnsi="Simplified Arabic" w:cs="Simplified Arabic"/>
                <w:rtl/>
                <w:lang w:bidi="ar-LY"/>
              </w:rPr>
              <w:t>أماكن توفر الوجبات الصحية.</w:t>
            </w:r>
          </w:p>
        </w:tc>
      </w:tr>
      <w:tr w:rsidR="00AC7499" w:rsidRPr="00300F26" w14:paraId="737B605F" w14:textId="77777777" w:rsidTr="00300F26">
        <w:tc>
          <w:tcPr>
            <w:tcW w:w="1691" w:type="dxa"/>
          </w:tcPr>
          <w:p w14:paraId="4829EC8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1A81535" w14:textId="51773D9D" w:rsidR="00AC7499" w:rsidRDefault="00F85CD4" w:rsidP="000D20B4">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w:t>
            </w:r>
            <w:r w:rsidR="00C86F42">
              <w:rPr>
                <w:rFonts w:ascii="Simplified Arabic" w:hAnsi="Simplified Arabic" w:cs="Simplified Arabic" w:hint="cs"/>
                <w:rtl/>
                <w:lang w:bidi="ar-LY"/>
              </w:rPr>
              <w:t>مدير</w:t>
            </w:r>
            <w:r w:rsidRPr="00300F26">
              <w:rPr>
                <w:rFonts w:ascii="Simplified Arabic" w:hAnsi="Simplified Arabic" w:cs="Simplified Arabic"/>
                <w:rtl/>
                <w:lang w:bidi="ar-LY"/>
              </w:rPr>
              <w:t xml:space="preserve"> من إضاقة وتعديل وحذف أماكن توفر الوجبات التي تقلل عناء التعب للمريض في البح</w:t>
            </w:r>
            <w:r w:rsidR="000933C0">
              <w:rPr>
                <w:rFonts w:ascii="Simplified Arabic" w:hAnsi="Simplified Arabic" w:cs="Simplified Arabic" w:hint="cs"/>
                <w:rtl/>
                <w:lang w:bidi="ar-LY"/>
              </w:rPr>
              <w:t>ث عن</w:t>
            </w:r>
            <w:r w:rsidRPr="00300F26">
              <w:rPr>
                <w:rFonts w:ascii="Simplified Arabic" w:hAnsi="Simplified Arabic" w:cs="Simplified Arabic"/>
                <w:rtl/>
                <w:lang w:bidi="ar-LY"/>
              </w:rPr>
              <w:t xml:space="preserve"> أماكن الوجبات .</w:t>
            </w:r>
          </w:p>
          <w:p w14:paraId="0B631723" w14:textId="4E27E74D" w:rsidR="00C86F42" w:rsidRPr="00300F26" w:rsidRDefault="00C86F42" w:rsidP="000D20B4">
            <w:pPr>
              <w:rPr>
                <w:rFonts w:ascii="Simplified Arabic" w:hAnsi="Simplified Arabic" w:cs="Simplified Arabic"/>
                <w:rtl/>
                <w:lang w:bidi="ar-LY"/>
              </w:rPr>
            </w:pPr>
            <w:r>
              <w:rPr>
                <w:rFonts w:ascii="Simplified Arabic" w:hAnsi="Simplified Arabic" w:cs="Simplified Arabic" w:hint="cs"/>
                <w:rtl/>
                <w:lang w:bidi="ar-LY"/>
              </w:rPr>
              <w:t>وايضا توفر عرض هذه الاماكن للمريض.</w:t>
            </w:r>
          </w:p>
        </w:tc>
      </w:tr>
      <w:tr w:rsidR="00AC7499" w:rsidRPr="00300F26" w14:paraId="239CF935" w14:textId="77777777" w:rsidTr="00300F26">
        <w:tc>
          <w:tcPr>
            <w:tcW w:w="1691" w:type="dxa"/>
          </w:tcPr>
          <w:p w14:paraId="5F2D015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C9A398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6A0C384F" w14:textId="77777777" w:rsidTr="00300F26">
        <w:tc>
          <w:tcPr>
            <w:tcW w:w="1691" w:type="dxa"/>
          </w:tcPr>
          <w:p w14:paraId="58113CF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5BEFD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C2F8E73" w14:textId="38759265" w:rsidR="00891E8D" w:rsidRPr="00300F26" w:rsidRDefault="00891E8D" w:rsidP="00BC182A">
      <w:pPr>
        <w:rPr>
          <w:rFonts w:ascii="Simplified Arabic" w:hAnsi="Simplified Arabic" w:cs="Simplified Arabic"/>
          <w:color w:val="000000" w:themeColor="text1"/>
          <w:rtl/>
          <w:lang w:bidi="ar-LY"/>
        </w:rPr>
      </w:pPr>
    </w:p>
    <w:p w14:paraId="57EEF13A" w14:textId="1C0E5D6E" w:rsidR="00AC7499" w:rsidRPr="00300F26" w:rsidRDefault="00891E8D" w:rsidP="000933C0">
      <w:pPr>
        <w:rPr>
          <w:rFonts w:ascii="Simplified Arabic" w:hAnsi="Simplified Arabic" w:cs="Simplified Arabic"/>
          <w:rtl/>
          <w:lang w:bidi="ar-LY"/>
        </w:rPr>
      </w:pPr>
      <w:r w:rsidRPr="00300F26">
        <w:rPr>
          <w:rFonts w:ascii="Simplified Arabic" w:hAnsi="Simplified Arabic" w:cs="Simplified Arabic"/>
          <w:rtl/>
          <w:lang w:bidi="ar-LY"/>
        </w:rPr>
        <w:lastRenderedPageBreak/>
        <w:t>إرسال الرسائل</w:t>
      </w:r>
      <w:r w:rsidR="00AC7499"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AC7499" w:rsidRPr="00300F26" w14:paraId="135EF037" w14:textId="77777777" w:rsidTr="00300F26">
        <w:tc>
          <w:tcPr>
            <w:tcW w:w="1691" w:type="dxa"/>
          </w:tcPr>
          <w:p w14:paraId="04A923F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D5E27E" w14:textId="195450D1" w:rsidR="00AC7499" w:rsidRPr="00300F26" w:rsidRDefault="00AC7499" w:rsidP="00891E8D">
            <w:pPr>
              <w:rPr>
                <w:rFonts w:ascii="Simplified Arabic" w:hAnsi="Simplified Arabic" w:cs="Simplified Arabic"/>
                <w:lang w:val="en-US" w:bidi="ar-LY"/>
              </w:rPr>
            </w:pPr>
            <w:r w:rsidRPr="00300F26">
              <w:rPr>
                <w:rFonts w:ascii="Simplified Arabic" w:hAnsi="Simplified Arabic" w:cs="Simplified Arabic"/>
                <w:lang w:val="en-US" w:bidi="ar-LY"/>
              </w:rPr>
              <w:t>FR-</w:t>
            </w:r>
            <w:r w:rsidR="00891E8D" w:rsidRPr="00300F26">
              <w:rPr>
                <w:rFonts w:ascii="Simplified Arabic" w:hAnsi="Simplified Arabic" w:cs="Simplified Arabic"/>
                <w:lang w:val="en-US" w:bidi="ar-LY"/>
              </w:rPr>
              <w:t>4</w:t>
            </w:r>
          </w:p>
        </w:tc>
      </w:tr>
      <w:tr w:rsidR="00AC7499" w:rsidRPr="00300F26" w14:paraId="4D2447A6" w14:textId="77777777" w:rsidTr="00300F26">
        <w:tc>
          <w:tcPr>
            <w:tcW w:w="1691" w:type="dxa"/>
          </w:tcPr>
          <w:p w14:paraId="3C322BCC"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BC70554" w14:textId="18E33B78" w:rsidR="00AC7499" w:rsidRPr="00300F26" w:rsidRDefault="00AC7499" w:rsidP="00891E8D">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sidR="00891E8D" w:rsidRPr="00300F26">
              <w:rPr>
                <w:rFonts w:ascii="Simplified Arabic" w:hAnsi="Simplified Arabic" w:cs="Simplified Arabic"/>
                <w:rtl/>
                <w:lang w:val="en-US" w:bidi="ar-LY"/>
              </w:rPr>
              <w:t>التواصل بين المستخدمين</w:t>
            </w:r>
            <w:r w:rsidRPr="00300F26">
              <w:rPr>
                <w:rFonts w:ascii="Simplified Arabic" w:hAnsi="Simplified Arabic" w:cs="Simplified Arabic"/>
                <w:rtl/>
                <w:lang w:val="en-US" w:bidi="ar-LY"/>
              </w:rPr>
              <w:t>.</w:t>
            </w:r>
          </w:p>
        </w:tc>
      </w:tr>
      <w:tr w:rsidR="00AC7499" w:rsidRPr="00300F26" w14:paraId="5043554D" w14:textId="77777777" w:rsidTr="00300F26">
        <w:tc>
          <w:tcPr>
            <w:tcW w:w="1691" w:type="dxa"/>
          </w:tcPr>
          <w:p w14:paraId="03DD86F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48EAB02" w14:textId="2ABF3774"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w:t>
            </w:r>
            <w:r w:rsidR="00891E8D" w:rsidRPr="00300F26">
              <w:rPr>
                <w:rFonts w:ascii="Simplified Arabic" w:hAnsi="Simplified Arabic" w:cs="Simplified Arabic"/>
                <w:rtl/>
                <w:lang w:bidi="ar-LY"/>
              </w:rPr>
              <w:t xml:space="preserve">تخدمين من تبادل الرسائل والاستفسار عن أي مشاكل قد تواجههم </w:t>
            </w:r>
            <w:r w:rsidR="00A46FA9" w:rsidRPr="00300F26">
              <w:rPr>
                <w:rFonts w:ascii="Simplified Arabic" w:hAnsi="Simplified Arabic" w:cs="Simplified Arabic"/>
                <w:rtl/>
                <w:lang w:bidi="ar-LY"/>
              </w:rPr>
              <w:t>كالتواصل المريض مع الأخصائي</w:t>
            </w:r>
            <w:r w:rsidRPr="00300F26">
              <w:rPr>
                <w:rFonts w:ascii="Simplified Arabic" w:hAnsi="Simplified Arabic" w:cs="Simplified Arabic"/>
                <w:rtl/>
                <w:lang w:bidi="ar-LY"/>
              </w:rPr>
              <w:t>.</w:t>
            </w:r>
          </w:p>
        </w:tc>
      </w:tr>
      <w:tr w:rsidR="00AC7499" w:rsidRPr="00300F26" w14:paraId="4CF3AA03" w14:textId="77777777" w:rsidTr="00300F26">
        <w:tc>
          <w:tcPr>
            <w:tcW w:w="1691" w:type="dxa"/>
          </w:tcPr>
          <w:p w14:paraId="422C423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6F415C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524543D7" w14:textId="77777777" w:rsidTr="00300F26">
        <w:tc>
          <w:tcPr>
            <w:tcW w:w="1691" w:type="dxa"/>
          </w:tcPr>
          <w:p w14:paraId="3ACE1C9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02ABA9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D8E2050" w14:textId="4DAF2015" w:rsidR="00AC7499" w:rsidRPr="00300F26" w:rsidRDefault="00C86F42" w:rsidP="00AC749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توفر عرض النظام الغذائي و الصحي</w:t>
      </w:r>
      <w:r w:rsidR="00AC7499"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AC7499" w:rsidRPr="00300F26" w14:paraId="1B045750" w14:textId="77777777" w:rsidTr="00300F26">
        <w:tc>
          <w:tcPr>
            <w:tcW w:w="1691" w:type="dxa"/>
          </w:tcPr>
          <w:p w14:paraId="407A799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597C8EF" w14:textId="3609343A" w:rsidR="00AC7499" w:rsidRPr="00300F26" w:rsidRDefault="00AC7499" w:rsidP="00A46FA9">
            <w:pPr>
              <w:rPr>
                <w:rFonts w:ascii="Simplified Arabic" w:hAnsi="Simplified Arabic" w:cs="Simplified Arabic"/>
                <w:lang w:val="en-US" w:bidi="ar-LY"/>
              </w:rPr>
            </w:pPr>
            <w:r w:rsidRPr="00300F26">
              <w:rPr>
                <w:rFonts w:ascii="Simplified Arabic" w:hAnsi="Simplified Arabic" w:cs="Simplified Arabic"/>
                <w:lang w:val="en-US" w:bidi="ar-LY"/>
              </w:rPr>
              <w:t>FR-</w:t>
            </w:r>
            <w:r w:rsidR="00A46FA9" w:rsidRPr="00300F26">
              <w:rPr>
                <w:rFonts w:ascii="Simplified Arabic" w:hAnsi="Simplified Arabic" w:cs="Simplified Arabic"/>
                <w:lang w:val="en-US" w:bidi="ar-LY"/>
              </w:rPr>
              <w:t>5</w:t>
            </w:r>
          </w:p>
        </w:tc>
      </w:tr>
      <w:tr w:rsidR="00AC7499" w:rsidRPr="00300F26" w14:paraId="2471157E" w14:textId="77777777" w:rsidTr="00300F26">
        <w:tc>
          <w:tcPr>
            <w:tcW w:w="1691" w:type="dxa"/>
          </w:tcPr>
          <w:p w14:paraId="10964D6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1249B92" w14:textId="0E3C7659" w:rsidR="00AC7499" w:rsidRPr="00300F26" w:rsidRDefault="00AC7499" w:rsidP="006E4E9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sidR="006E4E93" w:rsidRPr="00300F26">
              <w:rPr>
                <w:rFonts w:ascii="Simplified Arabic" w:hAnsi="Simplified Arabic" w:cs="Simplified Arabic"/>
                <w:rtl/>
                <w:lang w:val="en-US" w:bidi="ar-LY"/>
              </w:rPr>
              <w:t xml:space="preserve"> للأخصائي ل</w:t>
            </w:r>
            <w:r w:rsidR="00E405D0" w:rsidRPr="00300F26">
              <w:rPr>
                <w:rFonts w:ascii="Simplified Arabic" w:hAnsi="Simplified Arabic" w:cs="Simplified Arabic"/>
                <w:rtl/>
                <w:lang w:val="en-US" w:bidi="ar-LY"/>
              </w:rPr>
              <w:t>تحديد نظام غذائي</w:t>
            </w:r>
            <w:r w:rsidR="006E4E93" w:rsidRPr="00300F26">
              <w:rPr>
                <w:rFonts w:ascii="Simplified Arabic" w:hAnsi="Simplified Arabic" w:cs="Simplified Arabic"/>
                <w:rtl/>
                <w:lang w:val="en-US" w:bidi="ar-LY"/>
              </w:rPr>
              <w:t xml:space="preserve"> </w:t>
            </w:r>
            <w:r w:rsidR="00012305">
              <w:rPr>
                <w:rFonts w:ascii="Simplified Arabic" w:hAnsi="Simplified Arabic" w:cs="Simplified Arabic" w:hint="cs"/>
                <w:rtl/>
                <w:lang w:val="en-US" w:bidi="ar-LY"/>
              </w:rPr>
              <w:t>وعرضه للمريض</w:t>
            </w:r>
            <w:r w:rsidRPr="00300F26">
              <w:rPr>
                <w:rFonts w:ascii="Simplified Arabic" w:hAnsi="Simplified Arabic" w:cs="Simplified Arabic"/>
                <w:rtl/>
                <w:lang w:val="en-US" w:bidi="ar-LY"/>
              </w:rPr>
              <w:t>.</w:t>
            </w:r>
          </w:p>
        </w:tc>
      </w:tr>
      <w:tr w:rsidR="00AC7499" w:rsidRPr="00300F26" w14:paraId="684E9834" w14:textId="77777777" w:rsidTr="00300F26">
        <w:tc>
          <w:tcPr>
            <w:tcW w:w="1691" w:type="dxa"/>
          </w:tcPr>
          <w:p w14:paraId="21525A84"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F674853" w14:textId="37C6F8E7" w:rsidR="00AC7499" w:rsidRPr="00300F26" w:rsidRDefault="006E4E93" w:rsidP="000D20B4">
            <w:pPr>
              <w:rPr>
                <w:rFonts w:ascii="Simplified Arabic" w:hAnsi="Simplified Arabic" w:cs="Simplified Arabic"/>
                <w:rtl/>
                <w:lang w:bidi="ar-LY"/>
              </w:rPr>
            </w:pPr>
            <w:r w:rsidRPr="00300F26">
              <w:rPr>
                <w:rFonts w:ascii="Simplified Arabic" w:hAnsi="Simplified Arabic" w:cs="Simplified Arabic"/>
                <w:rtl/>
                <w:lang w:bidi="ar-LY"/>
              </w:rPr>
              <w:t>ان</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تمكن</w:t>
            </w:r>
            <w:r w:rsidR="00AC7499" w:rsidRPr="00300F26">
              <w:rPr>
                <w:rFonts w:ascii="Simplified Arabic" w:hAnsi="Simplified Arabic" w:cs="Simplified Arabic"/>
                <w:rtl/>
                <w:lang w:bidi="ar-LY"/>
              </w:rPr>
              <w:t xml:space="preserve"> هذه الوظيفة </w:t>
            </w:r>
            <w:r w:rsidRPr="00300F26">
              <w:rPr>
                <w:rFonts w:ascii="Simplified Arabic" w:hAnsi="Simplified Arabic" w:cs="Simplified Arabic"/>
                <w:rtl/>
                <w:lang w:bidi="ar-LY"/>
              </w:rPr>
              <w:t>الاخصائي</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 xml:space="preserve">من تقديم </w:t>
            </w:r>
            <w:r w:rsidR="000933C0">
              <w:rPr>
                <w:rFonts w:ascii="Simplified Arabic" w:hAnsi="Simplified Arabic" w:cs="Simplified Arabic" w:hint="cs"/>
                <w:rtl/>
                <w:lang w:bidi="ar-LY"/>
              </w:rPr>
              <w:t>نظام</w:t>
            </w:r>
            <w:r w:rsidRPr="00300F26">
              <w:rPr>
                <w:rFonts w:ascii="Simplified Arabic" w:hAnsi="Simplified Arabic" w:cs="Simplified Arabic"/>
                <w:rtl/>
                <w:lang w:bidi="ar-LY"/>
              </w:rPr>
              <w:t xml:space="preserve"> غذائي متكامل متكون من نظام غذائي وتمارين رياضية</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للمريض</w:t>
            </w:r>
            <w:r w:rsidR="00AC7499" w:rsidRPr="00300F26">
              <w:rPr>
                <w:rFonts w:ascii="Simplified Arabic" w:hAnsi="Simplified Arabic" w:cs="Simplified Arabic"/>
                <w:rtl/>
                <w:lang w:bidi="ar-LY"/>
              </w:rPr>
              <w:t>.</w:t>
            </w:r>
          </w:p>
        </w:tc>
      </w:tr>
      <w:tr w:rsidR="00AC7499" w:rsidRPr="00300F26" w14:paraId="056C16DE" w14:textId="77777777" w:rsidTr="00300F26">
        <w:tc>
          <w:tcPr>
            <w:tcW w:w="1691" w:type="dxa"/>
          </w:tcPr>
          <w:p w14:paraId="2A31ED1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860676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34CD9BBB" w14:textId="77777777" w:rsidTr="00300F26">
        <w:tc>
          <w:tcPr>
            <w:tcW w:w="1691" w:type="dxa"/>
          </w:tcPr>
          <w:p w14:paraId="1EB5EF75"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4B026CF"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4A46815" w14:textId="06E0F4F7" w:rsidR="001E747B" w:rsidRDefault="001E747B">
      <w:pPr>
        <w:bidi w:val="0"/>
        <w:spacing w:line="276" w:lineRule="auto"/>
        <w:jc w:val="left"/>
        <w:rPr>
          <w:rFonts w:ascii="Simplified Arabic" w:hAnsi="Simplified Arabic" w:cs="Simplified Arabic"/>
          <w:lang w:bidi="ar-LY"/>
        </w:rPr>
      </w:pPr>
    </w:p>
    <w:p w14:paraId="7F22647E" w14:textId="77777777" w:rsidR="001E747B" w:rsidRDefault="001E747B">
      <w:pPr>
        <w:bidi w:val="0"/>
        <w:spacing w:line="276" w:lineRule="auto"/>
        <w:jc w:val="left"/>
        <w:rPr>
          <w:rFonts w:ascii="Simplified Arabic" w:hAnsi="Simplified Arabic" w:cs="Simplified Arabic"/>
          <w:lang w:bidi="ar-LY"/>
        </w:rPr>
      </w:pPr>
      <w:r>
        <w:rPr>
          <w:rFonts w:ascii="Simplified Arabic" w:hAnsi="Simplified Arabic" w:cs="Simplified Arabic"/>
          <w:lang w:bidi="ar-LY"/>
        </w:rPr>
        <w:br w:type="page"/>
      </w:r>
    </w:p>
    <w:p w14:paraId="744D4E47" w14:textId="5B2271B9" w:rsidR="001E747B" w:rsidRPr="00300F26" w:rsidRDefault="001E747B" w:rsidP="001E747B">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lastRenderedPageBreak/>
        <w:t>انشاء حساب</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1E747B" w:rsidRPr="00300F26" w14:paraId="17D0174B" w14:textId="77777777" w:rsidTr="00FB5FCA">
        <w:tc>
          <w:tcPr>
            <w:tcW w:w="1691" w:type="dxa"/>
          </w:tcPr>
          <w:p w14:paraId="54C0E278"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6BCE5FF" w14:textId="77777777" w:rsidR="001E747B" w:rsidRPr="00300F26" w:rsidRDefault="001E747B" w:rsidP="00FB5FCA">
            <w:pPr>
              <w:rPr>
                <w:rFonts w:ascii="Simplified Arabic" w:hAnsi="Simplified Arabic" w:cs="Simplified Arabic"/>
                <w:lang w:val="en-US" w:bidi="ar-LY"/>
              </w:rPr>
            </w:pPr>
            <w:r w:rsidRPr="00300F26">
              <w:rPr>
                <w:rFonts w:ascii="Simplified Arabic" w:hAnsi="Simplified Arabic" w:cs="Simplified Arabic"/>
                <w:lang w:val="en-US" w:bidi="ar-LY"/>
              </w:rPr>
              <w:t>FR-6</w:t>
            </w:r>
          </w:p>
        </w:tc>
      </w:tr>
      <w:tr w:rsidR="001E747B" w:rsidRPr="00300F26" w14:paraId="6F1F70D3" w14:textId="77777777" w:rsidTr="00FB5FCA">
        <w:tc>
          <w:tcPr>
            <w:tcW w:w="1691" w:type="dxa"/>
          </w:tcPr>
          <w:p w14:paraId="251A5FCE"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FDA2737" w14:textId="3EE3F2DC" w:rsidR="001E747B" w:rsidRPr="00300F26" w:rsidRDefault="001E747B"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sidR="003305AB">
              <w:rPr>
                <w:rFonts w:ascii="Simplified Arabic" w:hAnsi="Simplified Arabic" w:cs="Simplified Arabic" w:hint="cs"/>
                <w:rtl/>
                <w:lang w:val="en-US" w:bidi="ar-LY"/>
              </w:rPr>
              <w:t>انشاء حساب للمريض</w:t>
            </w:r>
            <w:r w:rsidRPr="00300F26">
              <w:rPr>
                <w:rFonts w:ascii="Simplified Arabic" w:hAnsi="Simplified Arabic" w:cs="Simplified Arabic"/>
                <w:rtl/>
                <w:lang w:val="en-US" w:bidi="ar-LY"/>
              </w:rPr>
              <w:t>.</w:t>
            </w:r>
          </w:p>
        </w:tc>
      </w:tr>
      <w:tr w:rsidR="001E747B" w:rsidRPr="00300F26" w14:paraId="30653FF7" w14:textId="77777777" w:rsidTr="00FB5FCA">
        <w:tc>
          <w:tcPr>
            <w:tcW w:w="1691" w:type="dxa"/>
          </w:tcPr>
          <w:p w14:paraId="243834A2"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B47E692" w14:textId="7C84CEB8"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حتي تمكن ال</w:t>
            </w:r>
            <w:r w:rsidR="003305AB">
              <w:rPr>
                <w:rFonts w:ascii="Simplified Arabic" w:hAnsi="Simplified Arabic" w:cs="Simplified Arabic" w:hint="cs"/>
                <w:rtl/>
                <w:lang w:bidi="ar-LY"/>
              </w:rPr>
              <w:t>مريض</w:t>
            </w:r>
            <w:r w:rsidR="00F1627E">
              <w:rPr>
                <w:rFonts w:ascii="Simplified Arabic" w:hAnsi="Simplified Arabic" w:cs="Simplified Arabic" w:hint="cs"/>
                <w:rtl/>
                <w:lang w:bidi="ar-LY"/>
              </w:rPr>
              <w:t xml:space="preserve"> من</w:t>
            </w:r>
            <w:r w:rsidR="003305AB">
              <w:rPr>
                <w:rFonts w:ascii="Simplified Arabic" w:hAnsi="Simplified Arabic" w:cs="Simplified Arabic" w:hint="cs"/>
                <w:rtl/>
                <w:lang w:bidi="ar-LY"/>
              </w:rPr>
              <w:t xml:space="preserve"> التسجيل في النظام والتمتع با وظائيفه</w:t>
            </w:r>
            <w:r w:rsidRPr="00300F26">
              <w:rPr>
                <w:rFonts w:ascii="Simplified Arabic" w:hAnsi="Simplified Arabic" w:cs="Simplified Arabic"/>
                <w:rtl/>
                <w:lang w:bidi="ar-LY"/>
              </w:rPr>
              <w:t>.</w:t>
            </w:r>
          </w:p>
        </w:tc>
      </w:tr>
      <w:tr w:rsidR="001E747B" w:rsidRPr="00300F26" w14:paraId="7E1127DD" w14:textId="77777777" w:rsidTr="00FB5FCA">
        <w:tc>
          <w:tcPr>
            <w:tcW w:w="1691" w:type="dxa"/>
          </w:tcPr>
          <w:p w14:paraId="3753A0CD"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E4CA98C"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1E747B" w:rsidRPr="00300F26" w14:paraId="232DA3EA" w14:textId="77777777" w:rsidTr="00FB5FCA">
        <w:tc>
          <w:tcPr>
            <w:tcW w:w="1691" w:type="dxa"/>
          </w:tcPr>
          <w:p w14:paraId="7333387A"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F0A8F71" w14:textId="77777777" w:rsidR="001E747B" w:rsidRPr="00300F26" w:rsidRDefault="001E747B"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B7F1F4E" w14:textId="77777777" w:rsidR="001E747B" w:rsidRDefault="001E747B">
      <w:pPr>
        <w:bidi w:val="0"/>
        <w:spacing w:line="276" w:lineRule="auto"/>
        <w:jc w:val="left"/>
        <w:rPr>
          <w:rFonts w:ascii="Simplified Arabic" w:hAnsi="Simplified Arabic" w:cs="Simplified Arabic"/>
          <w:rtl/>
          <w:lang w:bidi="ar-LY"/>
        </w:rPr>
      </w:pPr>
    </w:p>
    <w:p w14:paraId="3D446701" w14:textId="3D82B55C" w:rsidR="00AC7499" w:rsidRPr="00300F26" w:rsidRDefault="000D20B4" w:rsidP="00AC7499">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r w:rsidR="00AC7499"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AC7499" w:rsidRPr="00300F26" w14:paraId="59348D9E" w14:textId="77777777" w:rsidTr="00300F26">
        <w:tc>
          <w:tcPr>
            <w:tcW w:w="1691" w:type="dxa"/>
          </w:tcPr>
          <w:p w14:paraId="04305E3E"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E9C31EF" w14:textId="0AB3C9C0" w:rsidR="00AC7499" w:rsidRPr="00300F26" w:rsidRDefault="00AC7499" w:rsidP="000D20B4">
            <w:pPr>
              <w:rPr>
                <w:rFonts w:ascii="Simplified Arabic" w:hAnsi="Simplified Arabic" w:cs="Simplified Arabic"/>
                <w:lang w:val="en-US" w:bidi="ar-LY"/>
              </w:rPr>
            </w:pPr>
            <w:r w:rsidRPr="00300F26">
              <w:rPr>
                <w:rFonts w:ascii="Simplified Arabic" w:hAnsi="Simplified Arabic" w:cs="Simplified Arabic"/>
                <w:lang w:val="en-US" w:bidi="ar-LY"/>
              </w:rPr>
              <w:t>FR-</w:t>
            </w:r>
            <w:r w:rsidR="000933C0">
              <w:rPr>
                <w:rFonts w:ascii="Simplified Arabic" w:hAnsi="Simplified Arabic" w:cs="Simplified Arabic"/>
                <w:lang w:val="en-US" w:bidi="ar-LY"/>
              </w:rPr>
              <w:t>7</w:t>
            </w:r>
          </w:p>
        </w:tc>
      </w:tr>
      <w:tr w:rsidR="00AC7499" w:rsidRPr="00300F26" w14:paraId="71262D54" w14:textId="77777777" w:rsidTr="00300F26">
        <w:tc>
          <w:tcPr>
            <w:tcW w:w="1691" w:type="dxa"/>
          </w:tcPr>
          <w:p w14:paraId="5029C08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CCC3550" w14:textId="01E25F27" w:rsidR="00AC7499" w:rsidRPr="00300F26" w:rsidRDefault="00AC7499" w:rsidP="000D20B4">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0D20B4" w:rsidRPr="00300F26">
              <w:rPr>
                <w:rFonts w:ascii="Simplified Arabic" w:hAnsi="Simplified Arabic" w:cs="Simplified Arabic"/>
                <w:rtl/>
                <w:lang w:val="en-US" w:bidi="ar-LY"/>
              </w:rPr>
              <w:t>تعديل البيانات الشخصية</w:t>
            </w:r>
            <w:r w:rsidRPr="00300F26">
              <w:rPr>
                <w:rFonts w:ascii="Simplified Arabic" w:hAnsi="Simplified Arabic" w:cs="Simplified Arabic"/>
                <w:rtl/>
                <w:lang w:val="en-US" w:bidi="ar-LY"/>
              </w:rPr>
              <w:t>.</w:t>
            </w:r>
          </w:p>
        </w:tc>
      </w:tr>
      <w:tr w:rsidR="00AC7499" w:rsidRPr="00300F26" w14:paraId="73880EDD" w14:textId="77777777" w:rsidTr="00300F26">
        <w:tc>
          <w:tcPr>
            <w:tcW w:w="1691" w:type="dxa"/>
          </w:tcPr>
          <w:p w14:paraId="60A5E5A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76908EB" w14:textId="12C46920"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sidR="000D20B4" w:rsidRPr="00300F26">
              <w:rPr>
                <w:rFonts w:ascii="Simplified Arabic" w:hAnsi="Simplified Arabic" w:cs="Simplified Arabic"/>
                <w:rtl/>
                <w:lang w:bidi="ar-LY"/>
              </w:rPr>
              <w:t>ريض من القيام بتعديلات علي البيانات الخاصة به.</w:t>
            </w:r>
          </w:p>
        </w:tc>
      </w:tr>
      <w:tr w:rsidR="00AC7499" w:rsidRPr="00300F26" w14:paraId="7B32B41F" w14:textId="77777777" w:rsidTr="00300F26">
        <w:tc>
          <w:tcPr>
            <w:tcW w:w="1691" w:type="dxa"/>
          </w:tcPr>
          <w:p w14:paraId="45AF18E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95BA0BF"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68B4E265" w14:textId="77777777" w:rsidTr="00300F26">
        <w:tc>
          <w:tcPr>
            <w:tcW w:w="1691" w:type="dxa"/>
          </w:tcPr>
          <w:p w14:paraId="6335095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4B32C3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F254AB9" w14:textId="47292CF5" w:rsidR="004921E9" w:rsidRPr="00300F26" w:rsidRDefault="004921E9" w:rsidP="004921E9">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تعبيئة نموذج المريض</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921E9" w:rsidRPr="00300F26" w14:paraId="3A858BE8" w14:textId="77777777" w:rsidTr="00FB5FCA">
        <w:tc>
          <w:tcPr>
            <w:tcW w:w="1691" w:type="dxa"/>
          </w:tcPr>
          <w:p w14:paraId="24B0567A"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BF253CC" w14:textId="77777777" w:rsidR="004921E9" w:rsidRPr="00300F26" w:rsidRDefault="004921E9" w:rsidP="00FB5FCA">
            <w:pPr>
              <w:rPr>
                <w:rFonts w:ascii="Simplified Arabic" w:hAnsi="Simplified Arabic" w:cs="Simplified Arabic"/>
                <w:lang w:val="en-US" w:bidi="ar-LY"/>
              </w:rPr>
            </w:pPr>
            <w:r w:rsidRPr="00300F26">
              <w:rPr>
                <w:rFonts w:ascii="Simplified Arabic" w:hAnsi="Simplified Arabic" w:cs="Simplified Arabic"/>
                <w:lang w:val="en-US" w:bidi="ar-LY"/>
              </w:rPr>
              <w:t>FR-8</w:t>
            </w:r>
          </w:p>
        </w:tc>
      </w:tr>
      <w:tr w:rsidR="004921E9" w:rsidRPr="00300F26" w14:paraId="21DA7F4A" w14:textId="77777777" w:rsidTr="00FB5FCA">
        <w:tc>
          <w:tcPr>
            <w:tcW w:w="1691" w:type="dxa"/>
          </w:tcPr>
          <w:p w14:paraId="3055121B"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AA472F2" w14:textId="6C6E9336" w:rsidR="004921E9" w:rsidRPr="00300F26" w:rsidRDefault="004921E9"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sidR="00DE5587">
              <w:rPr>
                <w:rFonts w:ascii="Simplified Arabic" w:hAnsi="Simplified Arabic" w:cs="Simplified Arabic" w:hint="cs"/>
                <w:rtl/>
                <w:lang w:val="en-US" w:bidi="ar-LY"/>
              </w:rPr>
              <w:t xml:space="preserve"> نموذج خاص بالمريض لاخذ البيانات</w:t>
            </w:r>
            <w:r w:rsidRPr="00300F26">
              <w:rPr>
                <w:rFonts w:ascii="Simplified Arabic" w:hAnsi="Simplified Arabic" w:cs="Simplified Arabic"/>
                <w:rtl/>
                <w:lang w:val="en-US" w:bidi="ar-LY"/>
              </w:rPr>
              <w:t>.</w:t>
            </w:r>
          </w:p>
        </w:tc>
      </w:tr>
      <w:tr w:rsidR="004921E9" w:rsidRPr="00300F26" w14:paraId="34E44375" w14:textId="77777777" w:rsidTr="00FB5FCA">
        <w:tc>
          <w:tcPr>
            <w:tcW w:w="1691" w:type="dxa"/>
          </w:tcPr>
          <w:p w14:paraId="5651F766"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218CE2C4" w14:textId="7C7AC331"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w:t>
            </w:r>
            <w:r w:rsidR="00DE5587">
              <w:rPr>
                <w:rFonts w:ascii="Simplified Arabic" w:hAnsi="Simplified Arabic" w:cs="Simplified Arabic" w:hint="cs"/>
                <w:rtl/>
                <w:lang w:bidi="ar-LY"/>
              </w:rPr>
              <w:t xml:space="preserve"> ليستطيع الاخصائي من اعداد النظام الغذائي للمريض.</w:t>
            </w:r>
            <w:r w:rsidRPr="00300F26">
              <w:rPr>
                <w:rFonts w:ascii="Simplified Arabic" w:hAnsi="Simplified Arabic" w:cs="Simplified Arabic"/>
                <w:rtl/>
                <w:lang w:bidi="ar-LY"/>
              </w:rPr>
              <w:t xml:space="preserve"> </w:t>
            </w:r>
          </w:p>
        </w:tc>
      </w:tr>
      <w:tr w:rsidR="004921E9" w:rsidRPr="00300F26" w14:paraId="079348A5" w14:textId="77777777" w:rsidTr="00FB5FCA">
        <w:tc>
          <w:tcPr>
            <w:tcW w:w="1691" w:type="dxa"/>
          </w:tcPr>
          <w:p w14:paraId="33FCB992"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167D642" w14:textId="70E2223A" w:rsidR="004921E9" w:rsidRPr="00300F26" w:rsidRDefault="00DE5587" w:rsidP="00FB5FCA">
            <w:pPr>
              <w:rPr>
                <w:rFonts w:ascii="Simplified Arabic" w:hAnsi="Simplified Arabic" w:cs="Simplified Arabic"/>
                <w:rtl/>
                <w:lang w:bidi="ar-LY"/>
              </w:rPr>
            </w:pPr>
            <w:r>
              <w:rPr>
                <w:rFonts w:ascii="Simplified Arabic" w:hAnsi="Simplified Arabic" w:cs="Simplified Arabic" w:hint="cs"/>
                <w:rtl/>
                <w:lang w:bidi="ar-LY"/>
              </w:rPr>
              <w:t>متوسطة</w:t>
            </w:r>
          </w:p>
        </w:tc>
      </w:tr>
      <w:tr w:rsidR="004921E9" w:rsidRPr="00300F26" w14:paraId="432C304E" w14:textId="77777777" w:rsidTr="00FB5FCA">
        <w:tc>
          <w:tcPr>
            <w:tcW w:w="1691" w:type="dxa"/>
          </w:tcPr>
          <w:p w14:paraId="38568AEE"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B1C9926" w14:textId="77777777" w:rsidR="004921E9" w:rsidRPr="00300F26" w:rsidRDefault="004921E9"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C28DC3B" w14:textId="0147EABA" w:rsidR="00DE5587" w:rsidRPr="00300F26" w:rsidRDefault="00DE5587" w:rsidP="00DE5587">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Pr>
          <w:rFonts w:ascii="Simplified Arabic" w:hAnsi="Simplified Arabic" w:cs="Simplified Arabic" w:hint="cs"/>
          <w:rtl/>
          <w:lang w:bidi="ar-LY"/>
        </w:rPr>
        <w:t>مستخديم</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DE5587" w:rsidRPr="00300F26" w14:paraId="7BC2D3F0" w14:textId="77777777" w:rsidTr="00FB5FCA">
        <w:tc>
          <w:tcPr>
            <w:tcW w:w="1691" w:type="dxa"/>
          </w:tcPr>
          <w:p w14:paraId="56959867"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4048082" w14:textId="77777777" w:rsidR="00DE5587" w:rsidRPr="00300F26" w:rsidRDefault="00DE5587" w:rsidP="00FB5FCA">
            <w:pPr>
              <w:rPr>
                <w:rFonts w:ascii="Simplified Arabic" w:hAnsi="Simplified Arabic" w:cs="Simplified Arabic"/>
                <w:lang w:val="en-US" w:bidi="ar-LY"/>
              </w:rPr>
            </w:pPr>
            <w:r w:rsidRPr="00300F26">
              <w:rPr>
                <w:rFonts w:ascii="Simplified Arabic" w:hAnsi="Simplified Arabic" w:cs="Simplified Arabic"/>
                <w:lang w:val="en-US" w:bidi="ar-LY"/>
              </w:rPr>
              <w:t>FR-9</w:t>
            </w:r>
          </w:p>
        </w:tc>
      </w:tr>
      <w:tr w:rsidR="00DE5587" w:rsidRPr="00300F26" w14:paraId="2EFDD9D6" w14:textId="77777777" w:rsidTr="00FB5FCA">
        <w:tc>
          <w:tcPr>
            <w:tcW w:w="1691" w:type="dxa"/>
          </w:tcPr>
          <w:p w14:paraId="7C49A0C9"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FAA2FF0" w14:textId="15184FCB" w:rsidR="00DE5587" w:rsidRPr="00300F26" w:rsidRDefault="00DE5587"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إضاف</w:t>
            </w:r>
            <w:r>
              <w:rPr>
                <w:rFonts w:ascii="Simplified Arabic" w:hAnsi="Simplified Arabic" w:cs="Simplified Arabic" w:hint="cs"/>
                <w:rtl/>
                <w:lang w:val="en-US" w:bidi="ar-LY"/>
              </w:rPr>
              <w:t xml:space="preserve">ة مستخدمين </w:t>
            </w:r>
            <w:r w:rsidRPr="00300F26">
              <w:rPr>
                <w:rFonts w:ascii="Simplified Arabic" w:hAnsi="Simplified Arabic" w:cs="Simplified Arabic"/>
                <w:rtl/>
                <w:lang w:val="en-US" w:bidi="ar-LY"/>
              </w:rPr>
              <w:t xml:space="preserve"> .</w:t>
            </w:r>
          </w:p>
        </w:tc>
      </w:tr>
      <w:tr w:rsidR="00DE5587" w:rsidRPr="00300F26" w14:paraId="20828C2A" w14:textId="77777777" w:rsidTr="00FB5FCA">
        <w:tc>
          <w:tcPr>
            <w:tcW w:w="1691" w:type="dxa"/>
          </w:tcPr>
          <w:p w14:paraId="5B9AC3CD"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B56803D" w14:textId="39677B66" w:rsidR="00DE5587" w:rsidRPr="00300F26" w:rsidRDefault="00A8793B" w:rsidP="00FB5FCA">
            <w:pPr>
              <w:rPr>
                <w:rFonts w:ascii="Simplified Arabic" w:hAnsi="Simplified Arabic" w:cs="Simplified Arabic"/>
                <w:rtl/>
                <w:lang w:bidi="ar-LY"/>
              </w:rPr>
            </w:pPr>
            <w:r>
              <w:rPr>
                <w:rFonts w:ascii="Simplified Arabic" w:hAnsi="Simplified Arabic" w:cs="Simplified Arabic" w:hint="cs"/>
                <w:rtl/>
                <w:lang w:bidi="ar-LY"/>
              </w:rPr>
              <w:t>تمكين المدير من</w:t>
            </w:r>
            <w:r w:rsidR="003B7C46">
              <w:rPr>
                <w:rFonts w:ascii="Simplified Arabic" w:hAnsi="Simplified Arabic" w:cs="Simplified Arabic" w:hint="cs"/>
                <w:rtl/>
                <w:lang w:bidi="ar-LY"/>
              </w:rPr>
              <w:t xml:space="preserve"> اضافة </w:t>
            </w:r>
            <w:r>
              <w:rPr>
                <w:rFonts w:ascii="Simplified Arabic" w:hAnsi="Simplified Arabic" w:cs="Simplified Arabic" w:hint="cs"/>
                <w:rtl/>
                <w:lang w:bidi="ar-LY"/>
              </w:rPr>
              <w:t xml:space="preserve"> الاطباء و الاخصائيين في النظام</w:t>
            </w:r>
            <w:r w:rsidR="003B7C46">
              <w:rPr>
                <w:rFonts w:ascii="Simplified Arabic" w:hAnsi="Simplified Arabic" w:cs="Simplified Arabic" w:hint="cs"/>
                <w:rtl/>
                <w:lang w:bidi="ar-LY"/>
              </w:rPr>
              <w:t xml:space="preserve"> </w:t>
            </w:r>
            <w:r w:rsidR="00DE5587" w:rsidRPr="00300F26">
              <w:rPr>
                <w:rFonts w:ascii="Simplified Arabic" w:hAnsi="Simplified Arabic" w:cs="Simplified Arabic"/>
                <w:rtl/>
                <w:lang w:bidi="ar-LY"/>
              </w:rPr>
              <w:t>.</w:t>
            </w:r>
          </w:p>
        </w:tc>
      </w:tr>
      <w:tr w:rsidR="00DE5587" w:rsidRPr="00300F26" w14:paraId="3480E7ED" w14:textId="77777777" w:rsidTr="00FB5FCA">
        <w:tc>
          <w:tcPr>
            <w:tcW w:w="1691" w:type="dxa"/>
          </w:tcPr>
          <w:p w14:paraId="4B47DF3B"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F4BA836"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DE5587" w:rsidRPr="00300F26" w14:paraId="33433370" w14:textId="77777777" w:rsidTr="00FB5FCA">
        <w:tc>
          <w:tcPr>
            <w:tcW w:w="1691" w:type="dxa"/>
          </w:tcPr>
          <w:p w14:paraId="504E2D70"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2320052"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4192DE0" w14:textId="26C6E7A3" w:rsidR="00DE5587" w:rsidRPr="00300F26" w:rsidRDefault="00DE5587" w:rsidP="00DE5587">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حذف مستخديم</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DE5587" w:rsidRPr="00300F26" w14:paraId="50ABAEFF" w14:textId="77777777" w:rsidTr="00FB5FCA">
        <w:tc>
          <w:tcPr>
            <w:tcW w:w="1691" w:type="dxa"/>
          </w:tcPr>
          <w:p w14:paraId="4501AA37"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BEBD087" w14:textId="0E6CAC2B" w:rsidR="00DE5587" w:rsidRPr="00300F26" w:rsidRDefault="00DE5587"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A34B7C">
              <w:rPr>
                <w:rFonts w:ascii="Simplified Arabic" w:hAnsi="Simplified Arabic" w:cs="Simplified Arabic"/>
                <w:lang w:val="en-US" w:bidi="ar-LY"/>
              </w:rPr>
              <w:t>10</w:t>
            </w:r>
          </w:p>
        </w:tc>
      </w:tr>
      <w:tr w:rsidR="00DE5587" w:rsidRPr="00300F26" w14:paraId="1A69232C" w14:textId="77777777" w:rsidTr="00FB5FCA">
        <w:tc>
          <w:tcPr>
            <w:tcW w:w="1691" w:type="dxa"/>
          </w:tcPr>
          <w:p w14:paraId="65655276"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B19734C" w14:textId="76F89BB2" w:rsidR="00DE5587" w:rsidRPr="00300F26" w:rsidRDefault="00A8793B"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w:t>
            </w:r>
            <w:r>
              <w:rPr>
                <w:rFonts w:ascii="Simplified Arabic" w:hAnsi="Simplified Arabic" w:cs="Simplified Arabic" w:hint="cs"/>
                <w:rtl/>
                <w:lang w:val="en-US" w:bidi="ar-LY"/>
              </w:rPr>
              <w:t>حذف</w:t>
            </w:r>
            <w:r>
              <w:rPr>
                <w:rFonts w:ascii="Simplified Arabic" w:hAnsi="Simplified Arabic" w:cs="Simplified Arabic" w:hint="cs"/>
                <w:rtl/>
                <w:lang w:val="en-US" w:bidi="ar-LY"/>
              </w:rPr>
              <w:t xml:space="preserve"> مستخدمين</w:t>
            </w:r>
            <w:r>
              <w:rPr>
                <w:rFonts w:ascii="Simplified Arabic" w:hAnsi="Simplified Arabic" w:cs="Simplified Arabic" w:hint="cs"/>
                <w:rtl/>
                <w:lang w:val="en-US" w:bidi="ar-LY"/>
              </w:rPr>
              <w:t>.</w:t>
            </w:r>
          </w:p>
        </w:tc>
      </w:tr>
      <w:tr w:rsidR="00A8793B" w:rsidRPr="00300F26" w14:paraId="2AFC06DF" w14:textId="77777777" w:rsidTr="00FB5FCA">
        <w:tc>
          <w:tcPr>
            <w:tcW w:w="1691" w:type="dxa"/>
          </w:tcPr>
          <w:p w14:paraId="4E770C80" w14:textId="77777777" w:rsidR="00A8793B" w:rsidRPr="00300F26" w:rsidRDefault="00A8793B" w:rsidP="00A8793B">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48276936" w14:textId="28EA25E9" w:rsidR="00A8793B" w:rsidRPr="00300F26" w:rsidRDefault="00A8793B" w:rsidP="00A8793B">
            <w:pPr>
              <w:rPr>
                <w:rFonts w:ascii="Simplified Arabic" w:hAnsi="Simplified Arabic" w:cs="Simplified Arabic"/>
                <w:rtl/>
                <w:lang w:bidi="ar-LY"/>
              </w:rPr>
            </w:pPr>
            <w:r>
              <w:rPr>
                <w:rFonts w:ascii="Simplified Arabic" w:hAnsi="Simplified Arabic" w:cs="Simplified Arabic" w:hint="cs"/>
                <w:rtl/>
                <w:lang w:bidi="ar-LY"/>
              </w:rPr>
              <w:t>تمكين المدير من التحكم باعدد الاطباء و الاخصائيين الموجودين في النظام</w:t>
            </w:r>
            <w:r w:rsidR="003B7C46">
              <w:rPr>
                <w:rFonts w:ascii="Simplified Arabic" w:hAnsi="Simplified Arabic" w:cs="Simplified Arabic" w:hint="cs"/>
                <w:rtl/>
                <w:lang w:bidi="ar-LY"/>
              </w:rPr>
              <w:t xml:space="preserve"> عن طريق الحذف</w:t>
            </w:r>
            <w:r w:rsidRPr="00300F26">
              <w:rPr>
                <w:rFonts w:ascii="Simplified Arabic" w:hAnsi="Simplified Arabic" w:cs="Simplified Arabic"/>
                <w:rtl/>
                <w:lang w:bidi="ar-LY"/>
              </w:rPr>
              <w:t>.</w:t>
            </w:r>
          </w:p>
        </w:tc>
      </w:tr>
      <w:tr w:rsidR="00DE5587" w:rsidRPr="00300F26" w14:paraId="6F12E9B5" w14:textId="77777777" w:rsidTr="00FB5FCA">
        <w:tc>
          <w:tcPr>
            <w:tcW w:w="1691" w:type="dxa"/>
          </w:tcPr>
          <w:p w14:paraId="21A07314"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36B867B" w14:textId="7EFD7D42" w:rsidR="00DE5587" w:rsidRPr="00300F26" w:rsidRDefault="00A8793B" w:rsidP="00FB5FCA">
            <w:pPr>
              <w:rPr>
                <w:rFonts w:ascii="Simplified Arabic" w:hAnsi="Simplified Arabic" w:cs="Simplified Arabic"/>
                <w:rtl/>
                <w:lang w:bidi="ar-LY"/>
              </w:rPr>
            </w:pPr>
            <w:r>
              <w:rPr>
                <w:rFonts w:ascii="Simplified Arabic" w:hAnsi="Simplified Arabic" w:cs="Simplified Arabic" w:hint="cs"/>
                <w:rtl/>
                <w:lang w:bidi="ar-LY"/>
              </w:rPr>
              <w:t>ضعيف.</w:t>
            </w:r>
          </w:p>
        </w:tc>
      </w:tr>
      <w:tr w:rsidR="00DE5587" w:rsidRPr="00300F26" w14:paraId="16A0096B" w14:textId="77777777" w:rsidTr="00FB5FCA">
        <w:tc>
          <w:tcPr>
            <w:tcW w:w="1691" w:type="dxa"/>
          </w:tcPr>
          <w:p w14:paraId="439CBA77"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EAA4EDB" w14:textId="77777777" w:rsidR="00DE5587" w:rsidRPr="00300F26" w:rsidRDefault="00DE5587"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31338E7" w14:textId="12A36304" w:rsidR="00971653" w:rsidRPr="00300F26" w:rsidRDefault="00971653" w:rsidP="00971653">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إضافة </w:t>
      </w:r>
      <w:r w:rsidR="00E16EDF" w:rsidRPr="00300F26">
        <w:rPr>
          <w:rFonts w:ascii="Simplified Arabic" w:hAnsi="Simplified Arabic" w:cs="Simplified Arabic"/>
          <w:rtl/>
          <w:lang w:bidi="ar-LY"/>
        </w:rPr>
        <w:t>وصفة</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971653" w:rsidRPr="00300F26" w14:paraId="10171CBD" w14:textId="77777777" w:rsidTr="00300F26">
        <w:tc>
          <w:tcPr>
            <w:tcW w:w="1691" w:type="dxa"/>
          </w:tcPr>
          <w:p w14:paraId="437AFDFD"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 xml:space="preserve">المعرف </w:t>
            </w:r>
          </w:p>
        </w:tc>
        <w:tc>
          <w:tcPr>
            <w:tcW w:w="6804" w:type="dxa"/>
          </w:tcPr>
          <w:p w14:paraId="606EA75A" w14:textId="3F5CAAAB" w:rsidR="00971653" w:rsidRPr="00300F26" w:rsidRDefault="00971653" w:rsidP="00971653">
            <w:pPr>
              <w:rPr>
                <w:rFonts w:ascii="Simplified Arabic" w:hAnsi="Simplified Arabic" w:cs="Simplified Arabic"/>
                <w:lang w:val="en-US" w:bidi="ar-LY"/>
              </w:rPr>
            </w:pPr>
            <w:r w:rsidRPr="00300F26">
              <w:rPr>
                <w:rFonts w:ascii="Simplified Arabic" w:hAnsi="Simplified Arabic" w:cs="Simplified Arabic"/>
                <w:lang w:val="en-US" w:bidi="ar-LY"/>
              </w:rPr>
              <w:t>FR-</w:t>
            </w:r>
            <w:r w:rsidR="00A34B7C">
              <w:rPr>
                <w:rFonts w:ascii="Simplified Arabic" w:hAnsi="Simplified Arabic" w:cs="Simplified Arabic"/>
                <w:lang w:val="en-US" w:bidi="ar-LY"/>
              </w:rPr>
              <w:t>11</w:t>
            </w:r>
          </w:p>
        </w:tc>
      </w:tr>
      <w:tr w:rsidR="00971653" w:rsidRPr="00300F26" w14:paraId="7CF404E0" w14:textId="77777777" w:rsidTr="00300F26">
        <w:tc>
          <w:tcPr>
            <w:tcW w:w="1691" w:type="dxa"/>
          </w:tcPr>
          <w:p w14:paraId="61B6277F"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4160CC1" w14:textId="5CE8ACE3" w:rsidR="00971653" w:rsidRPr="00300F26" w:rsidRDefault="00971653" w:rsidP="00416065">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416065" w:rsidRPr="00300F26">
              <w:rPr>
                <w:rFonts w:ascii="Simplified Arabic" w:hAnsi="Simplified Arabic" w:cs="Simplified Arabic"/>
                <w:rtl/>
                <w:lang w:val="en-US" w:bidi="ar-LY"/>
              </w:rPr>
              <w:t xml:space="preserve">للأخصائيين إمكانية إضافة وصفة </w:t>
            </w:r>
            <w:r w:rsidRPr="00300F26">
              <w:rPr>
                <w:rFonts w:ascii="Simplified Arabic" w:hAnsi="Simplified Arabic" w:cs="Simplified Arabic"/>
                <w:rtl/>
                <w:lang w:val="en-US" w:bidi="ar-LY"/>
              </w:rPr>
              <w:t>.</w:t>
            </w:r>
          </w:p>
        </w:tc>
      </w:tr>
      <w:tr w:rsidR="00971653" w:rsidRPr="00300F26" w14:paraId="6DF0B66E" w14:textId="77777777" w:rsidTr="00300F26">
        <w:tc>
          <w:tcPr>
            <w:tcW w:w="1691" w:type="dxa"/>
          </w:tcPr>
          <w:p w14:paraId="386C117E"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4E7DC07" w14:textId="6C83FB5C" w:rsidR="00971653" w:rsidRPr="00300F26" w:rsidRDefault="0007235D" w:rsidP="00416065">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w:t>
            </w:r>
            <w:r w:rsidR="00416065" w:rsidRPr="00300F26">
              <w:rPr>
                <w:rFonts w:ascii="Simplified Arabic" w:hAnsi="Simplified Arabic" w:cs="Simplified Arabic"/>
                <w:rtl/>
                <w:lang w:bidi="ar-LY"/>
              </w:rPr>
              <w:t>ل الموقع</w:t>
            </w:r>
            <w:r w:rsidR="00971653" w:rsidRPr="00300F26">
              <w:rPr>
                <w:rFonts w:ascii="Simplified Arabic" w:hAnsi="Simplified Arabic" w:cs="Simplified Arabic"/>
                <w:rtl/>
                <w:lang w:bidi="ar-LY"/>
              </w:rPr>
              <w:t>.</w:t>
            </w:r>
          </w:p>
        </w:tc>
      </w:tr>
      <w:tr w:rsidR="00971653" w:rsidRPr="00300F26" w14:paraId="50D5EBC1" w14:textId="77777777" w:rsidTr="00300F26">
        <w:tc>
          <w:tcPr>
            <w:tcW w:w="1691" w:type="dxa"/>
          </w:tcPr>
          <w:p w14:paraId="46939B8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7C1CCAE" w14:textId="58070485" w:rsidR="00971653" w:rsidRPr="00300F26" w:rsidRDefault="00416065"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971653" w:rsidRPr="00300F26" w14:paraId="29961193" w14:textId="77777777" w:rsidTr="00300F26">
        <w:tc>
          <w:tcPr>
            <w:tcW w:w="1691" w:type="dxa"/>
          </w:tcPr>
          <w:p w14:paraId="39C21BF6"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B785D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3B29DB" w14:textId="4DE5E1D1" w:rsidR="00971653" w:rsidRPr="00300F26" w:rsidRDefault="00971653" w:rsidP="00416065">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تعديل </w:t>
      </w:r>
      <w:r w:rsidR="00416065" w:rsidRPr="00300F26">
        <w:rPr>
          <w:rFonts w:ascii="Simplified Arabic" w:hAnsi="Simplified Arabic" w:cs="Simplified Arabic"/>
          <w:rtl/>
          <w:lang w:bidi="ar-LY"/>
        </w:rPr>
        <w:t>وصفة</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971653" w:rsidRPr="00300F26" w14:paraId="7966E530" w14:textId="77777777" w:rsidTr="00300F26">
        <w:tc>
          <w:tcPr>
            <w:tcW w:w="1691" w:type="dxa"/>
          </w:tcPr>
          <w:p w14:paraId="11C1B26B"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EE67016" w14:textId="2C65498D" w:rsidR="00971653" w:rsidRPr="00300F26" w:rsidRDefault="00971653" w:rsidP="00416065">
            <w:pPr>
              <w:rPr>
                <w:rFonts w:ascii="Simplified Arabic" w:hAnsi="Simplified Arabic" w:cs="Simplified Arabic"/>
                <w:lang w:val="en-US" w:bidi="ar-LY"/>
              </w:rPr>
            </w:pPr>
            <w:r w:rsidRPr="00300F26">
              <w:rPr>
                <w:rFonts w:ascii="Simplified Arabic" w:hAnsi="Simplified Arabic" w:cs="Simplified Arabic"/>
                <w:lang w:val="en-US" w:bidi="ar-LY"/>
              </w:rPr>
              <w:t>FR-</w:t>
            </w:r>
            <w:r w:rsidR="00416065" w:rsidRPr="00300F26">
              <w:rPr>
                <w:rFonts w:ascii="Simplified Arabic" w:hAnsi="Simplified Arabic" w:cs="Simplified Arabic"/>
                <w:lang w:val="en-US" w:bidi="ar-LY"/>
              </w:rPr>
              <w:t>1</w:t>
            </w:r>
            <w:r w:rsidR="00A34B7C">
              <w:rPr>
                <w:rFonts w:ascii="Simplified Arabic" w:hAnsi="Simplified Arabic" w:cs="Simplified Arabic"/>
                <w:lang w:val="en-US" w:bidi="ar-LY"/>
              </w:rPr>
              <w:t>2</w:t>
            </w:r>
          </w:p>
        </w:tc>
      </w:tr>
      <w:tr w:rsidR="00971653" w:rsidRPr="00300F26" w14:paraId="6AEBEA45" w14:textId="77777777" w:rsidTr="00300F26">
        <w:tc>
          <w:tcPr>
            <w:tcW w:w="1691" w:type="dxa"/>
          </w:tcPr>
          <w:p w14:paraId="7B736389"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4BE7DC7" w14:textId="73F0BBA1" w:rsidR="00971653" w:rsidRPr="00300F26" w:rsidRDefault="00971653" w:rsidP="00416065">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416065" w:rsidRPr="00300F26">
              <w:rPr>
                <w:rFonts w:ascii="Simplified Arabic" w:hAnsi="Simplified Arabic" w:cs="Simplified Arabic"/>
                <w:rtl/>
                <w:lang w:val="en-US" w:bidi="ar-LY"/>
              </w:rPr>
              <w:t>للأخصائيين إمكانية تعديل وصفة</w:t>
            </w:r>
            <w:r w:rsidRPr="00300F26">
              <w:rPr>
                <w:rFonts w:ascii="Simplified Arabic" w:hAnsi="Simplified Arabic" w:cs="Simplified Arabic"/>
                <w:rtl/>
                <w:lang w:val="en-US" w:bidi="ar-LY"/>
              </w:rPr>
              <w:t>.</w:t>
            </w:r>
          </w:p>
        </w:tc>
      </w:tr>
      <w:tr w:rsidR="00971653" w:rsidRPr="00300F26" w14:paraId="01D4C11A" w14:textId="77777777" w:rsidTr="00300F26">
        <w:tc>
          <w:tcPr>
            <w:tcW w:w="1691" w:type="dxa"/>
          </w:tcPr>
          <w:p w14:paraId="778754FF"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DD4A543" w14:textId="755915CD" w:rsidR="00971653" w:rsidRPr="00300F26" w:rsidRDefault="00971653" w:rsidP="00416065">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sidR="00416065" w:rsidRPr="00300F26">
              <w:rPr>
                <w:rFonts w:ascii="Simplified Arabic" w:hAnsi="Simplified Arabic" w:cs="Simplified Arabic"/>
                <w:rtl/>
                <w:lang w:bidi="ar-LY"/>
              </w:rPr>
              <w:t>الاخصائي من القيام بتعديل علي الوصفات في حالة وجود أي أخطاء في الوصفة</w:t>
            </w:r>
            <w:r w:rsidRPr="00300F26">
              <w:rPr>
                <w:rFonts w:ascii="Simplified Arabic" w:hAnsi="Simplified Arabic" w:cs="Simplified Arabic"/>
                <w:rtl/>
                <w:lang w:bidi="ar-LY"/>
              </w:rPr>
              <w:t>.</w:t>
            </w:r>
          </w:p>
        </w:tc>
      </w:tr>
      <w:tr w:rsidR="00971653" w:rsidRPr="00300F26" w14:paraId="0EE7762A" w14:textId="77777777" w:rsidTr="00300F26">
        <w:tc>
          <w:tcPr>
            <w:tcW w:w="1691" w:type="dxa"/>
          </w:tcPr>
          <w:p w14:paraId="5A00BA0A"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8EE094B" w14:textId="43A022F1" w:rsidR="00971653" w:rsidRPr="00300F26" w:rsidRDefault="003B7C46" w:rsidP="00300F26">
            <w:pPr>
              <w:rPr>
                <w:rFonts w:ascii="Simplified Arabic" w:hAnsi="Simplified Arabic" w:cs="Simplified Arabic"/>
                <w:rtl/>
                <w:lang w:bidi="ar-LY"/>
              </w:rPr>
            </w:pPr>
            <w:r>
              <w:rPr>
                <w:rFonts w:ascii="Simplified Arabic" w:hAnsi="Simplified Arabic" w:cs="Simplified Arabic" w:hint="cs"/>
                <w:rtl/>
                <w:lang w:bidi="ar-LY"/>
              </w:rPr>
              <w:t>ضعيف</w:t>
            </w:r>
          </w:p>
        </w:tc>
      </w:tr>
      <w:tr w:rsidR="00971653" w:rsidRPr="00300F26" w14:paraId="4A823E98" w14:textId="77777777" w:rsidTr="00300F26">
        <w:tc>
          <w:tcPr>
            <w:tcW w:w="1691" w:type="dxa"/>
          </w:tcPr>
          <w:p w14:paraId="60ACDCA8"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29A0A19"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1A81B13" w14:textId="591A9F31" w:rsidR="00971653" w:rsidRPr="00300F26" w:rsidRDefault="00EC09D7" w:rsidP="00971653">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r w:rsidR="00971653"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971653" w:rsidRPr="00300F26" w14:paraId="12A4A1F4" w14:textId="77777777" w:rsidTr="00300F26">
        <w:tc>
          <w:tcPr>
            <w:tcW w:w="1691" w:type="dxa"/>
          </w:tcPr>
          <w:p w14:paraId="292350D1"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E01C25" w14:textId="187CB55D" w:rsidR="00971653" w:rsidRPr="00300F26" w:rsidRDefault="00971653" w:rsidP="00EC09D7">
            <w:pPr>
              <w:rPr>
                <w:rFonts w:ascii="Simplified Arabic" w:hAnsi="Simplified Arabic" w:cs="Simplified Arabic"/>
                <w:lang w:val="en-US" w:bidi="ar-LY"/>
              </w:rPr>
            </w:pPr>
            <w:r w:rsidRPr="00300F26">
              <w:rPr>
                <w:rFonts w:ascii="Simplified Arabic" w:hAnsi="Simplified Arabic" w:cs="Simplified Arabic"/>
                <w:lang w:val="en-US" w:bidi="ar-LY"/>
              </w:rPr>
              <w:t>FR-</w:t>
            </w:r>
            <w:r w:rsidR="00EC09D7" w:rsidRPr="00300F26">
              <w:rPr>
                <w:rFonts w:ascii="Simplified Arabic" w:hAnsi="Simplified Arabic" w:cs="Simplified Arabic"/>
                <w:lang w:val="en-US" w:bidi="ar-LY"/>
              </w:rPr>
              <w:t>1</w:t>
            </w:r>
            <w:r w:rsidR="00A34B7C">
              <w:rPr>
                <w:rFonts w:ascii="Simplified Arabic" w:hAnsi="Simplified Arabic" w:cs="Simplified Arabic"/>
                <w:lang w:val="en-US" w:bidi="ar-LY"/>
              </w:rPr>
              <w:t>3</w:t>
            </w:r>
          </w:p>
        </w:tc>
      </w:tr>
      <w:tr w:rsidR="00971653" w:rsidRPr="00300F26" w14:paraId="49ECD22D" w14:textId="77777777" w:rsidTr="00300F26">
        <w:tc>
          <w:tcPr>
            <w:tcW w:w="1691" w:type="dxa"/>
          </w:tcPr>
          <w:p w14:paraId="50E5DC0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D365F25" w14:textId="58D987A8" w:rsidR="00971653" w:rsidRPr="00300F26" w:rsidRDefault="00971653" w:rsidP="00EC09D7">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EC09D7" w:rsidRPr="00300F26">
              <w:rPr>
                <w:rFonts w:ascii="Simplified Arabic" w:hAnsi="Simplified Arabic" w:cs="Simplified Arabic"/>
                <w:rtl/>
                <w:lang w:val="en-US" w:bidi="ar-LY"/>
              </w:rPr>
              <w:t>للأخصائيين إمكانية حذف وصفة.</w:t>
            </w:r>
            <w:r w:rsidRPr="00300F26">
              <w:rPr>
                <w:rFonts w:ascii="Simplified Arabic" w:hAnsi="Simplified Arabic" w:cs="Simplified Arabic"/>
                <w:rtl/>
                <w:lang w:val="en-US" w:bidi="ar-LY"/>
              </w:rPr>
              <w:t>.</w:t>
            </w:r>
          </w:p>
        </w:tc>
      </w:tr>
      <w:tr w:rsidR="00971653" w:rsidRPr="00300F26" w14:paraId="63AD9930" w14:textId="77777777" w:rsidTr="00300F26">
        <w:tc>
          <w:tcPr>
            <w:tcW w:w="1691" w:type="dxa"/>
          </w:tcPr>
          <w:p w14:paraId="1D47E9FB"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AE80FA8" w14:textId="79B67218" w:rsidR="00971653" w:rsidRPr="00300F26" w:rsidRDefault="00EC09D7" w:rsidP="00EC09D7">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 في حالة وجود أي أخطاء في الوصفة.</w:t>
            </w:r>
          </w:p>
        </w:tc>
      </w:tr>
      <w:tr w:rsidR="00971653" w:rsidRPr="00300F26" w14:paraId="0775339B" w14:textId="77777777" w:rsidTr="00300F26">
        <w:tc>
          <w:tcPr>
            <w:tcW w:w="1691" w:type="dxa"/>
          </w:tcPr>
          <w:p w14:paraId="15DABBB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035FA623" w14:textId="6F9DE3EC" w:rsidR="00971653" w:rsidRPr="00300F26" w:rsidRDefault="003B7C46" w:rsidP="00300F26">
            <w:pPr>
              <w:rPr>
                <w:rFonts w:ascii="Simplified Arabic" w:hAnsi="Simplified Arabic" w:cs="Simplified Arabic"/>
                <w:rtl/>
                <w:lang w:bidi="ar-LY"/>
              </w:rPr>
            </w:pPr>
            <w:r>
              <w:rPr>
                <w:rFonts w:ascii="Simplified Arabic" w:hAnsi="Simplified Arabic" w:cs="Simplified Arabic" w:hint="cs"/>
                <w:rtl/>
                <w:lang w:bidi="ar-LY"/>
              </w:rPr>
              <w:t>ضعيف</w:t>
            </w:r>
          </w:p>
        </w:tc>
      </w:tr>
      <w:tr w:rsidR="00971653" w:rsidRPr="00300F26" w14:paraId="1FEC227F" w14:textId="77777777" w:rsidTr="00300F26">
        <w:tc>
          <w:tcPr>
            <w:tcW w:w="1691" w:type="dxa"/>
          </w:tcPr>
          <w:p w14:paraId="36497F3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كيفية التحقق</w:t>
            </w:r>
          </w:p>
        </w:tc>
        <w:tc>
          <w:tcPr>
            <w:tcW w:w="6804" w:type="dxa"/>
          </w:tcPr>
          <w:p w14:paraId="3CA1A2B7"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72CB74C" w14:textId="1835DEA5" w:rsidR="00EC09D7" w:rsidRPr="00300F26" w:rsidRDefault="00EC09D7" w:rsidP="00EC09D7">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TableGrid"/>
        <w:bidiVisual/>
        <w:tblW w:w="0" w:type="auto"/>
        <w:tblLook w:val="04A0" w:firstRow="1" w:lastRow="0" w:firstColumn="1" w:lastColumn="0" w:noHBand="0" w:noVBand="1"/>
      </w:tblPr>
      <w:tblGrid>
        <w:gridCol w:w="1691"/>
        <w:gridCol w:w="6804"/>
      </w:tblGrid>
      <w:tr w:rsidR="00EC09D7" w:rsidRPr="00300F26" w14:paraId="03FD4D4E" w14:textId="77777777" w:rsidTr="00300F26">
        <w:tc>
          <w:tcPr>
            <w:tcW w:w="1691" w:type="dxa"/>
          </w:tcPr>
          <w:p w14:paraId="59808A7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34BF4DB" w14:textId="06B31D21" w:rsidR="00EC09D7" w:rsidRPr="00300F26" w:rsidRDefault="00EC09D7" w:rsidP="00EC09D7">
            <w:pPr>
              <w:rPr>
                <w:rFonts w:ascii="Simplified Arabic" w:hAnsi="Simplified Arabic" w:cs="Simplified Arabic"/>
                <w:lang w:val="en-US" w:bidi="ar-LY"/>
              </w:rPr>
            </w:pPr>
            <w:r w:rsidRPr="00300F26">
              <w:rPr>
                <w:rFonts w:ascii="Simplified Arabic" w:hAnsi="Simplified Arabic" w:cs="Simplified Arabic"/>
                <w:lang w:val="en-US" w:bidi="ar-LY"/>
              </w:rPr>
              <w:t>FR-14</w:t>
            </w:r>
          </w:p>
        </w:tc>
      </w:tr>
      <w:tr w:rsidR="00EC09D7" w:rsidRPr="00300F26" w14:paraId="2CE0B2EB" w14:textId="77777777" w:rsidTr="00300F26">
        <w:tc>
          <w:tcPr>
            <w:tcW w:w="1691" w:type="dxa"/>
          </w:tcPr>
          <w:p w14:paraId="278B5159"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BC9D06" w14:textId="6421456A" w:rsidR="00EC09D7" w:rsidRPr="00300F26" w:rsidRDefault="00EC09D7" w:rsidP="0024194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71CBA4E1" w14:textId="77777777" w:rsidTr="00300F26">
        <w:tc>
          <w:tcPr>
            <w:tcW w:w="1691" w:type="dxa"/>
          </w:tcPr>
          <w:p w14:paraId="433C9CA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7520D0F" w14:textId="51E7DA72" w:rsidR="00EC09D7" w:rsidRPr="00300F26" w:rsidRDefault="0007235D" w:rsidP="00300F26">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w:t>
            </w:r>
            <w:r w:rsidR="00EC09D7" w:rsidRPr="00300F26">
              <w:rPr>
                <w:rFonts w:ascii="Simplified Arabic" w:hAnsi="Simplified Arabic" w:cs="Simplified Arabic"/>
                <w:rtl/>
                <w:lang w:bidi="ar-LY"/>
              </w:rPr>
              <w:t>ل الموقع.</w:t>
            </w:r>
          </w:p>
        </w:tc>
      </w:tr>
      <w:tr w:rsidR="00EC09D7" w:rsidRPr="00300F26" w14:paraId="47CA4C2B" w14:textId="77777777" w:rsidTr="00300F26">
        <w:tc>
          <w:tcPr>
            <w:tcW w:w="1691" w:type="dxa"/>
          </w:tcPr>
          <w:p w14:paraId="2C8140ED"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5A4A13B"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EC09D7" w:rsidRPr="00300F26" w14:paraId="1D76A7A8" w14:textId="77777777" w:rsidTr="00300F26">
        <w:tc>
          <w:tcPr>
            <w:tcW w:w="1691" w:type="dxa"/>
          </w:tcPr>
          <w:p w14:paraId="36D8F1A7"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BB59F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C0A8C7B" w14:textId="3E7D5743" w:rsidR="00EC09D7" w:rsidRPr="00300F26" w:rsidRDefault="00EC09D7" w:rsidP="0007235D">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تعديل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EC09D7" w:rsidRPr="00300F26" w14:paraId="6E6877B8" w14:textId="77777777" w:rsidTr="00300F26">
        <w:tc>
          <w:tcPr>
            <w:tcW w:w="1691" w:type="dxa"/>
          </w:tcPr>
          <w:p w14:paraId="6BBC2A37"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CAC7099" w14:textId="1084EB00" w:rsidR="00EC09D7" w:rsidRPr="00300F26" w:rsidRDefault="00EC09D7" w:rsidP="0007235D">
            <w:pPr>
              <w:rPr>
                <w:rFonts w:ascii="Simplified Arabic" w:hAnsi="Simplified Arabic" w:cs="Simplified Arabic"/>
                <w:lang w:val="en-US" w:bidi="ar-LY"/>
              </w:rPr>
            </w:pPr>
            <w:r w:rsidRPr="00300F26">
              <w:rPr>
                <w:rFonts w:ascii="Simplified Arabic" w:hAnsi="Simplified Arabic" w:cs="Simplified Arabic"/>
                <w:lang w:val="en-US" w:bidi="ar-LY"/>
              </w:rPr>
              <w:t>FR-</w:t>
            </w:r>
            <w:r w:rsidR="0007235D" w:rsidRPr="00300F26">
              <w:rPr>
                <w:rFonts w:ascii="Simplified Arabic" w:hAnsi="Simplified Arabic" w:cs="Simplified Arabic"/>
                <w:lang w:val="en-US" w:bidi="ar-LY"/>
              </w:rPr>
              <w:t>15</w:t>
            </w:r>
          </w:p>
        </w:tc>
      </w:tr>
      <w:tr w:rsidR="00EC09D7" w:rsidRPr="00300F26" w14:paraId="26BEF144" w14:textId="77777777" w:rsidTr="00300F26">
        <w:tc>
          <w:tcPr>
            <w:tcW w:w="1691" w:type="dxa"/>
          </w:tcPr>
          <w:p w14:paraId="38C5BB6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4B2B463" w14:textId="5AD839C5" w:rsidR="00EC09D7" w:rsidRPr="00300F26" w:rsidRDefault="00EC09D7" w:rsidP="0024194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69BF2125" w14:textId="77777777" w:rsidTr="00300F26">
        <w:tc>
          <w:tcPr>
            <w:tcW w:w="1691" w:type="dxa"/>
          </w:tcPr>
          <w:p w14:paraId="063A732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5F8006" w14:textId="7D98253A" w:rsidR="00EC09D7" w:rsidRPr="00300F26" w:rsidRDefault="00EC09D7" w:rsidP="00241946">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 xml:space="preserve"> في حالة </w:t>
            </w:r>
            <w:r w:rsidR="0007235D" w:rsidRPr="00300F26">
              <w:rPr>
                <w:rFonts w:ascii="Simplified Arabic" w:hAnsi="Simplified Arabic" w:cs="Simplified Arabic"/>
                <w:rtl/>
                <w:lang w:bidi="ar-LY"/>
              </w:rPr>
              <w:t>تم تغير المكان</w:t>
            </w:r>
            <w:r w:rsidRPr="00300F26">
              <w:rPr>
                <w:rFonts w:ascii="Simplified Arabic" w:hAnsi="Simplified Arabic" w:cs="Simplified Arabic"/>
                <w:rtl/>
                <w:lang w:bidi="ar-LY"/>
              </w:rPr>
              <w:t>.</w:t>
            </w:r>
          </w:p>
        </w:tc>
      </w:tr>
      <w:tr w:rsidR="00EC09D7" w:rsidRPr="00300F26" w14:paraId="023B502A" w14:textId="77777777" w:rsidTr="00300F26">
        <w:tc>
          <w:tcPr>
            <w:tcW w:w="1691" w:type="dxa"/>
          </w:tcPr>
          <w:p w14:paraId="646786C5"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2AA16D8" w14:textId="36AF3482" w:rsidR="00EC09D7" w:rsidRPr="00300F26" w:rsidRDefault="003B7C46" w:rsidP="00300F26">
            <w:pPr>
              <w:rPr>
                <w:rFonts w:ascii="Simplified Arabic" w:hAnsi="Simplified Arabic" w:cs="Simplified Arabic"/>
                <w:rtl/>
                <w:lang w:bidi="ar-LY"/>
              </w:rPr>
            </w:pPr>
            <w:r>
              <w:rPr>
                <w:rFonts w:ascii="Simplified Arabic" w:hAnsi="Simplified Arabic" w:cs="Simplified Arabic" w:hint="cs"/>
                <w:rtl/>
                <w:lang w:bidi="ar-LY"/>
              </w:rPr>
              <w:t>ضعيف</w:t>
            </w:r>
          </w:p>
        </w:tc>
      </w:tr>
      <w:tr w:rsidR="00EC09D7" w:rsidRPr="00300F26" w14:paraId="0CB8301B" w14:textId="77777777" w:rsidTr="00300F26">
        <w:tc>
          <w:tcPr>
            <w:tcW w:w="1691" w:type="dxa"/>
          </w:tcPr>
          <w:p w14:paraId="387EF9C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A40382E"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11A24CC" w14:textId="76856D3B" w:rsidR="00EC09D7" w:rsidRPr="00300F26" w:rsidRDefault="00EC09D7" w:rsidP="00241946">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EC09D7" w:rsidRPr="00300F26" w14:paraId="381053A4" w14:textId="77777777" w:rsidTr="00300F26">
        <w:tc>
          <w:tcPr>
            <w:tcW w:w="1691" w:type="dxa"/>
          </w:tcPr>
          <w:p w14:paraId="3302674C"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E41A97E" w14:textId="2F85FF38" w:rsidR="00EC09D7" w:rsidRPr="00300F26" w:rsidRDefault="00EC09D7" w:rsidP="0007235D">
            <w:pPr>
              <w:rPr>
                <w:rFonts w:ascii="Simplified Arabic" w:hAnsi="Simplified Arabic" w:cs="Simplified Arabic"/>
                <w:lang w:val="en-US" w:bidi="ar-LY"/>
              </w:rPr>
            </w:pPr>
            <w:r w:rsidRPr="00300F26">
              <w:rPr>
                <w:rFonts w:ascii="Simplified Arabic" w:hAnsi="Simplified Arabic" w:cs="Simplified Arabic"/>
                <w:lang w:val="en-US" w:bidi="ar-LY"/>
              </w:rPr>
              <w:t>FR-</w:t>
            </w:r>
            <w:r w:rsidR="0007235D" w:rsidRPr="00300F26">
              <w:rPr>
                <w:rFonts w:ascii="Simplified Arabic" w:hAnsi="Simplified Arabic" w:cs="Simplified Arabic"/>
                <w:lang w:val="en-US" w:bidi="ar-LY"/>
              </w:rPr>
              <w:t>16</w:t>
            </w:r>
          </w:p>
        </w:tc>
      </w:tr>
      <w:tr w:rsidR="00EC09D7" w:rsidRPr="00300F26" w14:paraId="0B60E0C1" w14:textId="77777777" w:rsidTr="00300F26">
        <w:tc>
          <w:tcPr>
            <w:tcW w:w="1691" w:type="dxa"/>
          </w:tcPr>
          <w:p w14:paraId="656580A2"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4C0B0" w14:textId="1A20D9B6" w:rsidR="00EC09D7" w:rsidRPr="00300F26" w:rsidRDefault="00EC09D7" w:rsidP="00241946">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w:t>
            </w:r>
            <w:r w:rsidR="003B7C46">
              <w:rPr>
                <w:rFonts w:ascii="Simplified Arabic" w:hAnsi="Simplified Arabic" w:cs="Simplified Arabic" w:hint="cs"/>
                <w:rtl/>
                <w:lang w:val="en-US" w:bidi="ar-LY"/>
              </w:rPr>
              <w:t>لمدير</w:t>
            </w:r>
            <w:r w:rsidRPr="00300F26">
              <w:rPr>
                <w:rFonts w:ascii="Simplified Arabic" w:hAnsi="Simplified Arabic" w:cs="Simplified Arabic"/>
                <w:rtl/>
                <w:lang w:val="en-US" w:bidi="ar-LY"/>
              </w:rPr>
              <w:t xml:space="preserve"> إمكانية 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3B1C0D16" w14:textId="77777777" w:rsidTr="00300F26">
        <w:tc>
          <w:tcPr>
            <w:tcW w:w="1691" w:type="dxa"/>
          </w:tcPr>
          <w:p w14:paraId="1E9B042A"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3BFB84A2" w14:textId="0E5A6508" w:rsidR="00EC09D7" w:rsidRPr="00300F26" w:rsidRDefault="00EC09D7" w:rsidP="00241946">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sidR="003B7C46">
              <w:rPr>
                <w:rFonts w:ascii="Simplified Arabic" w:hAnsi="Simplified Arabic" w:cs="Simplified Arabic" w:hint="cs"/>
                <w:rtl/>
                <w:lang w:bidi="ar-LY"/>
              </w:rPr>
              <w:t>المدير</w:t>
            </w:r>
            <w:r w:rsidRPr="00300F26">
              <w:rPr>
                <w:rFonts w:ascii="Simplified Arabic" w:hAnsi="Simplified Arabic" w:cs="Simplified Arabic"/>
                <w:rtl/>
                <w:lang w:bidi="ar-LY"/>
              </w:rPr>
              <w:t xml:space="preserve"> من القيام بحذف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 xml:space="preserve"> في حالة </w:t>
            </w:r>
            <w:r w:rsidR="00241946" w:rsidRPr="00300F26">
              <w:rPr>
                <w:rFonts w:ascii="Simplified Arabic" w:hAnsi="Simplified Arabic" w:cs="Simplified Arabic"/>
                <w:rtl/>
                <w:lang w:bidi="ar-LY"/>
              </w:rPr>
              <w:t>اقفال المكان</w:t>
            </w:r>
            <w:r w:rsidRPr="00300F26">
              <w:rPr>
                <w:rFonts w:ascii="Simplified Arabic" w:hAnsi="Simplified Arabic" w:cs="Simplified Arabic"/>
                <w:rtl/>
                <w:lang w:bidi="ar-LY"/>
              </w:rPr>
              <w:t>.</w:t>
            </w:r>
          </w:p>
        </w:tc>
      </w:tr>
      <w:tr w:rsidR="00EC09D7" w:rsidRPr="00300F26" w14:paraId="01E1E989" w14:textId="77777777" w:rsidTr="00300F26">
        <w:tc>
          <w:tcPr>
            <w:tcW w:w="1691" w:type="dxa"/>
          </w:tcPr>
          <w:p w14:paraId="3E2ED910"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4A0D03" w14:textId="579C7021" w:rsidR="00EC09D7" w:rsidRPr="00300F26" w:rsidRDefault="003B7C46" w:rsidP="00300F26">
            <w:pPr>
              <w:rPr>
                <w:rFonts w:ascii="Simplified Arabic" w:hAnsi="Simplified Arabic" w:cs="Simplified Arabic"/>
                <w:rtl/>
                <w:lang w:bidi="ar-LY"/>
              </w:rPr>
            </w:pPr>
            <w:r>
              <w:rPr>
                <w:rFonts w:ascii="Simplified Arabic" w:hAnsi="Simplified Arabic" w:cs="Simplified Arabic" w:hint="cs"/>
                <w:rtl/>
                <w:lang w:bidi="ar-LY"/>
              </w:rPr>
              <w:t>ضعيف</w:t>
            </w:r>
          </w:p>
        </w:tc>
      </w:tr>
      <w:tr w:rsidR="00EC09D7" w:rsidRPr="00300F26" w14:paraId="1D68A368" w14:textId="77777777" w:rsidTr="00300F26">
        <w:tc>
          <w:tcPr>
            <w:tcW w:w="1691" w:type="dxa"/>
          </w:tcPr>
          <w:p w14:paraId="52C8DE25"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EFF262E"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5650E5B" w14:textId="00235374" w:rsidR="0062329B" w:rsidRPr="00300F26" w:rsidRDefault="00400C2C" w:rsidP="0062329B">
      <w:pPr>
        <w:pStyle w:val="ListParagraph"/>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r w:rsidR="0062329B"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62329B" w:rsidRPr="00300F26" w14:paraId="666A1217" w14:textId="77777777" w:rsidTr="00300F26">
        <w:tc>
          <w:tcPr>
            <w:tcW w:w="1691" w:type="dxa"/>
          </w:tcPr>
          <w:p w14:paraId="30E48364"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9914DFF" w14:textId="3D5EDD13" w:rsidR="0062329B" w:rsidRPr="00300F26" w:rsidRDefault="0062329B" w:rsidP="00400C2C">
            <w:pPr>
              <w:rPr>
                <w:rFonts w:ascii="Simplified Arabic" w:hAnsi="Simplified Arabic" w:cs="Simplified Arabic"/>
                <w:lang w:val="en-US" w:bidi="ar-LY"/>
              </w:rPr>
            </w:pPr>
            <w:r w:rsidRPr="00300F26">
              <w:rPr>
                <w:rFonts w:ascii="Simplified Arabic" w:hAnsi="Simplified Arabic" w:cs="Simplified Arabic"/>
                <w:lang w:val="en-US" w:bidi="ar-LY"/>
              </w:rPr>
              <w:t>FR-1</w:t>
            </w:r>
            <w:r w:rsidR="00A34B7C">
              <w:rPr>
                <w:rFonts w:ascii="Simplified Arabic" w:hAnsi="Simplified Arabic" w:cs="Simplified Arabic"/>
                <w:lang w:val="en-US" w:bidi="ar-LY"/>
              </w:rPr>
              <w:t>7</w:t>
            </w:r>
          </w:p>
        </w:tc>
      </w:tr>
      <w:tr w:rsidR="0062329B" w:rsidRPr="00300F26" w14:paraId="307CC24D" w14:textId="77777777" w:rsidTr="00300F26">
        <w:tc>
          <w:tcPr>
            <w:tcW w:w="1691" w:type="dxa"/>
          </w:tcPr>
          <w:p w14:paraId="0E44F01F"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5BCA118" w14:textId="09E0F2EA" w:rsidR="0062329B" w:rsidRPr="00300F26" w:rsidRDefault="0062329B" w:rsidP="00400C2C">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00400C2C"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62329B" w:rsidRPr="00300F26" w14:paraId="429566EC" w14:textId="77777777" w:rsidTr="00300F26">
        <w:tc>
          <w:tcPr>
            <w:tcW w:w="1691" w:type="dxa"/>
          </w:tcPr>
          <w:p w14:paraId="3D36E0BC"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D586130" w14:textId="236D1D64"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w:t>
            </w:r>
            <w:r w:rsidR="00400C2C" w:rsidRPr="00300F26">
              <w:rPr>
                <w:rFonts w:ascii="Simplified Arabic" w:hAnsi="Simplified Arabic" w:cs="Simplified Arabic"/>
                <w:rtl/>
                <w:lang w:bidi="ar-LY"/>
              </w:rPr>
              <w:t xml:space="preserve"> يكتمل ا</w:t>
            </w:r>
            <w:r w:rsidR="004921E9">
              <w:rPr>
                <w:rFonts w:ascii="Simplified Arabic" w:hAnsi="Simplified Arabic" w:cs="Simplified Arabic" w:hint="cs"/>
                <w:rtl/>
                <w:lang w:bidi="ar-LY"/>
              </w:rPr>
              <w:t>لنظام ا</w:t>
            </w:r>
            <w:r w:rsidR="00400C2C" w:rsidRPr="00300F26">
              <w:rPr>
                <w:rFonts w:ascii="Simplified Arabic" w:hAnsi="Simplified Arabic" w:cs="Simplified Arabic"/>
                <w:rtl/>
                <w:lang w:bidi="ar-LY"/>
              </w:rPr>
              <w:t>لغذائي</w:t>
            </w:r>
            <w:r w:rsidR="004921E9">
              <w:rPr>
                <w:rFonts w:ascii="Simplified Arabic" w:hAnsi="Simplified Arabic" w:cs="Simplified Arabic" w:hint="cs"/>
                <w:rtl/>
                <w:lang w:bidi="ar-LY"/>
              </w:rPr>
              <w:t xml:space="preserve"> و الصحي</w:t>
            </w:r>
            <w:r w:rsidR="00400C2C" w:rsidRPr="00300F26">
              <w:rPr>
                <w:rFonts w:ascii="Simplified Arabic" w:hAnsi="Simplified Arabic" w:cs="Simplified Arabic"/>
                <w:rtl/>
                <w:lang w:bidi="ar-LY"/>
              </w:rPr>
              <w:t xml:space="preserve"> للمريض بتوفير</w:t>
            </w:r>
            <w:r w:rsidRPr="00300F26">
              <w:rPr>
                <w:rFonts w:ascii="Simplified Arabic" w:hAnsi="Simplified Arabic" w:cs="Simplified Arabic"/>
                <w:rtl/>
                <w:lang w:bidi="ar-LY"/>
              </w:rPr>
              <w:t xml:space="preserve"> جدول </w:t>
            </w:r>
            <w:r w:rsidR="00400C2C" w:rsidRPr="00300F26">
              <w:rPr>
                <w:rFonts w:ascii="Simplified Arabic" w:hAnsi="Simplified Arabic" w:cs="Simplified Arabic"/>
                <w:rtl/>
                <w:lang w:bidi="ar-LY"/>
              </w:rPr>
              <w:t>تمارين رياضية</w:t>
            </w:r>
            <w:r w:rsidRPr="00300F26">
              <w:rPr>
                <w:rFonts w:ascii="Simplified Arabic" w:hAnsi="Simplified Arabic" w:cs="Simplified Arabic"/>
                <w:rtl/>
                <w:lang w:bidi="ar-LY"/>
              </w:rPr>
              <w:t xml:space="preserve"> خاص به معد من قبل الاخصائي.</w:t>
            </w:r>
          </w:p>
        </w:tc>
      </w:tr>
      <w:tr w:rsidR="0062329B" w:rsidRPr="00300F26" w14:paraId="6F004011" w14:textId="77777777" w:rsidTr="00300F26">
        <w:tc>
          <w:tcPr>
            <w:tcW w:w="1691" w:type="dxa"/>
          </w:tcPr>
          <w:p w14:paraId="789A4891"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1DEE4E7"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62329B" w:rsidRPr="00300F26" w14:paraId="42C92693" w14:textId="77777777" w:rsidTr="00300F26">
        <w:tc>
          <w:tcPr>
            <w:tcW w:w="1691" w:type="dxa"/>
          </w:tcPr>
          <w:p w14:paraId="77A6B752"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1D3BB66"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425C004" w14:textId="77777777" w:rsidR="00A87E0C" w:rsidRPr="00300F26" w:rsidRDefault="00A87E0C" w:rsidP="00A87E0C">
      <w:pPr>
        <w:rPr>
          <w:rFonts w:ascii="Simplified Arabic" w:hAnsi="Simplified Arabic" w:cs="Simplified Arabic"/>
          <w:color w:val="000000" w:themeColor="text1"/>
        </w:rPr>
      </w:pPr>
    </w:p>
    <w:p w14:paraId="76FEF9F5" w14:textId="19AC16A9" w:rsidR="00BC182A" w:rsidRPr="00300F26" w:rsidRDefault="00BC182A" w:rsidP="00BC182A">
      <w:pPr>
        <w:pStyle w:val="ListParagraph"/>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تطبيق الهاتف الذكي:</w:t>
      </w:r>
    </w:p>
    <w:p w14:paraId="5D46C5C6" w14:textId="45596429" w:rsidR="00C07000" w:rsidRPr="00300F26" w:rsidRDefault="00C07000" w:rsidP="00C07000">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sidR="00197B3B">
        <w:rPr>
          <w:rFonts w:ascii="Simplified Arabic" w:hAnsi="Simplified Arabic" w:cs="Simplified Arabic" w:hint="cs"/>
          <w:rtl/>
        </w:rPr>
        <w:t>الوصفات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C07000" w:rsidRPr="00300F26" w14:paraId="4424AA28" w14:textId="77777777" w:rsidTr="00FB5FCA">
        <w:tc>
          <w:tcPr>
            <w:tcW w:w="1691" w:type="dxa"/>
          </w:tcPr>
          <w:p w14:paraId="7F1E369C"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521FE46" w14:textId="6BD6C0CD" w:rsidR="00C07000" w:rsidRPr="00300F26" w:rsidRDefault="00C07000"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CE2EB2">
              <w:rPr>
                <w:rFonts w:ascii="Simplified Arabic" w:hAnsi="Simplified Arabic" w:cs="Simplified Arabic"/>
                <w:lang w:val="en-US" w:bidi="ar-LY"/>
              </w:rPr>
              <w:t>1</w:t>
            </w:r>
          </w:p>
        </w:tc>
      </w:tr>
      <w:tr w:rsidR="00C07000" w:rsidRPr="00300F26" w14:paraId="58E718D3" w14:textId="77777777" w:rsidTr="00FB5FCA">
        <w:tc>
          <w:tcPr>
            <w:tcW w:w="1691" w:type="dxa"/>
          </w:tcPr>
          <w:p w14:paraId="4DA09B7E"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57A1E3F" w14:textId="051EFF6B" w:rsidR="00C07000" w:rsidRPr="00300F26" w:rsidRDefault="00C07000"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sidR="00197B3B">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w:t>
            </w:r>
            <w:r w:rsidR="00197B3B">
              <w:rPr>
                <w:rFonts w:ascii="Simplified Arabic" w:hAnsi="Simplified Arabic" w:cs="Simplified Arabic" w:hint="cs"/>
                <w:rtl/>
                <w:lang w:val="en-US" w:bidi="ar-LY"/>
              </w:rPr>
              <w:t xml:space="preserve"> هي عرض الوصفات</w:t>
            </w:r>
            <w:r w:rsidRPr="00300F26">
              <w:rPr>
                <w:rFonts w:ascii="Simplified Arabic" w:hAnsi="Simplified Arabic" w:cs="Simplified Arabic"/>
                <w:rtl/>
                <w:lang w:val="en-US" w:bidi="ar-LY"/>
              </w:rPr>
              <w:t>.</w:t>
            </w:r>
          </w:p>
        </w:tc>
      </w:tr>
      <w:tr w:rsidR="00C07000" w:rsidRPr="00300F26" w14:paraId="75F88E8C" w14:textId="77777777" w:rsidTr="00FB5FCA">
        <w:tc>
          <w:tcPr>
            <w:tcW w:w="1691" w:type="dxa"/>
          </w:tcPr>
          <w:p w14:paraId="34B02A80"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55B2DCA" w14:textId="29DB7604"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sidR="00197B3B">
              <w:rPr>
                <w:rFonts w:ascii="Simplified Arabic" w:hAnsi="Simplified Arabic" w:cs="Simplified Arabic" w:hint="cs"/>
                <w:rtl/>
                <w:lang w:bidi="ar-LY"/>
              </w:rPr>
              <w:t xml:space="preserve"> المريض من مشاهدة واختيار الوصفة التي يريد اعدادها</w:t>
            </w:r>
            <w:r w:rsidRPr="00300F26">
              <w:rPr>
                <w:rFonts w:ascii="Simplified Arabic" w:hAnsi="Simplified Arabic" w:cs="Simplified Arabic"/>
                <w:rtl/>
                <w:lang w:bidi="ar-LY"/>
              </w:rPr>
              <w:t>.</w:t>
            </w:r>
          </w:p>
        </w:tc>
      </w:tr>
      <w:tr w:rsidR="00C07000" w:rsidRPr="00300F26" w14:paraId="5BC47923" w14:textId="77777777" w:rsidTr="00FB5FCA">
        <w:tc>
          <w:tcPr>
            <w:tcW w:w="1691" w:type="dxa"/>
          </w:tcPr>
          <w:p w14:paraId="5B818DD7"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142B4A0C"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C07000" w:rsidRPr="00300F26" w14:paraId="3A89C3D7" w14:textId="77777777" w:rsidTr="00FB5FCA">
        <w:tc>
          <w:tcPr>
            <w:tcW w:w="1691" w:type="dxa"/>
          </w:tcPr>
          <w:p w14:paraId="1B681832"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374FFE6" w14:textId="77777777" w:rsidR="00C07000" w:rsidRPr="00300F26" w:rsidRDefault="00C07000"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883D9BD" w14:textId="1D058549" w:rsidR="00197B3B" w:rsidRPr="00300F26" w:rsidRDefault="00197B3B" w:rsidP="00197B3B">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 xml:space="preserve">عرض </w:t>
      </w:r>
      <w:r>
        <w:rPr>
          <w:rFonts w:ascii="Simplified Arabic" w:hAnsi="Simplified Arabic" w:cs="Simplified Arabic" w:hint="cs"/>
          <w:rtl/>
        </w:rPr>
        <w:t>ا</w:t>
      </w:r>
      <w:r>
        <w:rPr>
          <w:rFonts w:ascii="Simplified Arabic" w:hAnsi="Simplified Arabic" w:cs="Simplified Arabic" w:hint="cs"/>
          <w:rtl/>
        </w:rPr>
        <w:t>ماكن توفر الوجبات</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197B3B" w:rsidRPr="00300F26" w14:paraId="16A4EBB5" w14:textId="77777777" w:rsidTr="00FB5FCA">
        <w:tc>
          <w:tcPr>
            <w:tcW w:w="1691" w:type="dxa"/>
          </w:tcPr>
          <w:p w14:paraId="7545167A"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67C3908" w14:textId="066956A3" w:rsidR="00197B3B" w:rsidRPr="00300F26" w:rsidRDefault="00197B3B"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4E0EAB">
              <w:rPr>
                <w:rFonts w:ascii="Simplified Arabic" w:hAnsi="Simplified Arabic" w:cs="Simplified Arabic"/>
                <w:lang w:val="en-US" w:bidi="ar-LY"/>
              </w:rPr>
              <w:t>2</w:t>
            </w:r>
          </w:p>
        </w:tc>
      </w:tr>
      <w:tr w:rsidR="00197B3B" w:rsidRPr="00300F26" w14:paraId="486517C5" w14:textId="77777777" w:rsidTr="00FB5FCA">
        <w:tc>
          <w:tcPr>
            <w:tcW w:w="1691" w:type="dxa"/>
          </w:tcPr>
          <w:p w14:paraId="4FF345B6"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2C6317B" w14:textId="16689E60" w:rsidR="00197B3B" w:rsidRPr="00300F26" w:rsidRDefault="00197B3B"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w:t>
            </w:r>
            <w:r>
              <w:rPr>
                <w:rFonts w:ascii="Simplified Arabic" w:hAnsi="Simplified Arabic" w:cs="Simplified Arabic" w:hint="cs"/>
                <w:rtl/>
                <w:lang w:val="en-US" w:bidi="ar-LY"/>
              </w:rPr>
              <w:t>ماكن توفر الوجبات</w:t>
            </w:r>
            <w:r w:rsidRPr="00300F26">
              <w:rPr>
                <w:rFonts w:ascii="Simplified Arabic" w:hAnsi="Simplified Arabic" w:cs="Simplified Arabic"/>
                <w:rtl/>
                <w:lang w:val="en-US" w:bidi="ar-LY"/>
              </w:rPr>
              <w:t>.</w:t>
            </w:r>
          </w:p>
        </w:tc>
      </w:tr>
      <w:tr w:rsidR="00197B3B" w:rsidRPr="00300F26" w14:paraId="215ABD4D" w14:textId="77777777" w:rsidTr="00FB5FCA">
        <w:tc>
          <w:tcPr>
            <w:tcW w:w="1691" w:type="dxa"/>
          </w:tcPr>
          <w:p w14:paraId="694DC378"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750C9CD" w14:textId="74737555"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w:t>
            </w:r>
            <w:r>
              <w:rPr>
                <w:rFonts w:ascii="Simplified Arabic" w:hAnsi="Simplified Arabic" w:cs="Simplified Arabic" w:hint="cs"/>
                <w:rtl/>
                <w:lang w:bidi="ar-LY"/>
              </w:rPr>
              <w:t>معرف</w:t>
            </w:r>
            <w:r w:rsidR="00257D2D">
              <w:rPr>
                <w:rFonts w:ascii="Simplified Arabic" w:hAnsi="Simplified Arabic" w:cs="Simplified Arabic" w:hint="cs"/>
                <w:rtl/>
                <w:lang w:bidi="ar-LY"/>
              </w:rPr>
              <w:t>ت</w:t>
            </w:r>
            <w:r>
              <w:rPr>
                <w:rFonts w:ascii="Simplified Arabic" w:hAnsi="Simplified Arabic" w:cs="Simplified Arabic" w:hint="cs"/>
                <w:rtl/>
                <w:lang w:bidi="ar-LY"/>
              </w:rPr>
              <w:t xml:space="preserve"> الاماكن التي توفر له الوجبات الصحية المناسبة له</w:t>
            </w:r>
            <w:r w:rsidRPr="00300F26">
              <w:rPr>
                <w:rFonts w:ascii="Simplified Arabic" w:hAnsi="Simplified Arabic" w:cs="Simplified Arabic"/>
                <w:rtl/>
                <w:lang w:bidi="ar-LY"/>
              </w:rPr>
              <w:t>.</w:t>
            </w:r>
          </w:p>
        </w:tc>
      </w:tr>
      <w:tr w:rsidR="00197B3B" w:rsidRPr="00300F26" w14:paraId="423B86F7" w14:textId="77777777" w:rsidTr="00FB5FCA">
        <w:tc>
          <w:tcPr>
            <w:tcW w:w="1691" w:type="dxa"/>
          </w:tcPr>
          <w:p w14:paraId="311D082B"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1CF2141"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197B3B" w:rsidRPr="00300F26" w14:paraId="27455D5F" w14:textId="77777777" w:rsidTr="00FB5FCA">
        <w:tc>
          <w:tcPr>
            <w:tcW w:w="1691" w:type="dxa"/>
          </w:tcPr>
          <w:p w14:paraId="00B58F18"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03F4BA2" w14:textId="77777777" w:rsidR="00197B3B" w:rsidRPr="00300F26" w:rsidRDefault="00197B3B"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DDF5FFF" w14:textId="7C546FF3" w:rsidR="00257D2D" w:rsidRPr="00300F26" w:rsidRDefault="00257D2D" w:rsidP="00257D2D">
      <w:pPr>
        <w:pStyle w:val="ListParagraph"/>
        <w:numPr>
          <w:ilvl w:val="0"/>
          <w:numId w:val="34"/>
        </w:numPr>
        <w:ind w:left="283" w:hanging="283"/>
        <w:jc w:val="left"/>
        <w:rPr>
          <w:rFonts w:ascii="Simplified Arabic" w:hAnsi="Simplified Arabic" w:cs="Simplified Arabic"/>
          <w:rtl/>
          <w:lang w:bidi="ar-LY"/>
        </w:rPr>
      </w:pPr>
      <w:r>
        <w:rPr>
          <w:rFonts w:ascii="Simplified Arabic" w:hAnsi="Simplified Arabic" w:cs="Simplified Arabic" w:hint="cs"/>
          <w:rtl/>
          <w:lang w:bidi="ar-LY"/>
        </w:rPr>
        <w:t>عرض الجدول الغذائي</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257D2D" w:rsidRPr="00300F26" w14:paraId="73A8725F" w14:textId="77777777" w:rsidTr="00FB5FCA">
        <w:tc>
          <w:tcPr>
            <w:tcW w:w="1691" w:type="dxa"/>
          </w:tcPr>
          <w:p w14:paraId="6D7278A1"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5B8AB757" w14:textId="70858140" w:rsidR="00257D2D" w:rsidRPr="00300F26" w:rsidRDefault="00257D2D"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4E0EAB">
              <w:rPr>
                <w:rFonts w:ascii="Simplified Arabic" w:hAnsi="Simplified Arabic" w:cs="Simplified Arabic"/>
                <w:lang w:val="en-US" w:bidi="ar-LY"/>
              </w:rPr>
              <w:t>3</w:t>
            </w:r>
          </w:p>
        </w:tc>
      </w:tr>
      <w:tr w:rsidR="00257D2D" w:rsidRPr="00300F26" w14:paraId="3F8179C3" w14:textId="77777777" w:rsidTr="00FB5FCA">
        <w:tc>
          <w:tcPr>
            <w:tcW w:w="1691" w:type="dxa"/>
          </w:tcPr>
          <w:p w14:paraId="2038AAB0"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38F8E54C" w14:textId="37CDFD19" w:rsidR="00257D2D" w:rsidRPr="00300F26" w:rsidRDefault="00257D2D"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 xml:space="preserve">لمريض هي عرض </w:t>
            </w:r>
            <w:r>
              <w:rPr>
                <w:rFonts w:ascii="Simplified Arabic" w:hAnsi="Simplified Arabic" w:cs="Simplified Arabic" w:hint="cs"/>
                <w:rtl/>
                <w:lang w:val="en-US" w:bidi="ar-LY"/>
              </w:rPr>
              <w:t>النظام الغذائي</w:t>
            </w:r>
            <w:r w:rsidRPr="00300F26">
              <w:rPr>
                <w:rFonts w:ascii="Simplified Arabic" w:hAnsi="Simplified Arabic" w:cs="Simplified Arabic"/>
                <w:rtl/>
                <w:lang w:val="en-US" w:bidi="ar-LY"/>
              </w:rPr>
              <w:t>.</w:t>
            </w:r>
          </w:p>
        </w:tc>
      </w:tr>
      <w:tr w:rsidR="00257D2D" w:rsidRPr="00300F26" w14:paraId="10CA8A78" w14:textId="77777777" w:rsidTr="00FB5FCA">
        <w:tc>
          <w:tcPr>
            <w:tcW w:w="1691" w:type="dxa"/>
          </w:tcPr>
          <w:p w14:paraId="65290FEB"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354A1A7" w14:textId="72F54673"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w:t>
            </w:r>
            <w:r>
              <w:rPr>
                <w:rFonts w:ascii="Simplified Arabic" w:hAnsi="Simplified Arabic" w:cs="Simplified Arabic" w:hint="cs"/>
                <w:rtl/>
                <w:lang w:bidi="ar-LY"/>
              </w:rPr>
              <w:t xml:space="preserve"> الحصول على النظام الغذائي الذي قاما باعداده الاخصائي</w:t>
            </w:r>
            <w:r w:rsidRPr="00300F26">
              <w:rPr>
                <w:rFonts w:ascii="Simplified Arabic" w:hAnsi="Simplified Arabic" w:cs="Simplified Arabic"/>
                <w:rtl/>
                <w:lang w:bidi="ar-LY"/>
              </w:rPr>
              <w:t>.</w:t>
            </w:r>
          </w:p>
        </w:tc>
      </w:tr>
      <w:tr w:rsidR="00257D2D" w:rsidRPr="00300F26" w14:paraId="167702B1" w14:textId="77777777" w:rsidTr="00FB5FCA">
        <w:tc>
          <w:tcPr>
            <w:tcW w:w="1691" w:type="dxa"/>
          </w:tcPr>
          <w:p w14:paraId="452EC861"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ECA0037"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257D2D" w:rsidRPr="00300F26" w14:paraId="29226999" w14:textId="77777777" w:rsidTr="00FB5FCA">
        <w:tc>
          <w:tcPr>
            <w:tcW w:w="1691" w:type="dxa"/>
          </w:tcPr>
          <w:p w14:paraId="6EAF096E"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C09A597" w14:textId="77777777" w:rsidR="00257D2D" w:rsidRPr="00300F26" w:rsidRDefault="00257D2D"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8246A1B" w14:textId="77777777" w:rsidR="00257D2D" w:rsidRDefault="00257D2D">
      <w:pPr>
        <w:bidi w:val="0"/>
        <w:spacing w:line="276" w:lineRule="auto"/>
        <w:jc w:val="left"/>
        <w:rPr>
          <w:rFonts w:ascii="Simplified Arabic" w:hAnsi="Simplified Arabic" w:cs="Simplified Arabic"/>
          <w:rtl/>
          <w:lang w:bidi="ar-LY"/>
        </w:rPr>
      </w:pPr>
      <w:r>
        <w:rPr>
          <w:rFonts w:ascii="Simplified Arabic" w:hAnsi="Simplified Arabic" w:cs="Simplified Arabic"/>
          <w:rtl/>
          <w:lang w:bidi="ar-LY"/>
        </w:rPr>
        <w:br w:type="page"/>
      </w:r>
    </w:p>
    <w:p w14:paraId="3CD06C23" w14:textId="77777777" w:rsidR="00632101" w:rsidRPr="00300F26" w:rsidRDefault="00257D2D" w:rsidP="00632101">
      <w:pPr>
        <w:pStyle w:val="ListParagraph"/>
        <w:numPr>
          <w:ilvl w:val="0"/>
          <w:numId w:val="34"/>
        </w:numPr>
        <w:ind w:left="283" w:hanging="283"/>
        <w:jc w:val="left"/>
        <w:rPr>
          <w:rFonts w:ascii="Simplified Arabic" w:hAnsi="Simplified Arabic" w:cs="Simplified Arabic"/>
          <w:color w:val="000000" w:themeColor="text1"/>
        </w:rPr>
      </w:pPr>
      <w:r w:rsidRPr="00257D2D">
        <w:rPr>
          <w:rFonts w:ascii="Simplified Arabic" w:hAnsi="Simplified Arabic" w:cs="Simplified Arabic" w:hint="cs"/>
          <w:rtl/>
          <w:lang w:bidi="ar-LY"/>
        </w:rPr>
        <w:lastRenderedPageBreak/>
        <w:t xml:space="preserve">عرض </w:t>
      </w:r>
      <w:r>
        <w:rPr>
          <w:rFonts w:ascii="Simplified Arabic" w:hAnsi="Simplified Arabic" w:cs="Simplified Arabic" w:hint="cs"/>
          <w:rtl/>
        </w:rPr>
        <w:t>جدول التمارين الرياضية</w:t>
      </w:r>
    </w:p>
    <w:tbl>
      <w:tblPr>
        <w:tblStyle w:val="TableGrid"/>
        <w:bidiVisual/>
        <w:tblW w:w="0" w:type="auto"/>
        <w:tblLook w:val="04A0" w:firstRow="1" w:lastRow="0" w:firstColumn="1" w:lastColumn="0" w:noHBand="0" w:noVBand="1"/>
      </w:tblPr>
      <w:tblGrid>
        <w:gridCol w:w="2304"/>
        <w:gridCol w:w="6191"/>
      </w:tblGrid>
      <w:tr w:rsidR="00632101" w:rsidRPr="00300F26" w14:paraId="667A08B8" w14:textId="77777777" w:rsidTr="00FB5FCA">
        <w:tc>
          <w:tcPr>
            <w:tcW w:w="1691" w:type="dxa"/>
          </w:tcPr>
          <w:p w14:paraId="22D14C17" w14:textId="4955B9C8" w:rsidR="00632101" w:rsidRPr="00632101" w:rsidRDefault="00632101" w:rsidP="00632101">
            <w:pPr>
              <w:pStyle w:val="ListParagraph"/>
              <w:ind w:left="1440"/>
              <w:rPr>
                <w:rFonts w:ascii="Simplified Arabic" w:hAnsi="Simplified Arabic" w:cs="Simplified Arabic"/>
                <w:rtl/>
                <w:lang w:bidi="ar-LY"/>
              </w:rPr>
            </w:pPr>
            <w:r>
              <w:rPr>
                <w:rFonts w:ascii="Simplified Arabic" w:hAnsi="Simplified Arabic" w:cs="Simplified Arabic" w:hint="cs"/>
                <w:rtl/>
                <w:lang w:bidi="ar-LY"/>
              </w:rPr>
              <w:t>ا</w:t>
            </w:r>
            <w:r w:rsidRPr="00632101">
              <w:rPr>
                <w:rFonts w:ascii="Simplified Arabic" w:hAnsi="Simplified Arabic" w:cs="Simplified Arabic"/>
                <w:rtl/>
                <w:lang w:bidi="ar-LY"/>
              </w:rPr>
              <w:t xml:space="preserve">لمعرف </w:t>
            </w:r>
          </w:p>
        </w:tc>
        <w:tc>
          <w:tcPr>
            <w:tcW w:w="6804" w:type="dxa"/>
          </w:tcPr>
          <w:p w14:paraId="5260CBDF" w14:textId="0BDCB13E" w:rsidR="00632101" w:rsidRPr="00300F26" w:rsidRDefault="00632101"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4E0EAB">
              <w:rPr>
                <w:rFonts w:ascii="Simplified Arabic" w:hAnsi="Simplified Arabic" w:cs="Simplified Arabic"/>
                <w:lang w:val="en-US" w:bidi="ar-LY"/>
              </w:rPr>
              <w:t>4</w:t>
            </w:r>
          </w:p>
        </w:tc>
      </w:tr>
      <w:tr w:rsidR="00632101" w:rsidRPr="00300F26" w14:paraId="649FFC30" w14:textId="77777777" w:rsidTr="00FB5FCA">
        <w:tc>
          <w:tcPr>
            <w:tcW w:w="1691" w:type="dxa"/>
          </w:tcPr>
          <w:p w14:paraId="72AD6B75"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067EF" w14:textId="77777777" w:rsidR="00632101" w:rsidRPr="00300F26" w:rsidRDefault="00632101"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w:t>
            </w:r>
            <w:r>
              <w:rPr>
                <w:rFonts w:ascii="Simplified Arabic" w:hAnsi="Simplified Arabic" w:cs="Simplified Arabic" w:hint="cs"/>
                <w:rtl/>
                <w:lang w:val="en-US" w:bidi="ar-LY"/>
              </w:rPr>
              <w:t>تطبيق الهاتف الذكي</w:t>
            </w:r>
            <w:r w:rsidRPr="00300F26">
              <w:rPr>
                <w:rFonts w:ascii="Simplified Arabic" w:hAnsi="Simplified Arabic" w:cs="Simplified Arabic"/>
                <w:rtl/>
                <w:lang w:val="en-US" w:bidi="ar-LY"/>
              </w:rPr>
              <w:t xml:space="preserve"> وظيفة ل</w:t>
            </w:r>
            <w:r>
              <w:rPr>
                <w:rFonts w:ascii="Simplified Arabic" w:hAnsi="Simplified Arabic" w:cs="Simplified Arabic" w:hint="cs"/>
                <w:rtl/>
                <w:lang w:val="en-US" w:bidi="ar-LY"/>
              </w:rPr>
              <w:t>لمريض هي عرض النظام الغذائي</w:t>
            </w:r>
            <w:r w:rsidRPr="00300F26">
              <w:rPr>
                <w:rFonts w:ascii="Simplified Arabic" w:hAnsi="Simplified Arabic" w:cs="Simplified Arabic"/>
                <w:rtl/>
                <w:lang w:val="en-US" w:bidi="ar-LY"/>
              </w:rPr>
              <w:t>.</w:t>
            </w:r>
          </w:p>
        </w:tc>
      </w:tr>
      <w:tr w:rsidR="00632101" w:rsidRPr="00300F26" w14:paraId="53706B47" w14:textId="77777777" w:rsidTr="00FB5FCA">
        <w:tc>
          <w:tcPr>
            <w:tcW w:w="1691" w:type="dxa"/>
          </w:tcPr>
          <w:p w14:paraId="689A9867"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DD58588"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ان تمكن هذه الوظيفة </w:t>
            </w:r>
            <w:r>
              <w:rPr>
                <w:rFonts w:ascii="Simplified Arabic" w:hAnsi="Simplified Arabic" w:cs="Simplified Arabic" w:hint="cs"/>
                <w:rtl/>
                <w:lang w:bidi="ar-LY"/>
              </w:rPr>
              <w:t xml:space="preserve"> المريض من الحصول على النظام الغذائي الذي قاما باعداده الاخصائي</w:t>
            </w:r>
            <w:r w:rsidRPr="00300F26">
              <w:rPr>
                <w:rFonts w:ascii="Simplified Arabic" w:hAnsi="Simplified Arabic" w:cs="Simplified Arabic"/>
                <w:rtl/>
                <w:lang w:bidi="ar-LY"/>
              </w:rPr>
              <w:t>.</w:t>
            </w:r>
          </w:p>
        </w:tc>
      </w:tr>
      <w:tr w:rsidR="00632101" w:rsidRPr="00300F26" w14:paraId="45B4579D" w14:textId="77777777" w:rsidTr="00FB5FCA">
        <w:tc>
          <w:tcPr>
            <w:tcW w:w="1691" w:type="dxa"/>
          </w:tcPr>
          <w:p w14:paraId="1AD05777"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5B82D72"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632101" w:rsidRPr="00300F26" w14:paraId="48D4A670" w14:textId="77777777" w:rsidTr="00FB5FCA">
        <w:tc>
          <w:tcPr>
            <w:tcW w:w="1691" w:type="dxa"/>
          </w:tcPr>
          <w:p w14:paraId="3291FCC6"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59B107F"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91E9023" w14:textId="293620C5" w:rsidR="00632101" w:rsidRPr="00632101" w:rsidRDefault="00BD2F14" w:rsidP="00632101">
      <w:pPr>
        <w:jc w:val="left"/>
        <w:rPr>
          <w:rFonts w:ascii="Simplified Arabic" w:hAnsi="Simplified Arabic" w:cs="Simplified Arabic"/>
          <w:rtl/>
          <w:lang w:bidi="ar-LY"/>
        </w:rPr>
      </w:pPr>
      <w:r>
        <w:rPr>
          <w:rFonts w:ascii="Simplified Arabic" w:hAnsi="Simplified Arabic" w:cs="Simplified Arabic" w:hint="cs"/>
          <w:rtl/>
          <w:lang w:bidi="ar-LY"/>
        </w:rPr>
        <w:t>تحديث البيانات الصحية</w:t>
      </w:r>
      <w:r w:rsidR="00632101" w:rsidRPr="00632101">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632101" w:rsidRPr="00300F26" w14:paraId="13238916" w14:textId="77777777" w:rsidTr="00FB5FCA">
        <w:tc>
          <w:tcPr>
            <w:tcW w:w="1691" w:type="dxa"/>
          </w:tcPr>
          <w:p w14:paraId="548C7926"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C1094A7" w14:textId="01FA4476" w:rsidR="00632101" w:rsidRPr="00300F26" w:rsidRDefault="00632101"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4E0EAB">
              <w:rPr>
                <w:rFonts w:ascii="Simplified Arabic" w:hAnsi="Simplified Arabic" w:cs="Simplified Arabic"/>
                <w:lang w:val="en-US" w:bidi="ar-LY"/>
              </w:rPr>
              <w:t>5</w:t>
            </w:r>
          </w:p>
        </w:tc>
      </w:tr>
      <w:tr w:rsidR="00632101" w:rsidRPr="00300F26" w14:paraId="067057EE" w14:textId="77777777" w:rsidTr="00FB5FCA">
        <w:tc>
          <w:tcPr>
            <w:tcW w:w="1691" w:type="dxa"/>
          </w:tcPr>
          <w:p w14:paraId="554ED03B"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974CF6" w14:textId="035A1DB3" w:rsidR="00632101" w:rsidRPr="00300F26" w:rsidRDefault="00BD2F14" w:rsidP="00FB5FCA">
            <w:pPr>
              <w:rPr>
                <w:rFonts w:ascii="Simplified Arabic" w:hAnsi="Simplified Arabic" w:cs="Simplified Arabic"/>
                <w:rtl/>
                <w:lang w:val="en-US" w:bidi="ar-LY"/>
              </w:rPr>
            </w:pPr>
            <w:r>
              <w:rPr>
                <w:rFonts w:ascii="Simplified Arabic" w:hAnsi="Simplified Arabic" w:cs="Simplified Arabic" w:hint="cs"/>
                <w:rtl/>
                <w:lang w:val="en-US" w:bidi="ar-LY"/>
              </w:rPr>
              <w:t>يوفر التطبيق هذه الوظيفة للمريض لارسال بيانات الصحية</w:t>
            </w:r>
            <w:r w:rsidR="00632101" w:rsidRPr="00300F26">
              <w:rPr>
                <w:rFonts w:ascii="Simplified Arabic" w:hAnsi="Simplified Arabic" w:cs="Simplified Arabic"/>
                <w:rtl/>
                <w:lang w:val="en-US" w:bidi="ar-LY"/>
              </w:rPr>
              <w:t>.</w:t>
            </w:r>
          </w:p>
        </w:tc>
      </w:tr>
      <w:tr w:rsidR="00632101" w:rsidRPr="00300F26" w14:paraId="17D7006A" w14:textId="77777777" w:rsidTr="00FB5FCA">
        <w:tc>
          <w:tcPr>
            <w:tcW w:w="1691" w:type="dxa"/>
          </w:tcPr>
          <w:p w14:paraId="1EEA01C8"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253119A" w14:textId="0620A9DF" w:rsidR="00632101" w:rsidRPr="00300F26" w:rsidRDefault="00BD2F14" w:rsidP="00FB5FCA">
            <w:pPr>
              <w:rPr>
                <w:rFonts w:ascii="Simplified Arabic" w:hAnsi="Simplified Arabic" w:cs="Simplified Arabic"/>
                <w:rtl/>
                <w:lang w:bidi="ar-LY"/>
              </w:rPr>
            </w:pPr>
            <w:r>
              <w:rPr>
                <w:rFonts w:ascii="Simplified Arabic" w:hAnsi="Simplified Arabic" w:cs="Simplified Arabic" w:hint="cs"/>
                <w:rtl/>
                <w:lang w:val="en-US" w:bidi="ar-LY"/>
              </w:rPr>
              <w:t>لكي تساعد الاخصائي في است</w:t>
            </w:r>
            <w:r>
              <w:rPr>
                <w:rFonts w:ascii="Simplified Arabic" w:hAnsi="Simplified Arabic" w:cs="Simplified Arabic" w:hint="cs"/>
                <w:rtl/>
                <w:lang w:val="en-US" w:bidi="ar-LY"/>
              </w:rPr>
              <w:t>ق</w:t>
            </w:r>
            <w:r>
              <w:rPr>
                <w:rFonts w:ascii="Simplified Arabic" w:hAnsi="Simplified Arabic" w:cs="Simplified Arabic" w:hint="cs"/>
                <w:rtl/>
                <w:lang w:val="en-US" w:bidi="ar-LY"/>
              </w:rPr>
              <w:t>بال اي بيانات ص</w:t>
            </w:r>
            <w:r>
              <w:rPr>
                <w:rFonts w:ascii="Simplified Arabic" w:hAnsi="Simplified Arabic" w:cs="Simplified Arabic" w:hint="cs"/>
                <w:rtl/>
                <w:lang w:val="en-US" w:bidi="ar-LY"/>
              </w:rPr>
              <w:t>ح</w:t>
            </w:r>
            <w:r>
              <w:rPr>
                <w:rFonts w:ascii="Simplified Arabic" w:hAnsi="Simplified Arabic" w:cs="Simplified Arabic" w:hint="cs"/>
                <w:rtl/>
                <w:lang w:val="en-US" w:bidi="ar-LY"/>
              </w:rPr>
              <w:t>ية جديدة من المريض</w:t>
            </w:r>
            <w:r>
              <w:rPr>
                <w:rFonts w:ascii="Simplified Arabic" w:hAnsi="Simplified Arabic" w:cs="Simplified Arabic" w:hint="cs"/>
                <w:rtl/>
                <w:lang w:val="en-US" w:bidi="ar-LY"/>
              </w:rPr>
              <w:t xml:space="preserve"> كا الطول والوزن وغيرها</w:t>
            </w:r>
            <w:r w:rsidR="00632101" w:rsidRPr="00300F26">
              <w:rPr>
                <w:rFonts w:ascii="Simplified Arabic" w:hAnsi="Simplified Arabic" w:cs="Simplified Arabic"/>
                <w:rtl/>
                <w:lang w:bidi="ar-LY"/>
              </w:rPr>
              <w:t>.</w:t>
            </w:r>
          </w:p>
        </w:tc>
      </w:tr>
      <w:tr w:rsidR="00632101" w:rsidRPr="00300F26" w14:paraId="510A8227" w14:textId="77777777" w:rsidTr="00FB5FCA">
        <w:tc>
          <w:tcPr>
            <w:tcW w:w="1691" w:type="dxa"/>
          </w:tcPr>
          <w:p w14:paraId="2E379037"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4A4602E"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632101" w:rsidRPr="00300F26" w14:paraId="1F7CBF82" w14:textId="77777777" w:rsidTr="00FB5FCA">
        <w:tc>
          <w:tcPr>
            <w:tcW w:w="1691" w:type="dxa"/>
          </w:tcPr>
          <w:p w14:paraId="1B2FE9E9"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82D5E06"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E541505" w14:textId="77777777" w:rsidR="00632101" w:rsidRPr="00300F26" w:rsidRDefault="00632101" w:rsidP="00632101">
      <w:pPr>
        <w:rPr>
          <w:rFonts w:ascii="Simplified Arabic" w:hAnsi="Simplified Arabic" w:cs="Simplified Arabic"/>
          <w:rtl/>
          <w:lang w:bidi="ar-LY"/>
        </w:rPr>
      </w:pPr>
      <w:r w:rsidRPr="00300F26">
        <w:rPr>
          <w:rFonts w:ascii="Simplified Arabic" w:hAnsi="Simplified Arabic" w:cs="Simplified Arabic"/>
          <w:rtl/>
          <w:lang w:bidi="ar-LY"/>
        </w:rPr>
        <w:t>إرسال الرسائل.</w:t>
      </w:r>
    </w:p>
    <w:tbl>
      <w:tblPr>
        <w:tblStyle w:val="TableGrid"/>
        <w:bidiVisual/>
        <w:tblW w:w="0" w:type="auto"/>
        <w:tblLook w:val="04A0" w:firstRow="1" w:lastRow="0" w:firstColumn="1" w:lastColumn="0" w:noHBand="0" w:noVBand="1"/>
      </w:tblPr>
      <w:tblGrid>
        <w:gridCol w:w="1691"/>
        <w:gridCol w:w="6804"/>
      </w:tblGrid>
      <w:tr w:rsidR="00632101" w:rsidRPr="00300F26" w14:paraId="747BA886" w14:textId="77777777" w:rsidTr="00FB5FCA">
        <w:tc>
          <w:tcPr>
            <w:tcW w:w="1691" w:type="dxa"/>
          </w:tcPr>
          <w:p w14:paraId="5AB750C2"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5A20A8D" w14:textId="07D2C395" w:rsidR="00632101" w:rsidRPr="00300F26" w:rsidRDefault="00632101"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sidR="004E0EAB">
              <w:rPr>
                <w:rFonts w:ascii="Simplified Arabic" w:hAnsi="Simplified Arabic" w:cs="Simplified Arabic"/>
                <w:lang w:val="en-US" w:bidi="ar-LY"/>
              </w:rPr>
              <w:t>6</w:t>
            </w:r>
          </w:p>
        </w:tc>
      </w:tr>
      <w:tr w:rsidR="00632101" w:rsidRPr="00300F26" w14:paraId="5C1A9BCE" w14:textId="77777777" w:rsidTr="00FB5FCA">
        <w:tc>
          <w:tcPr>
            <w:tcW w:w="1691" w:type="dxa"/>
          </w:tcPr>
          <w:p w14:paraId="46FD0CB3"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4DCF7C8" w14:textId="1E415BC2" w:rsidR="00632101" w:rsidRPr="00300F26" w:rsidRDefault="00632101" w:rsidP="00FB5FCA">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w:t>
            </w:r>
            <w:r>
              <w:rPr>
                <w:rFonts w:ascii="Simplified Arabic" w:hAnsi="Simplified Arabic" w:cs="Simplified Arabic" w:hint="cs"/>
                <w:rtl/>
                <w:lang w:val="en-US" w:bidi="ar-LY"/>
              </w:rPr>
              <w:t>تطبيق</w:t>
            </w:r>
            <w:r w:rsidRPr="00300F26">
              <w:rPr>
                <w:rFonts w:ascii="Simplified Arabic" w:hAnsi="Simplified Arabic" w:cs="Simplified Arabic"/>
                <w:rtl/>
                <w:lang w:val="en-US" w:bidi="ar-LY"/>
              </w:rPr>
              <w:t xml:space="preserve"> وظيفة التواصل بين ا</w:t>
            </w:r>
            <w:r>
              <w:rPr>
                <w:rFonts w:ascii="Simplified Arabic" w:hAnsi="Simplified Arabic" w:cs="Simplified Arabic" w:hint="cs"/>
                <w:rtl/>
                <w:lang w:val="en-US" w:bidi="ar-LY"/>
              </w:rPr>
              <w:t>لمريض والاخصائي</w:t>
            </w:r>
            <w:r w:rsidRPr="00300F26">
              <w:rPr>
                <w:rFonts w:ascii="Simplified Arabic" w:hAnsi="Simplified Arabic" w:cs="Simplified Arabic"/>
                <w:rtl/>
                <w:lang w:val="en-US" w:bidi="ar-LY"/>
              </w:rPr>
              <w:t>.</w:t>
            </w:r>
          </w:p>
        </w:tc>
      </w:tr>
      <w:tr w:rsidR="00632101" w:rsidRPr="00300F26" w14:paraId="4766E197" w14:textId="77777777" w:rsidTr="00FB5FCA">
        <w:tc>
          <w:tcPr>
            <w:tcW w:w="1691" w:type="dxa"/>
          </w:tcPr>
          <w:p w14:paraId="03D81A43"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14742973" w14:textId="0AEB78B1"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sidRPr="00300F26">
              <w:rPr>
                <w:rFonts w:ascii="Simplified Arabic" w:hAnsi="Simplified Arabic" w:cs="Simplified Arabic"/>
                <w:rtl/>
                <w:lang w:bidi="ar-LY"/>
              </w:rPr>
              <w:t xml:space="preserve"> من تبادل الرسائل والاستفسار عن أي مشاكل قد تواجهه</w:t>
            </w:r>
            <w:r>
              <w:rPr>
                <w:rFonts w:ascii="Simplified Arabic" w:hAnsi="Simplified Arabic" w:cs="Simplified Arabic" w:hint="cs"/>
                <w:rtl/>
                <w:lang w:bidi="ar-LY"/>
              </w:rPr>
              <w:t xml:space="preserve"> </w:t>
            </w:r>
            <w:r w:rsidR="00BD2F14">
              <w:rPr>
                <w:rFonts w:ascii="Simplified Arabic" w:hAnsi="Simplified Arabic" w:cs="Simplified Arabic" w:hint="cs"/>
                <w:rtl/>
                <w:lang w:bidi="ar-LY"/>
              </w:rPr>
              <w:t>با طريقة سريعة وسهلة</w:t>
            </w:r>
            <w:r w:rsidRPr="00300F26">
              <w:rPr>
                <w:rFonts w:ascii="Simplified Arabic" w:hAnsi="Simplified Arabic" w:cs="Simplified Arabic"/>
                <w:rtl/>
                <w:lang w:bidi="ar-LY"/>
              </w:rPr>
              <w:t>.</w:t>
            </w:r>
          </w:p>
        </w:tc>
      </w:tr>
      <w:tr w:rsidR="00632101" w:rsidRPr="00300F26" w14:paraId="59A4ECF6" w14:textId="77777777" w:rsidTr="00FB5FCA">
        <w:tc>
          <w:tcPr>
            <w:tcW w:w="1691" w:type="dxa"/>
          </w:tcPr>
          <w:p w14:paraId="50E93C44"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EB9D173"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632101" w:rsidRPr="00300F26" w14:paraId="57852E16" w14:textId="77777777" w:rsidTr="00FB5FCA">
        <w:tc>
          <w:tcPr>
            <w:tcW w:w="1691" w:type="dxa"/>
          </w:tcPr>
          <w:p w14:paraId="27237E73"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7B6B688" w14:textId="77777777" w:rsidR="00632101" w:rsidRPr="00300F26" w:rsidRDefault="00632101"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137CF1D" w14:textId="44B32E31" w:rsidR="004E0EAB" w:rsidRPr="00300F26" w:rsidRDefault="004E0EAB" w:rsidP="004E0EAB">
      <w:pPr>
        <w:rPr>
          <w:rFonts w:ascii="Simplified Arabic" w:hAnsi="Simplified Arabic" w:cs="Simplified Arabic"/>
          <w:rtl/>
          <w:lang w:bidi="ar-LY"/>
        </w:rPr>
      </w:pPr>
      <w:r>
        <w:rPr>
          <w:rFonts w:ascii="Simplified Arabic" w:hAnsi="Simplified Arabic" w:cs="Simplified Arabic" w:hint="cs"/>
          <w:rtl/>
          <w:lang w:bidi="ar-LY"/>
        </w:rPr>
        <w:t xml:space="preserve">تسجيل الدخول </w:t>
      </w:r>
      <w:r w:rsidRPr="00300F26">
        <w:rPr>
          <w:rFonts w:ascii="Simplified Arabic" w:hAnsi="Simplified Arabic" w:cs="Simplified Arabic"/>
          <w:rtl/>
          <w:lang w:bidi="ar-LY"/>
        </w:rPr>
        <w:t>.</w:t>
      </w:r>
    </w:p>
    <w:tbl>
      <w:tblPr>
        <w:tblStyle w:val="TableGrid"/>
        <w:bidiVisual/>
        <w:tblW w:w="0" w:type="auto"/>
        <w:tblLook w:val="04A0" w:firstRow="1" w:lastRow="0" w:firstColumn="1" w:lastColumn="0" w:noHBand="0" w:noVBand="1"/>
      </w:tblPr>
      <w:tblGrid>
        <w:gridCol w:w="1691"/>
        <w:gridCol w:w="6804"/>
      </w:tblGrid>
      <w:tr w:rsidR="004E0EAB" w:rsidRPr="00300F26" w14:paraId="5FAD8562" w14:textId="77777777" w:rsidTr="00FB5FCA">
        <w:tc>
          <w:tcPr>
            <w:tcW w:w="1691" w:type="dxa"/>
          </w:tcPr>
          <w:p w14:paraId="25113C2A"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13DECAE" w14:textId="66F1DF9D" w:rsidR="004E0EAB" w:rsidRPr="00300F26" w:rsidRDefault="004E0EAB" w:rsidP="00FB5FCA">
            <w:pPr>
              <w:rPr>
                <w:rFonts w:ascii="Simplified Arabic" w:hAnsi="Simplified Arabic" w:cs="Simplified Arabic"/>
                <w:lang w:val="en-US" w:bidi="ar-LY"/>
              </w:rPr>
            </w:pPr>
            <w:r w:rsidRPr="00300F26">
              <w:rPr>
                <w:rFonts w:ascii="Simplified Arabic" w:hAnsi="Simplified Arabic" w:cs="Simplified Arabic"/>
                <w:lang w:val="en-US" w:bidi="ar-LY"/>
              </w:rPr>
              <w:t>FR-</w:t>
            </w:r>
            <w:r>
              <w:rPr>
                <w:rFonts w:ascii="Simplified Arabic" w:hAnsi="Simplified Arabic" w:cs="Simplified Arabic"/>
                <w:lang w:val="en-US" w:bidi="ar-LY"/>
              </w:rPr>
              <w:t>7</w:t>
            </w:r>
          </w:p>
        </w:tc>
      </w:tr>
      <w:tr w:rsidR="004E0EAB" w:rsidRPr="00300F26" w14:paraId="30759057" w14:textId="77777777" w:rsidTr="00FB5FCA">
        <w:tc>
          <w:tcPr>
            <w:tcW w:w="1691" w:type="dxa"/>
          </w:tcPr>
          <w:p w14:paraId="1EE2E6F5"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1C2FD21" w14:textId="4F45EB39" w:rsidR="004E0EAB" w:rsidRPr="00300F26" w:rsidRDefault="004E0EAB" w:rsidP="00FB5FCA">
            <w:pPr>
              <w:rPr>
                <w:rFonts w:ascii="Simplified Arabic" w:hAnsi="Simplified Arabic" w:cs="Simplified Arabic"/>
                <w:rtl/>
                <w:lang w:val="en-US" w:bidi="ar-LY"/>
              </w:rPr>
            </w:pPr>
            <w:r>
              <w:rPr>
                <w:rFonts w:ascii="Simplified Arabic" w:hAnsi="Simplified Arabic" w:cs="Simplified Arabic" w:hint="cs"/>
                <w:rtl/>
                <w:lang w:val="en-US" w:bidi="ar-LY"/>
              </w:rPr>
              <w:t>توفر هذه الوظيفة امكانية الدخول للتطبيق</w:t>
            </w:r>
            <w:r w:rsidRPr="00300F26">
              <w:rPr>
                <w:rFonts w:ascii="Simplified Arabic" w:hAnsi="Simplified Arabic" w:cs="Simplified Arabic"/>
                <w:rtl/>
                <w:lang w:val="en-US" w:bidi="ar-LY"/>
              </w:rPr>
              <w:t>.</w:t>
            </w:r>
          </w:p>
        </w:tc>
      </w:tr>
      <w:tr w:rsidR="004E0EAB" w:rsidRPr="00300F26" w14:paraId="75C1494A" w14:textId="77777777" w:rsidTr="00FB5FCA">
        <w:tc>
          <w:tcPr>
            <w:tcW w:w="1691" w:type="dxa"/>
          </w:tcPr>
          <w:p w14:paraId="292F19AC"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EF8B195" w14:textId="5D83B904"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Pr>
                <w:rFonts w:ascii="Simplified Arabic" w:hAnsi="Simplified Arabic" w:cs="Simplified Arabic" w:hint="cs"/>
                <w:rtl/>
                <w:lang w:bidi="ar-LY"/>
              </w:rPr>
              <w:t>ريض</w:t>
            </w:r>
            <w:r>
              <w:rPr>
                <w:rFonts w:ascii="Simplified Arabic" w:hAnsi="Simplified Arabic" w:cs="Simplified Arabic" w:hint="cs"/>
                <w:rtl/>
                <w:lang w:bidi="ar-LY"/>
              </w:rPr>
              <w:t xml:space="preserve"> من استخدام الوظائف التي يوفرها التطبيق بعد إنشاء حساب في الموقع الالكتروني</w:t>
            </w:r>
            <w:r w:rsidRPr="00300F26">
              <w:rPr>
                <w:rFonts w:ascii="Simplified Arabic" w:hAnsi="Simplified Arabic" w:cs="Simplified Arabic"/>
                <w:rtl/>
                <w:lang w:bidi="ar-LY"/>
              </w:rPr>
              <w:t>.</w:t>
            </w:r>
          </w:p>
        </w:tc>
      </w:tr>
      <w:tr w:rsidR="004E0EAB" w:rsidRPr="00300F26" w14:paraId="3ACD8BE2" w14:textId="77777777" w:rsidTr="00FB5FCA">
        <w:tc>
          <w:tcPr>
            <w:tcW w:w="1691" w:type="dxa"/>
          </w:tcPr>
          <w:p w14:paraId="13258383"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132F429"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4E0EAB" w:rsidRPr="00300F26" w14:paraId="265CBB6E" w14:textId="77777777" w:rsidTr="00FB5FCA">
        <w:tc>
          <w:tcPr>
            <w:tcW w:w="1691" w:type="dxa"/>
          </w:tcPr>
          <w:p w14:paraId="7A7C1F69"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6CDF5D6" w14:textId="77777777" w:rsidR="004E0EAB" w:rsidRPr="00300F26" w:rsidRDefault="004E0EAB" w:rsidP="00FB5FCA">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0F6E5A4" w14:textId="5C393EDF" w:rsidR="00E119F9" w:rsidRPr="00632101" w:rsidRDefault="00E119F9" w:rsidP="00632101">
      <w:pPr>
        <w:bidi w:val="0"/>
        <w:spacing w:line="276" w:lineRule="auto"/>
        <w:jc w:val="left"/>
        <w:rPr>
          <w:rFonts w:ascii="Simplified Arabic" w:hAnsi="Simplified Arabic" w:cs="Simplified Arabic"/>
          <w:lang w:bidi="ar-LY"/>
        </w:rPr>
      </w:pPr>
    </w:p>
    <w:p w14:paraId="17C75C6A" w14:textId="77777777" w:rsidR="00BC182A" w:rsidRPr="00300F26" w:rsidRDefault="00BC182A" w:rsidP="00BC182A">
      <w:pPr>
        <w:rPr>
          <w:rFonts w:ascii="Simplified Arabic" w:hAnsi="Simplified Arabic" w:cs="Simplified Arabic"/>
          <w:color w:val="000000" w:themeColor="text1"/>
        </w:rPr>
      </w:pPr>
    </w:p>
    <w:p w14:paraId="04CF7F3E" w14:textId="39B726FB" w:rsidR="00614434" w:rsidRPr="00300F26" w:rsidRDefault="00614434" w:rsidP="00614434">
      <w:pPr>
        <w:jc w:val="center"/>
        <w:rPr>
          <w:rFonts w:ascii="Simplified Arabic" w:hAnsi="Simplified Arabic" w:cs="Simplified Arabic"/>
          <w:i/>
          <w:iCs/>
          <w:color w:val="000000" w:themeColor="text1"/>
          <w:rtl/>
        </w:rPr>
      </w:pPr>
      <w:r w:rsidRPr="00300F26">
        <w:rPr>
          <w:rFonts w:ascii="Simplified Arabic" w:hAnsi="Simplified Arabic" w:cs="Simplified Arabic"/>
          <w:i/>
          <w:iCs/>
          <w:color w:val="000000" w:themeColor="text1"/>
          <w:rtl/>
        </w:rPr>
        <w:t>لم يتم استكمال هذا الجزء</w:t>
      </w:r>
    </w:p>
    <w:p w14:paraId="4AD4AFBA" w14:textId="245A5322" w:rsidR="00E119F9" w:rsidRPr="00300F26" w:rsidRDefault="00E119F9" w:rsidP="00485E03">
      <w:pPr>
        <w:pStyle w:val="Heading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5C6642D1" w14:textId="54A595C6" w:rsidR="00E119F9" w:rsidRPr="00B77FE4" w:rsidRDefault="00D71FD5" w:rsidP="004E4F03">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المتطلبات الغ</w:t>
      </w:r>
      <w:bookmarkStart w:id="27" w:name="_GoBack"/>
      <w:bookmarkEnd w:id="27"/>
      <w:r w:rsidRPr="00B77FE4">
        <w:rPr>
          <w:color w:val="000000" w:themeColor="text1"/>
          <w:rtl/>
          <w:lang w:bidi="ar-SA"/>
        </w:rPr>
        <w:t xml:space="preserve">ير وظيفية القيود المفروضة </w:t>
      </w:r>
      <w:r w:rsidR="008B04D4" w:rsidRPr="00B77FE4">
        <w:rPr>
          <w:rFonts w:hint="cs"/>
          <w:color w:val="000000" w:themeColor="text1"/>
          <w:rtl/>
          <w:lang w:bidi="ar-SA"/>
        </w:rPr>
        <w:t>على</w:t>
      </w:r>
      <w:r w:rsidRPr="00B77FE4">
        <w:rPr>
          <w:color w:val="000000" w:themeColor="text1"/>
          <w:rtl/>
          <w:lang w:bidi="ar-SA"/>
        </w:rPr>
        <w:t xml:space="preserve"> الخدمات التي يوفرها </w:t>
      </w:r>
      <w:r w:rsidR="008B04D4" w:rsidRPr="00B77FE4">
        <w:rPr>
          <w:rFonts w:hint="cs"/>
          <w:color w:val="000000" w:themeColor="text1"/>
          <w:rtl/>
          <w:lang w:bidi="ar-SA"/>
        </w:rPr>
        <w:t>التطبيق</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5</w:t>
      </w:r>
      <w:r w:rsidR="008B04D4" w:rsidRPr="0074133F">
        <w:rPr>
          <w:color w:val="000000" w:themeColor="text1"/>
          <w:sz w:val="28"/>
        </w:rPr>
        <w:t>]</w:t>
      </w:r>
      <w:r w:rsidR="008B04D4" w:rsidRPr="00B77FE4">
        <w:rPr>
          <w:color w:val="000000" w:themeColor="text1"/>
        </w:rPr>
        <w:t xml:space="preserve"> </w:t>
      </w:r>
      <w:r w:rsidR="008B04D4" w:rsidRPr="00B77FE4">
        <w:rPr>
          <w:rFonts w:hint="cs"/>
          <w:color w:val="000000" w:themeColor="text1"/>
          <w:rtl/>
        </w:rPr>
        <w:t>وذلك</w:t>
      </w:r>
      <w:r w:rsidRPr="00B77FE4">
        <w:rPr>
          <w:color w:val="000000" w:themeColor="text1"/>
          <w:rtl/>
        </w:rPr>
        <w:t xml:space="preserve"> لضمان كفاءة عمل النظام وأداءه على </w:t>
      </w:r>
      <w:r w:rsidR="008B04D4" w:rsidRPr="00B77FE4">
        <w:rPr>
          <w:rFonts w:hint="cs"/>
          <w:color w:val="000000" w:themeColor="text1"/>
          <w:rtl/>
        </w:rPr>
        <w:t>أكمل</w:t>
      </w:r>
      <w:r w:rsidRPr="00B77FE4">
        <w:rPr>
          <w:color w:val="000000" w:themeColor="text1"/>
          <w:rtl/>
        </w:rPr>
        <w:t xml:space="preserve"> وجه، وهنا سيتم توضيح متطلبات المنتج </w:t>
      </w:r>
      <w:r w:rsidR="008B04D4" w:rsidRPr="00B77FE4">
        <w:rPr>
          <w:rFonts w:hint="cs"/>
          <w:color w:val="000000" w:themeColor="text1"/>
          <w:rtl/>
        </w:rPr>
        <w:t>والمتطلبات الخارجية</w:t>
      </w:r>
      <w:r w:rsidR="00777E50" w:rsidRPr="00B77FE4">
        <w:rPr>
          <w:color w:val="000000" w:themeColor="text1"/>
          <w:rtl/>
        </w:rPr>
        <w:t xml:space="preserve"> من حيث الاداء وسهولة الاستخدام والامن والحماية والاعتمادية.</w:t>
      </w:r>
    </w:p>
    <w:p w14:paraId="4EE1C90E" w14:textId="4A1BAFCD" w:rsidR="00914FC1" w:rsidRPr="00B77FE4" w:rsidRDefault="00443E6F" w:rsidP="00B300EF">
      <w:pPr>
        <w:pStyle w:val="NormalText"/>
        <w:numPr>
          <w:ilvl w:val="0"/>
          <w:numId w:val="21"/>
        </w:numPr>
        <w:tabs>
          <w:tab w:val="left" w:pos="141"/>
          <w:tab w:val="left" w:pos="283"/>
        </w:tabs>
        <w:ind w:left="0" w:firstLine="0"/>
        <w:rPr>
          <w:b/>
          <w:bCs/>
          <w:color w:val="000000" w:themeColor="text1"/>
        </w:rPr>
      </w:pPr>
      <w:r w:rsidRPr="00B77FE4">
        <w:rPr>
          <w:b/>
          <w:bCs/>
          <w:color w:val="000000" w:themeColor="text1"/>
          <w:rtl/>
        </w:rPr>
        <w:lastRenderedPageBreak/>
        <w:t>متطلبات الاداء</w:t>
      </w:r>
    </w:p>
    <w:p w14:paraId="2F9E8512" w14:textId="3B447586" w:rsidR="00443E6F" w:rsidRPr="00B77FE4" w:rsidRDefault="00443E6F" w:rsidP="004E4F03">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008B04D4" w:rsidRPr="00B77FE4">
        <w:rPr>
          <w:rFonts w:hint="cs"/>
          <w:color w:val="000000" w:themeColor="text1"/>
          <w:rtl/>
        </w:rPr>
        <w:t>لأي</w:t>
      </w:r>
      <w:r w:rsidRPr="00B77FE4">
        <w:rPr>
          <w:color w:val="000000" w:themeColor="text1"/>
          <w:rtl/>
        </w:rPr>
        <w:t xml:space="preserve"> اجراء </w:t>
      </w:r>
      <w:r w:rsidR="008B04D4" w:rsidRPr="00B77FE4">
        <w:rPr>
          <w:rFonts w:hint="cs"/>
          <w:color w:val="000000" w:themeColor="text1"/>
          <w:rtl/>
        </w:rPr>
        <w:t>بأقل</w:t>
      </w:r>
      <w:r w:rsidRPr="00B77FE4">
        <w:rPr>
          <w:color w:val="000000" w:themeColor="text1"/>
          <w:rtl/>
        </w:rPr>
        <w:t xml:space="preserve"> زمن </w:t>
      </w:r>
      <w:r w:rsidR="008B04D4" w:rsidRPr="00B77FE4">
        <w:rPr>
          <w:rFonts w:hint="cs"/>
          <w:color w:val="000000" w:themeColor="text1"/>
          <w:rtl/>
        </w:rPr>
        <w:t>معالجة</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6</w:t>
      </w:r>
      <w:r w:rsidRPr="0074133F">
        <w:rPr>
          <w:color w:val="000000" w:themeColor="text1"/>
          <w:sz w:val="28"/>
        </w:rPr>
        <w:t>]</w:t>
      </w:r>
      <w:r w:rsidR="00EB5380"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8B04D4" w:rsidRPr="00B77FE4">
        <w:rPr>
          <w:rFonts w:hint="cs"/>
          <w:color w:val="000000" w:themeColor="text1"/>
          <w:sz w:val="28"/>
          <w:rtl/>
          <w:lang w:bidi="ar-SA"/>
        </w:rPr>
        <w:t>التنقل</w:t>
      </w:r>
      <w:r w:rsidR="00EB5380" w:rsidRPr="00B77FE4">
        <w:rPr>
          <w:color w:val="000000" w:themeColor="text1"/>
          <w:sz w:val="28"/>
          <w:rtl/>
          <w:lang w:bidi="ar-SA"/>
        </w:rPr>
        <w:t xml:space="preserve"> بين شاشات التطبيق مقبولة الي حد ما </w:t>
      </w:r>
      <w:r w:rsidR="008B04D4" w:rsidRPr="00B77FE4">
        <w:rPr>
          <w:rFonts w:hint="cs"/>
          <w:color w:val="000000" w:themeColor="text1"/>
          <w:sz w:val="28"/>
          <w:rtl/>
          <w:lang w:bidi="ar-SA"/>
        </w:rPr>
        <w:t>وخصوصا نافذة</w:t>
      </w:r>
      <w:r w:rsidR="00EB5380" w:rsidRPr="00B77FE4">
        <w:rPr>
          <w:color w:val="000000" w:themeColor="text1"/>
          <w:sz w:val="28"/>
          <w:rtl/>
          <w:lang w:bidi="ar-SA"/>
        </w:rPr>
        <w:t xml:space="preserve"> </w:t>
      </w:r>
      <w:r w:rsidR="00873655" w:rsidRPr="00B77FE4">
        <w:rPr>
          <w:color w:val="000000" w:themeColor="text1"/>
          <w:sz w:val="28"/>
          <w:rtl/>
          <w:lang w:bidi="ar-SA"/>
        </w:rPr>
        <w:t>تحديث البيانات اي عندما ينتهي المريض من ادخال البيانات لا يتطلب منه الانتظار فترة زمنية طويلة لعرض النتيجة.</w:t>
      </w:r>
    </w:p>
    <w:p w14:paraId="6AE219C8" w14:textId="0B52AA73" w:rsidR="00873655" w:rsidRPr="00B77FE4" w:rsidRDefault="00873655"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7D61C196" w14:textId="70A84755" w:rsidR="00BF3BB3" w:rsidRPr="00B77FE4" w:rsidRDefault="00BF3BB3" w:rsidP="00485E03">
      <w:pPr>
        <w:pStyle w:val="NormalText"/>
        <w:rPr>
          <w:color w:val="000000" w:themeColor="text1"/>
          <w:rtl/>
        </w:rPr>
      </w:pPr>
      <w:r w:rsidRPr="00B77FE4">
        <w:rPr>
          <w:color w:val="000000" w:themeColor="text1"/>
          <w:rtl/>
          <w:lang w:bidi="ar-SA"/>
        </w:rPr>
        <w:t>ان تكون واجه</w:t>
      </w:r>
      <w:r w:rsidR="00CD0EF5" w:rsidRPr="00B77FE4">
        <w:rPr>
          <w:color w:val="000000" w:themeColor="text1"/>
          <w:rtl/>
          <w:lang w:bidi="ar-SA"/>
        </w:rPr>
        <w:t>ة</w:t>
      </w:r>
      <w:r w:rsidRPr="00B77FE4">
        <w:rPr>
          <w:color w:val="000000" w:themeColor="text1"/>
          <w:rtl/>
          <w:lang w:bidi="ar-SA"/>
        </w:rPr>
        <w:t xml:space="preserve"> المستخدم الرسومية سهلة الاستخدام </w:t>
      </w:r>
      <w:r w:rsidR="008B04D4" w:rsidRPr="00B77FE4">
        <w:rPr>
          <w:rFonts w:hint="cs"/>
          <w:color w:val="000000" w:themeColor="text1"/>
          <w:rtl/>
          <w:lang w:bidi="ar-SA"/>
        </w:rPr>
        <w:t>وغير</w:t>
      </w:r>
      <w:r w:rsidR="008B04D4" w:rsidRPr="00B77FE4">
        <w:rPr>
          <w:color w:val="000000" w:themeColor="text1"/>
          <w:lang w:bidi="ar-SA"/>
        </w:rPr>
        <w:t xml:space="preserve"> </w:t>
      </w:r>
      <w:r w:rsidR="008B04D4" w:rsidRPr="00B77FE4">
        <w:rPr>
          <w:rFonts w:hint="cs"/>
          <w:color w:val="000000" w:themeColor="text1"/>
          <w:rtl/>
          <w:lang w:bidi="ar-SA"/>
        </w:rPr>
        <w:t>معقدة</w:t>
      </w:r>
      <w:r w:rsidRPr="00B77FE4">
        <w:rPr>
          <w:color w:val="000000" w:themeColor="text1"/>
          <w:rtl/>
          <w:lang w:bidi="ar-SA"/>
        </w:rPr>
        <w:t xml:space="preserve"> وتتطلب جهد اقل للعمل </w:t>
      </w:r>
      <w:r w:rsidR="008B04D4" w:rsidRPr="00B77FE4">
        <w:rPr>
          <w:rFonts w:hint="cs"/>
          <w:color w:val="000000" w:themeColor="text1"/>
          <w:rtl/>
          <w:lang w:bidi="ar-SA"/>
        </w:rPr>
        <w:t>عليها</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7</w:t>
      </w:r>
      <w:r w:rsidRPr="0074133F">
        <w:rPr>
          <w:color w:val="000000" w:themeColor="text1"/>
          <w:sz w:val="28"/>
        </w:rPr>
        <w:t>]</w:t>
      </w:r>
      <w:r w:rsidR="00562317" w:rsidRPr="00B77FE4">
        <w:rPr>
          <w:color w:val="000000" w:themeColor="text1"/>
          <w:sz w:val="28"/>
          <w:rtl/>
        </w:rPr>
        <w:t xml:space="preserve"> أي ان تكون واجهات النظام واضحة وبسيطة ومزودة بأزرار العودة </w:t>
      </w:r>
      <w:r w:rsidR="00562317" w:rsidRPr="00B77FE4">
        <w:rPr>
          <w:color w:val="000000" w:themeColor="text1"/>
          <w:sz w:val="28"/>
          <w:lang w:bidi="ar-SA"/>
        </w:rPr>
        <w:t xml:space="preserve">Back </w:t>
      </w:r>
      <w:r w:rsidR="00562317" w:rsidRPr="00B77FE4">
        <w:rPr>
          <w:color w:val="000000" w:themeColor="text1"/>
          <w:sz w:val="28"/>
          <w:rtl/>
        </w:rPr>
        <w:t xml:space="preserve"> للتنقل </w:t>
      </w:r>
      <w:r w:rsidR="008B04D4" w:rsidRPr="00B77FE4">
        <w:rPr>
          <w:rFonts w:hint="cs"/>
          <w:color w:val="000000" w:themeColor="text1"/>
          <w:sz w:val="28"/>
          <w:rtl/>
        </w:rPr>
        <w:t>ما بين</w:t>
      </w:r>
      <w:r w:rsidR="00562317" w:rsidRPr="00B77FE4">
        <w:rPr>
          <w:color w:val="000000" w:themeColor="text1"/>
          <w:sz w:val="28"/>
          <w:rtl/>
        </w:rPr>
        <w:t xml:space="preserve"> الشاشات كما</w:t>
      </w:r>
      <w:r w:rsidR="00955D01" w:rsidRPr="00B77FE4">
        <w:rPr>
          <w:color w:val="000000" w:themeColor="text1"/>
          <w:sz w:val="28"/>
          <w:rtl/>
        </w:rPr>
        <w:t xml:space="preserve"> </w:t>
      </w:r>
      <w:r w:rsidR="008157E7" w:rsidRPr="00B77FE4">
        <w:rPr>
          <w:color w:val="000000" w:themeColor="text1"/>
          <w:sz w:val="28"/>
          <w:rtl/>
        </w:rPr>
        <w:t xml:space="preserve">يجب ان تكون </w:t>
      </w:r>
      <w:r w:rsidR="008B04D4" w:rsidRPr="00B77FE4">
        <w:rPr>
          <w:rFonts w:hint="cs"/>
          <w:color w:val="000000" w:themeColor="text1"/>
          <w:sz w:val="28"/>
          <w:rtl/>
        </w:rPr>
        <w:t>إثم</w:t>
      </w:r>
      <w:r w:rsidR="008157E7" w:rsidRPr="00B77FE4">
        <w:rPr>
          <w:color w:val="000000" w:themeColor="text1"/>
          <w:sz w:val="28"/>
          <w:rtl/>
        </w:rPr>
        <w:t xml:space="preserve"> الأيقونات المتوفرة في النظام متوافقة مع الوظيفة المحدد لها وان تكون طريقة عرض الاسئلة </w:t>
      </w:r>
      <w:r w:rsidR="00590EFC" w:rsidRPr="00B77FE4">
        <w:rPr>
          <w:color w:val="000000" w:themeColor="text1"/>
          <w:sz w:val="28"/>
          <w:rtl/>
        </w:rPr>
        <w:t>مرفقة</w:t>
      </w:r>
      <w:r w:rsidR="008157E7" w:rsidRPr="00B77FE4">
        <w:rPr>
          <w:color w:val="000000" w:themeColor="text1"/>
          <w:sz w:val="28"/>
          <w:rtl/>
        </w:rPr>
        <w:t xml:space="preserve"> بصور ل</w:t>
      </w:r>
      <w:r w:rsidR="00485E03">
        <w:rPr>
          <w:rFonts w:hint="cs"/>
          <w:color w:val="000000" w:themeColor="text1"/>
          <w:sz w:val="28"/>
          <w:rtl/>
        </w:rPr>
        <w:t>إ</w:t>
      </w:r>
      <w:r w:rsidR="00590EFC" w:rsidRPr="00B77FE4">
        <w:rPr>
          <w:color w:val="000000" w:themeColor="text1"/>
          <w:sz w:val="28"/>
          <w:rtl/>
        </w:rPr>
        <w:t>ضافة</w:t>
      </w:r>
      <w:r w:rsidR="008157E7" w:rsidRPr="00B77FE4">
        <w:rPr>
          <w:color w:val="000000" w:themeColor="text1"/>
          <w:sz w:val="28"/>
          <w:rtl/>
        </w:rPr>
        <w:t xml:space="preserve"> وضوح </w:t>
      </w:r>
      <w:r w:rsidR="008B04D4" w:rsidRPr="00B77FE4">
        <w:rPr>
          <w:rFonts w:hint="cs"/>
          <w:color w:val="000000" w:themeColor="text1"/>
          <w:sz w:val="28"/>
          <w:rtl/>
        </w:rPr>
        <w:t>أكثر</w:t>
      </w:r>
      <w:r w:rsidR="008157E7" w:rsidRPr="00B77FE4">
        <w:rPr>
          <w:color w:val="000000" w:themeColor="text1"/>
          <w:sz w:val="28"/>
          <w:rtl/>
        </w:rPr>
        <w:t xml:space="preserve"> في </w:t>
      </w:r>
      <w:r w:rsidR="008B04D4" w:rsidRPr="00B77FE4">
        <w:rPr>
          <w:rFonts w:hint="cs"/>
          <w:color w:val="000000" w:themeColor="text1"/>
          <w:sz w:val="28"/>
          <w:rtl/>
        </w:rPr>
        <w:t>النظام،</w:t>
      </w:r>
      <w:r w:rsidR="008157E7" w:rsidRPr="00B77FE4">
        <w:rPr>
          <w:color w:val="000000" w:themeColor="text1"/>
          <w:sz w:val="28"/>
          <w:rtl/>
        </w:rPr>
        <w:t xml:space="preserve"> وهذا ما تم أخذه بعين </w:t>
      </w:r>
      <w:r w:rsidR="008B04D4" w:rsidRPr="00B77FE4">
        <w:rPr>
          <w:rFonts w:hint="cs"/>
          <w:color w:val="000000" w:themeColor="text1"/>
          <w:sz w:val="28"/>
          <w:rtl/>
        </w:rPr>
        <w:t>الاعتبار</w:t>
      </w:r>
      <w:r w:rsidR="008157E7" w:rsidRPr="00B77FE4">
        <w:rPr>
          <w:color w:val="000000" w:themeColor="text1"/>
          <w:sz w:val="28"/>
          <w:rtl/>
        </w:rPr>
        <w:t xml:space="preserve"> عند تحديد وظائف النظام</w:t>
      </w:r>
      <w:r w:rsidR="00CD0765" w:rsidRPr="00B77FE4">
        <w:rPr>
          <w:color w:val="000000" w:themeColor="text1"/>
          <w:sz w:val="28"/>
          <w:rtl/>
        </w:rPr>
        <w:t>.</w:t>
      </w:r>
    </w:p>
    <w:p w14:paraId="5AA6F8B3" w14:textId="246B0948" w:rsidR="00914FC1" w:rsidRPr="00B77FE4" w:rsidRDefault="00F75A20"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ال</w:t>
      </w:r>
      <w:r w:rsidR="006E0C80" w:rsidRPr="00B77FE4">
        <w:rPr>
          <w:b/>
          <w:bCs/>
          <w:color w:val="000000" w:themeColor="text1"/>
          <w:rtl/>
          <w:lang w:bidi="ar-SA"/>
        </w:rPr>
        <w:t xml:space="preserve">أمن </w:t>
      </w:r>
      <w:r w:rsidR="008B04D4" w:rsidRPr="00B77FE4">
        <w:rPr>
          <w:rFonts w:hint="cs"/>
          <w:b/>
          <w:bCs/>
          <w:color w:val="000000" w:themeColor="text1"/>
          <w:rtl/>
          <w:lang w:bidi="ar-SA"/>
        </w:rPr>
        <w:t>والحماية</w:t>
      </w:r>
    </w:p>
    <w:p w14:paraId="733554D6" w14:textId="55554ACD" w:rsidR="006E0C80" w:rsidRPr="00B77FE4" w:rsidRDefault="006E0C80" w:rsidP="003B0F3F">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sidR="001E2CA5">
        <w:rPr>
          <w:rFonts w:hint="cs"/>
          <w:color w:val="000000" w:themeColor="text1"/>
          <w:rtl/>
          <w:lang w:bidi="ar-SA"/>
        </w:rPr>
        <w:t>ال</w:t>
      </w:r>
      <w:r w:rsidRPr="00B77FE4">
        <w:rPr>
          <w:color w:val="000000" w:themeColor="text1"/>
          <w:rtl/>
          <w:lang w:bidi="ar-SA"/>
        </w:rPr>
        <w:t xml:space="preserve">مسموح لهم تغيير بيانات </w:t>
      </w:r>
      <w:r w:rsidR="008B04D4" w:rsidRPr="00B77FE4">
        <w:rPr>
          <w:rFonts w:hint="cs"/>
          <w:color w:val="000000" w:themeColor="text1"/>
          <w:rtl/>
          <w:lang w:bidi="ar-SA"/>
        </w:rPr>
        <w:t>النظام</w:t>
      </w:r>
      <w:r w:rsidR="008B04D4" w:rsidRPr="00B77FE4">
        <w:rPr>
          <w:color w:val="000000" w:themeColor="text1"/>
          <w:sz w:val="28"/>
        </w:rPr>
        <w:t xml:space="preserve"> </w:t>
      </w:r>
      <w:r w:rsidR="008B04D4" w:rsidRPr="0074133F">
        <w:rPr>
          <w:color w:val="000000" w:themeColor="text1"/>
          <w:sz w:val="28"/>
        </w:rPr>
        <w:t>[</w:t>
      </w:r>
      <w:r w:rsidR="008A59A5" w:rsidRPr="0074133F">
        <w:rPr>
          <w:color w:val="000000" w:themeColor="text1"/>
          <w:sz w:val="28"/>
        </w:rPr>
        <w:t>2</w:t>
      </w:r>
      <w:r w:rsidR="00754EF5" w:rsidRPr="0074133F">
        <w:rPr>
          <w:color w:val="000000" w:themeColor="text1"/>
          <w:sz w:val="28"/>
        </w:rPr>
        <w:t>8</w:t>
      </w:r>
      <w:r w:rsidR="008B04D4" w:rsidRPr="0074133F">
        <w:rPr>
          <w:color w:val="000000" w:themeColor="text1"/>
          <w:sz w:val="28"/>
        </w:rPr>
        <w:t>]</w:t>
      </w:r>
      <w:r w:rsidR="008B04D4" w:rsidRPr="00B77FE4">
        <w:rPr>
          <w:rFonts w:hint="cs"/>
          <w:color w:val="000000" w:themeColor="text1"/>
          <w:sz w:val="28"/>
          <w:rtl/>
        </w:rPr>
        <w:t>،</w:t>
      </w:r>
      <w:r w:rsidR="002B0868" w:rsidRPr="00B77FE4">
        <w:rPr>
          <w:color w:val="000000" w:themeColor="text1"/>
          <w:sz w:val="28"/>
          <w:rtl/>
        </w:rPr>
        <w:t xml:space="preserve"> ونظرا لأهمية البيانات الموجود في النظام</w:t>
      </w:r>
      <w:r w:rsidR="003B0F3F">
        <w:rPr>
          <w:rFonts w:hint="cs"/>
          <w:color w:val="000000" w:themeColor="text1"/>
          <w:sz w:val="28"/>
          <w:rtl/>
        </w:rPr>
        <w:t xml:space="preserve"> تطلب هذا إدخال </w:t>
      </w:r>
      <w:r w:rsidR="003B0F3F" w:rsidRPr="00B77FE4">
        <w:rPr>
          <w:rFonts w:hint="cs"/>
          <w:color w:val="000000" w:themeColor="text1"/>
          <w:sz w:val="28"/>
          <w:rtl/>
        </w:rPr>
        <w:t>اسم المستخدم</w:t>
      </w:r>
      <w:r w:rsidR="00CD0765" w:rsidRPr="00B77FE4">
        <w:rPr>
          <w:color w:val="000000" w:themeColor="text1"/>
          <w:sz w:val="28"/>
          <w:rtl/>
        </w:rPr>
        <w:t xml:space="preserve"> </w:t>
      </w:r>
      <w:r w:rsidR="003B0F3F">
        <w:rPr>
          <w:rFonts w:hint="cs"/>
          <w:color w:val="000000" w:themeColor="text1"/>
          <w:sz w:val="28"/>
          <w:rtl/>
        </w:rPr>
        <w:t>و</w:t>
      </w:r>
      <w:r w:rsidR="00CD0765" w:rsidRPr="00B77FE4">
        <w:rPr>
          <w:color w:val="000000" w:themeColor="text1"/>
          <w:sz w:val="28"/>
          <w:rtl/>
        </w:rPr>
        <w:t>كلمة المرور</w:t>
      </w:r>
      <w:r w:rsidR="008B04D4" w:rsidRPr="00B77FE4">
        <w:rPr>
          <w:rFonts w:hint="cs"/>
          <w:color w:val="000000" w:themeColor="text1"/>
          <w:sz w:val="28"/>
          <w:rtl/>
        </w:rPr>
        <w:t>.</w:t>
      </w:r>
    </w:p>
    <w:p w14:paraId="3476FB6A" w14:textId="2F07CBE9" w:rsidR="002B0868" w:rsidRPr="00B77FE4" w:rsidRDefault="002B0868"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008B04D4" w:rsidRPr="00B77FE4">
        <w:rPr>
          <w:rFonts w:hint="cs"/>
          <w:b/>
          <w:bCs/>
          <w:color w:val="000000" w:themeColor="text1"/>
          <w:rtl/>
          <w:lang w:bidi="ar-SA"/>
        </w:rPr>
        <w:t>الاعتمادية</w:t>
      </w:r>
    </w:p>
    <w:p w14:paraId="01A0BCFE" w14:textId="4098B52D" w:rsidR="002B0868" w:rsidRPr="00B77FE4" w:rsidRDefault="002B0868" w:rsidP="003B0F3F">
      <w:pPr>
        <w:pStyle w:val="NormalText"/>
        <w:rPr>
          <w:color w:val="000000" w:themeColor="text1"/>
          <w:rtl/>
          <w:lang w:bidi="ar-SA"/>
        </w:rPr>
      </w:pPr>
      <w:r w:rsidRPr="00B77FE4">
        <w:rPr>
          <w:color w:val="000000" w:themeColor="text1"/>
          <w:rtl/>
          <w:lang w:bidi="ar-SA"/>
        </w:rPr>
        <w:t xml:space="preserve">ان يكون النظام </w:t>
      </w:r>
      <w:r w:rsidR="009174F8" w:rsidRPr="00B77FE4">
        <w:rPr>
          <w:rFonts w:hint="cs"/>
          <w:color w:val="000000" w:themeColor="text1"/>
          <w:rtl/>
          <w:lang w:bidi="ar-SA"/>
        </w:rPr>
        <w:t>مهيئ</w:t>
      </w:r>
      <w:r w:rsidRPr="00B77FE4">
        <w:rPr>
          <w:color w:val="000000" w:themeColor="text1"/>
          <w:rtl/>
          <w:lang w:bidi="ar-SA"/>
        </w:rPr>
        <w:t xml:space="preserve"> للعمل بأطول فترة ممكنة مع قلة وجود </w:t>
      </w:r>
      <w:r w:rsidR="008B04D4" w:rsidRPr="00B77FE4">
        <w:rPr>
          <w:rFonts w:hint="cs"/>
          <w:color w:val="000000" w:themeColor="text1"/>
          <w:rtl/>
          <w:lang w:bidi="ar-SA"/>
        </w:rPr>
        <w:t xml:space="preserve">الأخطاء </w:t>
      </w:r>
      <w:r w:rsidR="008B04D4" w:rsidRPr="0074133F">
        <w:rPr>
          <w:color w:val="000000" w:themeColor="text1"/>
          <w:rtl/>
          <w:lang w:bidi="ar-SA"/>
        </w:rPr>
        <w:t>[</w:t>
      </w:r>
      <w:r w:rsidR="00754EF5" w:rsidRPr="0074133F">
        <w:rPr>
          <w:color w:val="000000" w:themeColor="text1"/>
          <w:sz w:val="28"/>
          <w:lang w:bidi="ar-SA"/>
        </w:rPr>
        <w:t>29</w:t>
      </w:r>
      <w:r w:rsidR="008B04D4" w:rsidRPr="0074133F">
        <w:rPr>
          <w:rFonts w:hint="cs"/>
          <w:color w:val="000000" w:themeColor="text1"/>
          <w:rtl/>
          <w:lang w:bidi="ar-SA"/>
        </w:rPr>
        <w:t>]</w:t>
      </w:r>
      <w:r w:rsidR="008B04D4" w:rsidRPr="00B77FE4">
        <w:rPr>
          <w:rFonts w:hint="cs"/>
          <w:color w:val="000000" w:themeColor="text1"/>
          <w:rtl/>
          <w:lang w:bidi="ar-SA"/>
        </w:rPr>
        <w:t>، أي</w:t>
      </w:r>
      <w:r w:rsidR="00494272" w:rsidRPr="00B77FE4">
        <w:rPr>
          <w:color w:val="000000" w:themeColor="text1"/>
          <w:rtl/>
          <w:lang w:bidi="ar-SA"/>
        </w:rPr>
        <w:t xml:space="preserve"> بمعنى يجب أن تعمل جميع اجزاء النظام بالشكل الصحيح، فيما يخص الموقع </w:t>
      </w:r>
      <w:r w:rsidR="00C11ECF" w:rsidRPr="00B77FE4">
        <w:rPr>
          <w:color w:val="000000" w:themeColor="text1"/>
          <w:rtl/>
          <w:lang w:bidi="ar-SA"/>
        </w:rPr>
        <w:t>يجب أن تكون الأسئلة مأخوذة من مصادر موثوق فيها ك</w:t>
      </w:r>
      <w:r w:rsidR="003B0F3F">
        <w:rPr>
          <w:rFonts w:hint="cs"/>
          <w:color w:val="000000" w:themeColor="text1"/>
          <w:rtl/>
          <w:lang w:bidi="ar-SA"/>
        </w:rPr>
        <w:t>ذللك لا</w:t>
      </w:r>
      <w:r w:rsidR="008B04D4" w:rsidRPr="00B77FE4">
        <w:rPr>
          <w:rFonts w:hint="cs"/>
          <w:color w:val="000000" w:themeColor="text1"/>
          <w:rtl/>
          <w:lang w:bidi="ar-SA"/>
        </w:rPr>
        <w:t xml:space="preserve"> يمكن</w:t>
      </w:r>
      <w:r w:rsidR="00C11ECF" w:rsidRPr="00B77FE4">
        <w:rPr>
          <w:color w:val="000000" w:themeColor="text1"/>
          <w:rtl/>
          <w:lang w:bidi="ar-SA"/>
        </w:rPr>
        <w:t xml:space="preserve"> </w:t>
      </w:r>
      <w:r w:rsidR="008B04D4" w:rsidRPr="00B77FE4">
        <w:rPr>
          <w:rFonts w:hint="cs"/>
          <w:color w:val="000000" w:themeColor="text1"/>
          <w:rtl/>
          <w:lang w:bidi="ar-SA"/>
        </w:rPr>
        <w:t>الانتقال</w:t>
      </w:r>
      <w:r w:rsidR="00C11ECF" w:rsidRPr="00B77FE4">
        <w:rPr>
          <w:color w:val="000000" w:themeColor="text1"/>
          <w:rtl/>
          <w:lang w:bidi="ar-SA"/>
        </w:rPr>
        <w:t xml:space="preserve"> من سؤال إلى سؤال اخر</w:t>
      </w:r>
      <w:r w:rsidR="00726429" w:rsidRPr="00B77FE4">
        <w:rPr>
          <w:color w:val="000000" w:themeColor="text1"/>
          <w:rtl/>
          <w:lang w:bidi="ar-SA"/>
        </w:rPr>
        <w:t xml:space="preserve"> في شاشة العرض </w:t>
      </w:r>
      <w:r w:rsidR="003B0F3F">
        <w:rPr>
          <w:rFonts w:hint="cs"/>
          <w:color w:val="000000" w:themeColor="text1"/>
          <w:rtl/>
          <w:lang w:bidi="ar-SA"/>
        </w:rPr>
        <w:t xml:space="preserve">إلا بعد </w:t>
      </w:r>
      <w:r w:rsidR="003B0F3F">
        <w:rPr>
          <w:rFonts w:hint="cs"/>
          <w:color w:val="000000" w:themeColor="text1"/>
          <w:rtl/>
          <w:lang w:bidi="ar-SA"/>
        </w:rPr>
        <w:lastRenderedPageBreak/>
        <w:t>إجابة</w:t>
      </w:r>
      <w:r w:rsidR="00726429" w:rsidRPr="00B77FE4">
        <w:rPr>
          <w:color w:val="000000" w:themeColor="text1"/>
          <w:rtl/>
          <w:lang w:bidi="ar-SA"/>
        </w:rPr>
        <w:t xml:space="preserve"> المريض </w:t>
      </w:r>
      <w:r w:rsidR="008B04D4" w:rsidRPr="00B77FE4">
        <w:rPr>
          <w:rFonts w:hint="cs"/>
          <w:color w:val="000000" w:themeColor="text1"/>
          <w:rtl/>
          <w:lang w:bidi="ar-SA"/>
        </w:rPr>
        <w:t>على</w:t>
      </w:r>
      <w:r w:rsidR="00726429" w:rsidRPr="00B77FE4">
        <w:rPr>
          <w:color w:val="000000" w:themeColor="text1"/>
          <w:rtl/>
          <w:lang w:bidi="ar-SA"/>
        </w:rPr>
        <w:t xml:space="preserve"> السؤال الظاهر امامه</w:t>
      </w:r>
      <w:r w:rsidR="003B0F3F">
        <w:rPr>
          <w:rFonts w:hint="cs"/>
          <w:color w:val="000000" w:themeColor="text1"/>
          <w:rtl/>
          <w:lang w:bidi="ar-SA"/>
        </w:rPr>
        <w:t>،</w:t>
      </w:r>
      <w:r w:rsidR="00726429" w:rsidRPr="00B77FE4">
        <w:rPr>
          <w:color w:val="000000" w:themeColor="text1"/>
          <w:rtl/>
          <w:lang w:bidi="ar-SA"/>
        </w:rPr>
        <w:t xml:space="preserve"> إذ أن هناك </w:t>
      </w:r>
      <w:r w:rsidR="008B04D4" w:rsidRPr="00B77FE4">
        <w:rPr>
          <w:rFonts w:hint="cs"/>
          <w:color w:val="000000" w:themeColor="text1"/>
          <w:rtl/>
          <w:lang w:bidi="ar-SA"/>
        </w:rPr>
        <w:t>اعتمادية</w:t>
      </w:r>
      <w:r w:rsidR="00726429" w:rsidRPr="00B77FE4">
        <w:rPr>
          <w:color w:val="000000" w:themeColor="text1"/>
          <w:rtl/>
          <w:lang w:bidi="ar-SA"/>
        </w:rPr>
        <w:t xml:space="preserve"> في عرض </w:t>
      </w:r>
      <w:r w:rsidR="008B04D4" w:rsidRPr="00B77FE4">
        <w:rPr>
          <w:rFonts w:hint="cs"/>
          <w:color w:val="000000" w:themeColor="text1"/>
          <w:rtl/>
          <w:lang w:bidi="ar-SA"/>
        </w:rPr>
        <w:t>الأسئلة</w:t>
      </w:r>
      <w:r w:rsidR="003B0F3F">
        <w:rPr>
          <w:rFonts w:hint="cs"/>
          <w:color w:val="000000" w:themeColor="text1"/>
          <w:rtl/>
          <w:lang w:bidi="ar-SA"/>
        </w:rPr>
        <w:t>.</w:t>
      </w:r>
      <w:r w:rsidR="008B04D4" w:rsidRPr="00B77FE4">
        <w:rPr>
          <w:rFonts w:hint="cs"/>
          <w:color w:val="000000" w:themeColor="text1"/>
          <w:rtl/>
          <w:lang w:bidi="ar-SA"/>
        </w:rPr>
        <w:t xml:space="preserve"> وفيما</w:t>
      </w:r>
      <w:r w:rsidR="00726429" w:rsidRPr="00B77FE4">
        <w:rPr>
          <w:color w:val="000000" w:themeColor="text1"/>
          <w:rtl/>
          <w:lang w:bidi="ar-SA"/>
        </w:rPr>
        <w:t xml:space="preserve"> يخص التطبيق توجد اعتمادية في ادخال اسم المستخدم وكلمة المرور الخاصة به لدخول </w:t>
      </w:r>
      <w:r w:rsidR="003B0F3F">
        <w:rPr>
          <w:rFonts w:hint="cs"/>
          <w:color w:val="000000" w:themeColor="text1"/>
          <w:rtl/>
          <w:lang w:bidi="ar-SA"/>
        </w:rPr>
        <w:t>ا</w:t>
      </w:r>
      <w:r w:rsidR="00726429" w:rsidRPr="00B77FE4">
        <w:rPr>
          <w:color w:val="000000" w:themeColor="text1"/>
          <w:rtl/>
          <w:lang w:bidi="ar-SA"/>
        </w:rPr>
        <w:t>لتطبيق.</w:t>
      </w:r>
    </w:p>
    <w:p w14:paraId="796AA94C" w14:textId="51AE3B67" w:rsidR="00F3021D" w:rsidRPr="00B77FE4" w:rsidRDefault="00726429" w:rsidP="006D63C0">
      <w:pPr>
        <w:pStyle w:val="Heading2"/>
        <w:ind w:left="0" w:firstLine="0"/>
        <w:rPr>
          <w:color w:val="000000" w:themeColor="text1"/>
          <w:rtl/>
        </w:rPr>
      </w:pPr>
      <w:r w:rsidRPr="00B77FE4">
        <w:rPr>
          <w:color w:val="000000" w:themeColor="text1"/>
          <w:rtl/>
        </w:rPr>
        <w:t xml:space="preserve">مخططات حالات </w:t>
      </w:r>
      <w:r w:rsidR="008B04D4" w:rsidRPr="00B77FE4">
        <w:rPr>
          <w:rFonts w:hint="cs"/>
          <w:color w:val="000000" w:themeColor="text1"/>
          <w:rtl/>
        </w:rPr>
        <w:t>الاستخدام</w:t>
      </w:r>
    </w:p>
    <w:p w14:paraId="0837061D" w14:textId="47203263" w:rsidR="00CD0765" w:rsidRDefault="00CD0765" w:rsidP="003B0F3F">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Pr="00B77FE4">
        <w:rPr>
          <w:rFonts w:ascii="Simplified Arabic" w:hAnsi="Simplified Arabic" w:cs="Simplified Arabic"/>
          <w:color w:val="000000" w:themeColor="text1"/>
        </w:rPr>
        <w:t xml:space="preserve">Use </w:t>
      </w:r>
      <w:r w:rsidR="008B04D4" w:rsidRPr="00B77FE4">
        <w:rPr>
          <w:rFonts w:ascii="Simplified Arabic" w:hAnsi="Simplified Arabic" w:cs="Simplified Arabic"/>
          <w:color w:val="000000" w:themeColor="text1"/>
        </w:rPr>
        <w:t xml:space="preserve">case </w:t>
      </w:r>
      <w:r w:rsidR="008B04D4" w:rsidRPr="00B77FE4">
        <w:rPr>
          <w:rFonts w:ascii="Simplified Arabic" w:hAnsi="Simplified Arabic" w:cs="Simplified Arabic" w:hint="cs"/>
          <w:color w:val="000000" w:themeColor="text1"/>
          <w:rtl/>
          <w:lang w:bidi="ar-LY"/>
        </w:rPr>
        <w:t>هي</w:t>
      </w:r>
      <w:r w:rsidR="00565300" w:rsidRPr="00B77FE4">
        <w:rPr>
          <w:rFonts w:ascii="Simplified Arabic" w:hAnsi="Simplified Arabic" w:cs="Simplified Arabic"/>
          <w:color w:val="000000" w:themeColor="text1"/>
          <w:rtl/>
          <w:lang w:bidi="ar-LY"/>
        </w:rPr>
        <w:t xml:space="preserve"> عبارة عن سيناريو يعتمد </w:t>
      </w:r>
      <w:r w:rsidR="008B04D4" w:rsidRPr="00B77FE4">
        <w:rPr>
          <w:rFonts w:ascii="Simplified Arabic" w:hAnsi="Simplified Arabic" w:cs="Simplified Arabic" w:hint="cs"/>
          <w:color w:val="000000" w:themeColor="text1"/>
          <w:rtl/>
          <w:lang w:bidi="ar-LY"/>
        </w:rPr>
        <w:t>على</w:t>
      </w:r>
      <w:r w:rsidR="00565300" w:rsidRPr="00B77FE4">
        <w:rPr>
          <w:rFonts w:ascii="Simplified Arabic" w:hAnsi="Simplified Arabic" w:cs="Simplified Arabic"/>
          <w:color w:val="000000" w:themeColor="text1"/>
          <w:rtl/>
          <w:lang w:bidi="ar-LY"/>
        </w:rPr>
        <w:t xml:space="preserve"> تقنيات في لغة النمذجة الموحدة </w:t>
      </w:r>
      <w:r w:rsidR="008B04D4" w:rsidRPr="00B77FE4">
        <w:rPr>
          <w:rFonts w:ascii="Simplified Arabic" w:hAnsi="Simplified Arabic" w:cs="Simplified Arabic" w:hint="cs"/>
          <w:color w:val="000000" w:themeColor="text1"/>
          <w:rtl/>
          <w:lang w:bidi="ar-LY"/>
        </w:rPr>
        <w:t>والذي يستخدم</w:t>
      </w:r>
      <w:r w:rsidR="00565300" w:rsidRPr="00B77FE4">
        <w:rPr>
          <w:rFonts w:ascii="Simplified Arabic" w:hAnsi="Simplified Arabic" w:cs="Simplified Arabic"/>
          <w:color w:val="000000" w:themeColor="text1"/>
          <w:rtl/>
          <w:lang w:bidi="ar-LY"/>
        </w:rPr>
        <w:t xml:space="preserve"> لعرض الوظائف </w:t>
      </w:r>
      <w:r w:rsidR="008B04D4" w:rsidRPr="00B77FE4">
        <w:rPr>
          <w:rFonts w:ascii="Simplified Arabic" w:hAnsi="Simplified Arabic" w:cs="Simplified Arabic" w:hint="cs"/>
          <w:color w:val="000000" w:themeColor="text1"/>
          <w:rtl/>
          <w:lang w:bidi="ar-LY"/>
        </w:rPr>
        <w:t>والعمليات الرئيسية</w:t>
      </w:r>
      <w:r w:rsidR="00565300" w:rsidRPr="00B77FE4">
        <w:rPr>
          <w:rFonts w:ascii="Simplified Arabic" w:hAnsi="Simplified Arabic" w:cs="Simplified Arabic"/>
          <w:color w:val="000000" w:themeColor="text1"/>
          <w:rtl/>
          <w:lang w:bidi="ar-LY"/>
        </w:rPr>
        <w:t xml:space="preserve"> للنظام</w:t>
      </w:r>
      <w:r w:rsidR="003B0F3F">
        <w:rPr>
          <w:rFonts w:ascii="Simplified Arabic" w:hAnsi="Simplified Arabic" w:cs="Simplified Arabic" w:hint="cs"/>
          <w:color w:val="000000" w:themeColor="text1"/>
          <w:rtl/>
          <w:lang w:bidi="ar-LY"/>
        </w:rPr>
        <w:t>،</w:t>
      </w:r>
      <w:r w:rsidR="00565300"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00565300" w:rsidRPr="0074133F">
        <w:rPr>
          <w:rFonts w:ascii="Simplified Arabic" w:hAnsi="Simplified Arabic" w:cs="Simplified Arabic"/>
          <w:color w:val="000000" w:themeColor="text1"/>
        </w:rPr>
        <w:t>[</w:t>
      </w:r>
      <w:r w:rsidR="003C1396" w:rsidRPr="0074133F">
        <w:rPr>
          <w:rFonts w:ascii="Simplified Arabic" w:hAnsi="Simplified Arabic" w:cs="Simplified Arabic"/>
          <w:color w:val="000000" w:themeColor="text1"/>
        </w:rPr>
        <w:t>30</w:t>
      </w:r>
      <w:r w:rsidR="00565300" w:rsidRPr="0074133F">
        <w:rPr>
          <w:rFonts w:ascii="Simplified Arabic" w:hAnsi="Simplified Arabic" w:cs="Simplified Arabic"/>
          <w:color w:val="000000" w:themeColor="text1"/>
        </w:rPr>
        <w:t>]</w:t>
      </w:r>
      <w:r w:rsidR="00565300" w:rsidRPr="00B77FE4">
        <w:rPr>
          <w:rFonts w:ascii="Simplified Arabic" w:hAnsi="Simplified Arabic" w:cs="Simplified Arabic"/>
          <w:color w:val="000000" w:themeColor="text1"/>
          <w:rtl/>
        </w:rPr>
        <w:t xml:space="preserve"> ومن خلاله</w:t>
      </w:r>
      <w:r w:rsidR="004938C1" w:rsidRPr="00B77FE4">
        <w:rPr>
          <w:rFonts w:ascii="Simplified Arabic" w:hAnsi="Simplified Arabic" w:cs="Simplified Arabic"/>
          <w:color w:val="000000" w:themeColor="text1"/>
          <w:rtl/>
        </w:rPr>
        <w:t xml:space="preserve"> </w:t>
      </w:r>
      <w:r w:rsidR="003B0F3F">
        <w:rPr>
          <w:rFonts w:ascii="Simplified Arabic" w:hAnsi="Simplified Arabic" w:cs="Simplified Arabic" w:hint="cs"/>
          <w:color w:val="000000" w:themeColor="text1"/>
          <w:rtl/>
        </w:rPr>
        <w:t>يمكن</w:t>
      </w:r>
      <w:r w:rsidR="004938C1" w:rsidRPr="00B77FE4">
        <w:rPr>
          <w:rFonts w:ascii="Simplified Arabic" w:hAnsi="Simplified Arabic" w:cs="Simplified Arabic"/>
          <w:color w:val="000000" w:themeColor="text1"/>
          <w:rtl/>
        </w:rPr>
        <w:t xml:space="preserve"> فهم متطلبات </w:t>
      </w:r>
      <w:r w:rsidR="008B04D4" w:rsidRPr="00B77FE4">
        <w:rPr>
          <w:rFonts w:ascii="Simplified Arabic" w:hAnsi="Simplified Arabic" w:cs="Simplified Arabic" w:hint="cs"/>
          <w:color w:val="000000" w:themeColor="text1"/>
          <w:rtl/>
        </w:rPr>
        <w:t>النظام،</w:t>
      </w:r>
      <w:r w:rsidR="004938C1" w:rsidRPr="00B77FE4">
        <w:rPr>
          <w:rFonts w:ascii="Simplified Arabic" w:hAnsi="Simplified Arabic" w:cs="Simplified Arabic"/>
          <w:color w:val="000000" w:themeColor="text1"/>
          <w:rtl/>
        </w:rPr>
        <w:t xml:space="preserve"> والتعرف </w:t>
      </w:r>
      <w:r w:rsidR="008B04D4" w:rsidRPr="00B77FE4">
        <w:rPr>
          <w:rFonts w:ascii="Simplified Arabic" w:hAnsi="Simplified Arabic" w:cs="Simplified Arabic" w:hint="cs"/>
          <w:color w:val="000000" w:themeColor="text1"/>
          <w:rtl/>
        </w:rPr>
        <w:t>على</w:t>
      </w:r>
      <w:r w:rsidR="004938C1" w:rsidRPr="00B77FE4">
        <w:rPr>
          <w:rFonts w:ascii="Simplified Arabic" w:hAnsi="Simplified Arabic" w:cs="Simplified Arabic"/>
          <w:color w:val="000000" w:themeColor="text1"/>
          <w:rtl/>
        </w:rPr>
        <w:t xml:space="preserve"> الخطوات التي سيقوم بها المستخدم بشكل </w:t>
      </w:r>
      <w:r w:rsidR="008B04D4" w:rsidRPr="00B77FE4">
        <w:rPr>
          <w:rFonts w:ascii="Simplified Arabic" w:hAnsi="Simplified Arabic" w:cs="Simplified Arabic" w:hint="cs"/>
          <w:color w:val="000000" w:themeColor="text1"/>
          <w:rtl/>
        </w:rPr>
        <w:t>مفصل،</w:t>
      </w:r>
      <w:r w:rsidR="004938C1" w:rsidRPr="00B77FE4">
        <w:rPr>
          <w:rFonts w:ascii="Simplified Arabic" w:hAnsi="Simplified Arabic" w:cs="Simplified Arabic"/>
          <w:color w:val="000000" w:themeColor="text1"/>
          <w:rtl/>
        </w:rPr>
        <w:t xml:space="preserve"> وقد توصلنا </w:t>
      </w:r>
      <w:r w:rsidR="008B04D4" w:rsidRPr="00B77FE4">
        <w:rPr>
          <w:rFonts w:ascii="Simplified Arabic" w:hAnsi="Simplified Arabic" w:cs="Simplified Arabic" w:hint="cs"/>
          <w:color w:val="000000" w:themeColor="text1"/>
          <w:rtl/>
        </w:rPr>
        <w:t>إلى</w:t>
      </w:r>
      <w:r w:rsidR="004938C1"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57E6ABC" w14:textId="074060EC" w:rsidR="005D0E52" w:rsidRPr="00B77FE4" w:rsidRDefault="005D0E52" w:rsidP="005D0E52">
      <w:pPr>
        <w:jc w:val="center"/>
        <w:rPr>
          <w:rFonts w:ascii="Simplified Arabic" w:hAnsi="Simplified Arabic" w:cs="Simplified Arabic"/>
          <w:color w:val="000000" w:themeColor="text1"/>
          <w:rtl/>
        </w:rPr>
      </w:pPr>
      <w:r>
        <w:rPr>
          <w:rFonts w:ascii="Simplified Arabic" w:hAnsi="Simplified Arabic" w:cs="Simplified Arabic"/>
          <w:noProof/>
          <w:color w:val="000000" w:themeColor="text1"/>
        </w:rPr>
        <w:drawing>
          <wp:inline distT="0" distB="0" distL="0" distR="0" wp14:anchorId="423D885E" wp14:editId="663ABF07">
            <wp:extent cx="5010150" cy="4295775"/>
            <wp:effectExtent l="0" t="0" r="0" b="9525"/>
            <wp:docPr id="22" name="صورة 22" descr="C:\Users\Ayoub\Desktop\VPN\finale_uml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finale_uml_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4295775"/>
                    </a:xfrm>
                    <a:prstGeom prst="rect">
                      <a:avLst/>
                    </a:prstGeom>
                    <a:noFill/>
                    <a:ln>
                      <a:noFill/>
                    </a:ln>
                  </pic:spPr>
                </pic:pic>
              </a:graphicData>
            </a:graphic>
          </wp:inline>
        </w:drawing>
      </w:r>
    </w:p>
    <w:p w14:paraId="25746EFF" w14:textId="49ED2E5B" w:rsidR="005D0E52" w:rsidRDefault="005D0E52" w:rsidP="004E4F03">
      <w:pPr>
        <w:jc w:val="center"/>
        <w:rPr>
          <w:rFonts w:ascii="Simplified Arabic" w:hAnsi="Simplified Arabic" w:cs="Simplified Arabic"/>
          <w:b/>
          <w:bCs/>
          <w:i/>
          <w:iCs/>
          <w:color w:val="FF0000"/>
          <w:sz w:val="52"/>
          <w:szCs w:val="52"/>
          <w:rtl/>
        </w:rPr>
      </w:pPr>
      <w:r>
        <w:rPr>
          <w:rFonts w:ascii="Simplified Arabic" w:hAnsi="Simplified Arabic" w:cs="Simplified Arabic"/>
          <w:b/>
          <w:bCs/>
          <w:i/>
          <w:iCs/>
          <w:noProof/>
          <w:color w:val="FF0000"/>
          <w:sz w:val="52"/>
          <w:szCs w:val="52"/>
        </w:rPr>
        <w:lastRenderedPageBreak/>
        <w:drawing>
          <wp:inline distT="0" distB="0" distL="0" distR="0" wp14:anchorId="7778481C" wp14:editId="42AE571E">
            <wp:extent cx="3524250" cy="4743450"/>
            <wp:effectExtent l="0" t="0" r="0" b="0"/>
            <wp:docPr id="23" name="صورة 23" descr="C:\Users\Ayoub\Desktop\VPN\finale_um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finale_uml_a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4743450"/>
                    </a:xfrm>
                    <a:prstGeom prst="rect">
                      <a:avLst/>
                    </a:prstGeom>
                    <a:noFill/>
                    <a:ln>
                      <a:noFill/>
                    </a:ln>
                  </pic:spPr>
                </pic:pic>
              </a:graphicData>
            </a:graphic>
          </wp:inline>
        </w:drawing>
      </w:r>
    </w:p>
    <w:p w14:paraId="09661064" w14:textId="76BF56DE" w:rsidR="001A0D65" w:rsidRPr="003C1396" w:rsidRDefault="003C1396" w:rsidP="004E4F03">
      <w:pPr>
        <w:jc w:val="center"/>
        <w:rPr>
          <w:rFonts w:ascii="Simplified Arabic" w:hAnsi="Simplified Arabic" w:cs="Simplified Arabic"/>
          <w:b/>
          <w:bCs/>
          <w:i/>
          <w:iCs/>
          <w:color w:val="FF0000"/>
          <w:sz w:val="52"/>
          <w:szCs w:val="52"/>
          <w:rtl/>
          <w:lang w:bidi="ar-LY"/>
        </w:rPr>
      </w:pPr>
      <w:r w:rsidRPr="003C1396">
        <w:rPr>
          <w:rFonts w:ascii="Simplified Arabic" w:hAnsi="Simplified Arabic" w:cs="Simplified Arabic" w:hint="cs"/>
          <w:b/>
          <w:bCs/>
          <w:i/>
          <w:iCs/>
          <w:color w:val="FF0000"/>
          <w:sz w:val="52"/>
          <w:szCs w:val="52"/>
          <w:rtl/>
        </w:rPr>
        <w:t>هنا وقف تعديل المراجع</w:t>
      </w:r>
    </w:p>
    <w:p w14:paraId="590271D5" w14:textId="6EBB96EE" w:rsidR="004938C1" w:rsidRPr="00B77FE4" w:rsidRDefault="004938C1" w:rsidP="006D63C0">
      <w:pPr>
        <w:pStyle w:val="Heading3"/>
        <w:ind w:left="0" w:firstLine="0"/>
        <w:rPr>
          <w:color w:val="000000" w:themeColor="text1"/>
          <w:rtl/>
        </w:rPr>
      </w:pPr>
      <w:r w:rsidRPr="00B77FE4">
        <w:rPr>
          <w:color w:val="000000" w:themeColor="text1"/>
          <w:rtl/>
        </w:rPr>
        <w:t xml:space="preserve">مخطط حالة </w:t>
      </w:r>
      <w:r w:rsidR="008B04D4" w:rsidRPr="00B77FE4">
        <w:rPr>
          <w:rFonts w:hint="cs"/>
          <w:color w:val="000000" w:themeColor="text1"/>
          <w:rtl/>
        </w:rPr>
        <w:t>استخدام</w:t>
      </w:r>
      <w:r w:rsidRPr="00B77FE4">
        <w:rPr>
          <w:color w:val="000000" w:themeColor="text1"/>
          <w:rtl/>
        </w:rPr>
        <w:t xml:space="preserve"> النظام </w:t>
      </w:r>
    </w:p>
    <w:p w14:paraId="096D0B4E" w14:textId="66A6A77A" w:rsidR="006F0A19" w:rsidRPr="00B77FE4" w:rsidRDefault="001A0D65" w:rsidP="004E4F03">
      <w:pPr>
        <w:pStyle w:val="ListParagraph"/>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w:t>
      </w:r>
      <w:r w:rsidR="00232C33" w:rsidRPr="00B77FE4">
        <w:rPr>
          <w:rFonts w:ascii="Simplified Arabic" w:hAnsi="Simplified Arabic" w:cs="Simplified Arabic"/>
          <w:color w:val="000000" w:themeColor="text1"/>
          <w:rtl/>
        </w:rPr>
        <w:t>ريض داخل الموقع</w:t>
      </w:r>
      <w:r w:rsidRPr="00B77FE4">
        <w:rPr>
          <w:rFonts w:ascii="Simplified Arabic" w:hAnsi="Simplified Arabic" w:cs="Simplified Arabic"/>
          <w:color w:val="000000" w:themeColor="text1"/>
          <w:rtl/>
        </w:rPr>
        <w:t xml:space="preserve"> </w:t>
      </w:r>
      <w:r w:rsidR="00232C33" w:rsidRPr="00B77FE4">
        <w:rPr>
          <w:rFonts w:ascii="Simplified Arabic" w:hAnsi="Simplified Arabic" w:cs="Simplified Arabic"/>
          <w:color w:val="000000" w:themeColor="text1"/>
          <w:rtl/>
        </w:rPr>
        <w:t xml:space="preserve">الالكتروني </w:t>
      </w:r>
      <w:r w:rsidRPr="00B77FE4">
        <w:rPr>
          <w:rFonts w:ascii="Simplified Arabic" w:hAnsi="Simplified Arabic" w:cs="Simplified Arabic"/>
          <w:color w:val="000000" w:themeColor="text1"/>
          <w:rtl/>
        </w:rPr>
        <w:t xml:space="preserve">والتي تشمل </w:t>
      </w:r>
      <w:r w:rsidR="006575FE" w:rsidRPr="00B77FE4">
        <w:rPr>
          <w:rFonts w:ascii="Simplified Arabic" w:hAnsi="Simplified Arabic" w:cs="Simplified Arabic"/>
          <w:color w:val="000000" w:themeColor="text1"/>
          <w:rtl/>
        </w:rPr>
        <w:t xml:space="preserve">اختيار الجنس، تشخيص الحالة، </w:t>
      </w:r>
      <w:r w:rsidR="00537E5D" w:rsidRPr="00B77FE4">
        <w:rPr>
          <w:rFonts w:ascii="Simplified Arabic" w:hAnsi="Simplified Arabic" w:cs="Simplified Arabic"/>
          <w:color w:val="000000" w:themeColor="text1"/>
          <w:rtl/>
        </w:rPr>
        <w:t>اختيار اللحوم، اختيار الفواك</w:t>
      </w:r>
      <w:r w:rsidR="00FF0FE6" w:rsidRPr="00B77FE4">
        <w:rPr>
          <w:rFonts w:ascii="Simplified Arabic" w:hAnsi="Simplified Arabic" w:cs="Simplified Arabic"/>
          <w:color w:val="000000" w:themeColor="text1"/>
          <w:rtl/>
        </w:rPr>
        <w:t>ه، اختيار الخضراوات، اختيار المنتجات،</w:t>
      </w:r>
      <w:r w:rsidR="008B04D4" w:rsidRPr="00B77FE4">
        <w:rPr>
          <w:rFonts w:ascii="Simplified Arabic" w:hAnsi="Simplified Arabic" w:cs="Simplified Arabic" w:hint="cs"/>
          <w:color w:val="000000" w:themeColor="text1"/>
          <w:rtl/>
        </w:rPr>
        <w:t xml:space="preserve"> </w:t>
      </w:r>
      <w:r w:rsidR="00FF0FE6" w:rsidRPr="00B77FE4">
        <w:rPr>
          <w:rFonts w:ascii="Simplified Arabic" w:hAnsi="Simplified Arabic" w:cs="Simplified Arabic"/>
          <w:color w:val="000000" w:themeColor="text1"/>
          <w:rtl/>
        </w:rPr>
        <w:t xml:space="preserve">اسئلة عامة عن الحالة، اسئلة </w:t>
      </w:r>
      <w:r w:rsidR="00D90A96" w:rsidRPr="00B77FE4">
        <w:rPr>
          <w:rFonts w:ascii="Simplified Arabic" w:hAnsi="Simplified Arabic" w:cs="Simplified Arabic"/>
          <w:color w:val="000000" w:themeColor="text1"/>
          <w:rtl/>
        </w:rPr>
        <w:t>شخ</w:t>
      </w:r>
      <w:r w:rsidR="002312F2" w:rsidRPr="00B77FE4">
        <w:rPr>
          <w:rFonts w:ascii="Simplified Arabic" w:hAnsi="Simplified Arabic" w:cs="Simplified Arabic"/>
          <w:color w:val="000000" w:themeColor="text1"/>
          <w:rtl/>
        </w:rPr>
        <w:t>صية</w:t>
      </w:r>
      <w:r w:rsidR="00FF0FE6" w:rsidRPr="00B77FE4">
        <w:rPr>
          <w:rFonts w:ascii="Simplified Arabic" w:hAnsi="Simplified Arabic" w:cs="Simplified Arabic"/>
          <w:color w:val="000000" w:themeColor="text1"/>
          <w:rtl/>
        </w:rPr>
        <w:t xml:space="preserve"> عن الحالة</w:t>
      </w:r>
      <w:r w:rsidR="00232C33" w:rsidRPr="00B77FE4">
        <w:rPr>
          <w:rFonts w:ascii="Simplified Arabic" w:hAnsi="Simplified Arabic" w:cs="Simplified Arabic"/>
          <w:color w:val="000000" w:themeColor="text1"/>
          <w:rtl/>
        </w:rPr>
        <w:t>.</w:t>
      </w:r>
    </w:p>
    <w:p w14:paraId="30401F93" w14:textId="32A1DD36" w:rsidR="006F0A19" w:rsidRPr="00B77FE4" w:rsidRDefault="006F0A19" w:rsidP="004E4F03">
      <w:pPr>
        <w:pStyle w:val="ListParagraph"/>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المريض داخل التطبيق والتي تشمل عرض الوجبات، عرض التمارين الرياضية، عرض البيانات الشخصية، تحديث البيانات.</w:t>
      </w:r>
    </w:p>
    <w:p w14:paraId="6D7D9B21" w14:textId="049E484F" w:rsidR="000B678F" w:rsidRPr="00B77FE4" w:rsidRDefault="006F0A19" w:rsidP="004E4F03">
      <w:pPr>
        <w:pStyle w:val="ListParagraph"/>
        <w:numPr>
          <w:ilvl w:val="0"/>
          <w:numId w:val="21"/>
        </w:numPr>
        <w:tabs>
          <w:tab w:val="left" w:pos="283"/>
        </w:tabs>
        <w:ind w:left="0" w:firstLine="0"/>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العمليات الأساسية التي يقوم بها اخصائي التغذية داخل الموقع الالكتروني والتي تشمل الرد </w:t>
      </w:r>
      <w:r w:rsidR="008B04D4"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w:t>
      </w:r>
      <w:r w:rsidR="008B04D4" w:rsidRPr="00B77FE4">
        <w:rPr>
          <w:rFonts w:ascii="Simplified Arabic" w:hAnsi="Simplified Arabic" w:cs="Simplified Arabic" w:hint="cs"/>
          <w:color w:val="000000" w:themeColor="text1"/>
          <w:rtl/>
        </w:rPr>
        <w:t>الرسائل.</w:t>
      </w:r>
    </w:p>
    <w:p w14:paraId="5A1E3A5E" w14:textId="34B893B8" w:rsidR="00E119F9" w:rsidRPr="00B77FE4" w:rsidRDefault="00E119F9" w:rsidP="006D63C0">
      <w:pPr>
        <w:pStyle w:val="Heading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75E0F97E" w:rsidR="00AA5190" w:rsidRPr="00B77FE4" w:rsidRDefault="007650A9" w:rsidP="004E4F03">
      <w:pPr>
        <w:pStyle w:val="NormalText"/>
        <w:rPr>
          <w:color w:val="000000" w:themeColor="text1"/>
          <w:rtl/>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حد</w:t>
      </w:r>
    </w:p>
    <w:p w14:paraId="57218C55" w14:textId="7056A142" w:rsidR="00AA5190" w:rsidRPr="00B77FE4" w:rsidRDefault="008B04D4" w:rsidP="006D63C0">
      <w:pPr>
        <w:pStyle w:val="Heading2"/>
        <w:ind w:left="0" w:firstLine="0"/>
        <w:rPr>
          <w:color w:val="000000" w:themeColor="text1"/>
          <w:rtl/>
        </w:rPr>
      </w:pPr>
      <w:r w:rsidRPr="00B77FE4">
        <w:rPr>
          <w:rFonts w:hint="cs"/>
          <w:color w:val="000000" w:themeColor="text1"/>
          <w:rtl/>
        </w:rPr>
        <w:t>مخططات</w:t>
      </w:r>
      <w:r w:rsidR="00213E37" w:rsidRPr="00B77FE4">
        <w:rPr>
          <w:color w:val="000000" w:themeColor="text1"/>
          <w:rtl/>
        </w:rPr>
        <w:t xml:space="preserve"> النشاط</w:t>
      </w:r>
    </w:p>
    <w:p w14:paraId="4C70D6FA" w14:textId="0B556CF2" w:rsidR="00213E37" w:rsidRPr="00B77FE4" w:rsidRDefault="00213E37" w:rsidP="004E4F03">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مخططات النشاط هي عبارة عن تمثيل بياني لتسلسل الاحداث في حالة الاستخدام حيث تصف سلوك سير العمل للنظام</w:t>
      </w:r>
      <w:r w:rsidR="00CA5D87" w:rsidRPr="00B77FE4">
        <w:rPr>
          <w:rFonts w:ascii="Simplified Arabic" w:hAnsi="Simplified Arabic" w:cs="Simplified Arabic"/>
          <w:color w:val="000000" w:themeColor="text1"/>
        </w:rPr>
        <w:t xml:space="preserve"> [2</w:t>
      </w:r>
      <w:r w:rsidR="00267841" w:rsidRPr="00B77FE4">
        <w:rPr>
          <w:rFonts w:ascii="Simplified Arabic" w:hAnsi="Simplified Arabic" w:cs="Simplified Arabic"/>
          <w:color w:val="000000" w:themeColor="text1"/>
        </w:rPr>
        <w:t>8</w:t>
      </w:r>
      <w:r w:rsidR="00CA5D87" w:rsidRPr="00B77FE4">
        <w:rPr>
          <w:rFonts w:ascii="Simplified Arabic" w:hAnsi="Simplified Arabic" w:cs="Simplified Arabic"/>
          <w:color w:val="000000" w:themeColor="text1"/>
        </w:rPr>
        <w:t>]</w:t>
      </w:r>
      <w:r w:rsidR="00CA5D87" w:rsidRPr="00B77FE4">
        <w:rPr>
          <w:rFonts w:ascii="Simplified Arabic" w:hAnsi="Simplified Arabic" w:cs="Simplified Arabic"/>
          <w:color w:val="000000" w:themeColor="text1"/>
          <w:rtl/>
        </w:rPr>
        <w:t>.</w:t>
      </w:r>
    </w:p>
    <w:p w14:paraId="63824991" w14:textId="27C2B81E" w:rsidR="00CA5D87" w:rsidRPr="00B77FE4" w:rsidRDefault="00CA5D87" w:rsidP="006D63C0">
      <w:pPr>
        <w:pStyle w:val="Heading3"/>
        <w:ind w:left="0" w:firstLine="0"/>
        <w:rPr>
          <w:color w:val="000000" w:themeColor="text1"/>
          <w:rtl/>
        </w:rPr>
      </w:pPr>
      <w:r w:rsidRPr="00B77FE4">
        <w:rPr>
          <w:color w:val="000000" w:themeColor="text1"/>
          <w:rtl/>
        </w:rPr>
        <w:t>مخطط نشاط المستخدم</w:t>
      </w:r>
    </w:p>
    <w:p w14:paraId="741E1217" w14:textId="5E3B95CF" w:rsidR="00CA5D87" w:rsidRPr="00B77FE4" w:rsidRDefault="00025C89" w:rsidP="003261A6">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يمثل الشكل</w:t>
      </w:r>
      <w:r w:rsidRPr="00B77FE4">
        <w:rPr>
          <w:rFonts w:ascii="Simplified Arabic" w:hAnsi="Simplified Arabic" w:cs="Simplified Arabic" w:hint="cs"/>
          <w:color w:val="000000" w:themeColor="text1"/>
          <w:rtl/>
        </w:rPr>
        <w:t xml:space="preserve"> التالي العمليات المسموح </w:t>
      </w:r>
      <w:r w:rsidR="003261A6">
        <w:rPr>
          <w:rFonts w:ascii="Simplified Arabic" w:hAnsi="Simplified Arabic" w:cs="Simplified Arabic" w:hint="cs"/>
          <w:color w:val="000000" w:themeColor="text1"/>
          <w:rtl/>
        </w:rPr>
        <w:t>ل</w:t>
      </w:r>
      <w:r w:rsidRPr="00B77FE4">
        <w:rPr>
          <w:rFonts w:ascii="Simplified Arabic" w:hAnsi="Simplified Arabic" w:cs="Simplified Arabic" w:hint="cs"/>
          <w:color w:val="000000" w:themeColor="text1"/>
          <w:rtl/>
        </w:rPr>
        <w:t>لمريض</w:t>
      </w:r>
      <w:r w:rsidR="003261A6">
        <w:rPr>
          <w:rFonts w:ascii="Simplified Arabic" w:hAnsi="Simplified Arabic" w:cs="Simplified Arabic" w:hint="cs"/>
          <w:color w:val="000000" w:themeColor="text1"/>
          <w:rtl/>
        </w:rPr>
        <w:t xml:space="preserve"> القيام بها</w:t>
      </w:r>
      <w:r w:rsidRPr="00B77FE4">
        <w:rPr>
          <w:rFonts w:ascii="Simplified Arabic" w:hAnsi="Simplified Arabic" w:cs="Simplified Arabic" w:hint="cs"/>
          <w:color w:val="000000" w:themeColor="text1"/>
          <w:rtl/>
        </w:rPr>
        <w:t>.</w:t>
      </w:r>
    </w:p>
    <w:p w14:paraId="6284AE46" w14:textId="5ACF4536" w:rsidR="007650A9" w:rsidRPr="003261A6" w:rsidRDefault="007650A9" w:rsidP="006D63C0">
      <w:pPr>
        <w:pStyle w:val="NormalText"/>
        <w:rPr>
          <w:color w:val="000000" w:themeColor="text1"/>
          <w:rtl/>
        </w:rPr>
      </w:pPr>
    </w:p>
    <w:p w14:paraId="736726D5" w14:textId="77777777" w:rsidR="007650A9" w:rsidRPr="00B77FE4" w:rsidRDefault="007650A9" w:rsidP="006D63C0">
      <w:pPr>
        <w:pStyle w:val="NormalText"/>
        <w:rPr>
          <w:rFonts w:eastAsiaTheme="minorEastAsia"/>
          <w:b/>
          <w:color w:val="000000" w:themeColor="text1"/>
          <w:sz w:val="28"/>
          <w:rtl/>
          <w:lang w:val="en-GB" w:bidi="ar-SA"/>
        </w:rPr>
      </w:pPr>
    </w:p>
    <w:p w14:paraId="3E1D0C05" w14:textId="77777777" w:rsidR="007650A9" w:rsidRPr="00B77FE4" w:rsidRDefault="007650A9" w:rsidP="006D63C0">
      <w:pPr>
        <w:pStyle w:val="NormalText"/>
        <w:rPr>
          <w:color w:val="000000" w:themeColor="text1"/>
          <w:rtl/>
        </w:rPr>
      </w:pPr>
    </w:p>
    <w:p w14:paraId="1E68A05A" w14:textId="77777777" w:rsidR="007650A9" w:rsidRPr="00B77FE4" w:rsidRDefault="007650A9" w:rsidP="006D63C0">
      <w:pPr>
        <w:pStyle w:val="NormalText"/>
        <w:rPr>
          <w:color w:val="000000" w:themeColor="text1"/>
          <w:rtl/>
        </w:rPr>
      </w:pPr>
    </w:p>
    <w:p w14:paraId="580496BD" w14:textId="77777777" w:rsidR="007650A9" w:rsidRPr="00B77FE4" w:rsidRDefault="007650A9" w:rsidP="006D63C0">
      <w:pPr>
        <w:pStyle w:val="NormalText"/>
        <w:rPr>
          <w:color w:val="000000" w:themeColor="text1"/>
          <w:rtl/>
        </w:rPr>
      </w:pPr>
    </w:p>
    <w:p w14:paraId="7DDDC334" w14:textId="77777777" w:rsidR="007650A9" w:rsidRPr="00B77FE4" w:rsidRDefault="007650A9" w:rsidP="006D63C0">
      <w:pPr>
        <w:pStyle w:val="NormalText"/>
        <w:rPr>
          <w:color w:val="000000" w:themeColor="text1"/>
          <w:rtl/>
        </w:rPr>
      </w:pPr>
    </w:p>
    <w:p w14:paraId="0FF50E8E" w14:textId="77777777" w:rsidR="007650A9" w:rsidRPr="00B77FE4" w:rsidRDefault="007650A9" w:rsidP="006D63C0">
      <w:pPr>
        <w:pStyle w:val="NormalText"/>
        <w:rPr>
          <w:color w:val="000000" w:themeColor="text1"/>
          <w:rtl/>
        </w:rPr>
      </w:pPr>
    </w:p>
    <w:p w14:paraId="2555BA2F" w14:textId="3F969C40" w:rsidR="00E119F9" w:rsidRPr="00B77FE4" w:rsidRDefault="00E119F9" w:rsidP="006D63C0">
      <w:pPr>
        <w:pStyle w:val="NormalText"/>
        <w:rPr>
          <w:color w:val="000000" w:themeColor="text1"/>
          <w:rtl/>
        </w:rPr>
      </w:pPr>
      <w:r w:rsidRPr="00B77FE4">
        <w:rPr>
          <w:color w:val="000000" w:themeColor="text1"/>
          <w:rtl/>
        </w:rPr>
        <w:t xml:space="preserve">  </w:t>
      </w:r>
      <w:bookmarkStart w:id="28" w:name="_Toc480926132"/>
      <w:bookmarkStart w:id="29" w:name="_Toc480965172"/>
      <w:r w:rsidR="002F581D" w:rsidRPr="00B77FE4">
        <w:rPr>
          <w:color w:val="000000" w:themeColor="text1"/>
          <w:rtl/>
        </w:rPr>
        <w:t>الموجز</w:t>
      </w:r>
      <w:bookmarkEnd w:id="28"/>
      <w:bookmarkEnd w:id="29"/>
      <w:r w:rsidRPr="00B77FE4">
        <w:rPr>
          <w:color w:val="000000" w:themeColor="text1"/>
          <w:rtl/>
        </w:rPr>
        <w:t xml:space="preserve"> </w:t>
      </w:r>
      <w:r w:rsidR="004F0C59" w:rsidRPr="00B77FE4">
        <w:rPr>
          <w:color w:val="000000" w:themeColor="text1"/>
        </w:rPr>
        <w:t xml:space="preserve"> </w:t>
      </w:r>
    </w:p>
    <w:p w14:paraId="64D46AD9" w14:textId="5A1E1D1A"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9174F8"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413F580" w14:textId="77777777" w:rsidR="00E119F9" w:rsidRPr="00B77FE4" w:rsidRDefault="00E119F9" w:rsidP="006D63C0">
      <w:pPr>
        <w:pStyle w:val="NormalText"/>
        <w:rPr>
          <w:rFonts w:eastAsia="Times New Roman"/>
          <w:color w:val="000000" w:themeColor="text1"/>
          <w:rtl/>
        </w:rPr>
      </w:pPr>
    </w:p>
    <w:p w14:paraId="4CBE1434" w14:textId="77777777" w:rsidR="00E119F9" w:rsidRPr="00B77FE4" w:rsidRDefault="00E119F9" w:rsidP="006D63C0">
      <w:pPr>
        <w:pStyle w:val="NormalText"/>
        <w:rPr>
          <w:rFonts w:eastAsia="Times New Roman"/>
          <w:color w:val="000000" w:themeColor="text1"/>
          <w:rtl/>
        </w:rPr>
      </w:pP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A3463FB" w14:textId="77777777" w:rsidR="00684C76" w:rsidRPr="00B77FE4" w:rsidRDefault="00684C76" w:rsidP="006D63C0">
      <w:pPr>
        <w:pStyle w:val="NormalText"/>
        <w:rPr>
          <w:color w:val="000000" w:themeColor="text1"/>
          <w:rtl/>
        </w:rPr>
      </w:pPr>
    </w:p>
    <w:p w14:paraId="76EC7836" w14:textId="77777777" w:rsidR="00684C76" w:rsidRPr="00B77FE4" w:rsidRDefault="00684C76" w:rsidP="006D63C0">
      <w:pPr>
        <w:pStyle w:val="NormalText"/>
        <w:rPr>
          <w:color w:val="000000" w:themeColor="text1"/>
          <w:rtl/>
        </w:rPr>
      </w:pPr>
    </w:p>
    <w:p w14:paraId="68CC9C43" w14:textId="77777777" w:rsidR="00684C76" w:rsidRPr="00B77FE4" w:rsidRDefault="00684C76" w:rsidP="006D63C0">
      <w:pPr>
        <w:pStyle w:val="NormalText"/>
        <w:rPr>
          <w:color w:val="000000" w:themeColor="text1"/>
          <w:rtl/>
        </w:rPr>
      </w:pPr>
    </w:p>
    <w:p w14:paraId="0C939EDE" w14:textId="77777777" w:rsidR="00684C76" w:rsidRPr="00B77FE4" w:rsidRDefault="00684C76" w:rsidP="006D63C0">
      <w:pPr>
        <w:pStyle w:val="NormalText"/>
        <w:rPr>
          <w:color w:val="000000" w:themeColor="text1"/>
          <w:rtl/>
        </w:rPr>
      </w:pPr>
    </w:p>
    <w:p w14:paraId="16426D0A" w14:textId="77777777" w:rsidR="00684C76" w:rsidRPr="00B77FE4" w:rsidRDefault="00684C76" w:rsidP="006D63C0">
      <w:pPr>
        <w:pStyle w:val="NormalText"/>
        <w:rPr>
          <w:color w:val="000000" w:themeColor="text1"/>
          <w:rtl/>
        </w:rPr>
      </w:pPr>
    </w:p>
    <w:p w14:paraId="0D5DC990" w14:textId="77777777" w:rsidR="00684C76" w:rsidRPr="00B77FE4" w:rsidRDefault="00684C76" w:rsidP="006D63C0">
      <w:pPr>
        <w:pStyle w:val="NormalText"/>
        <w:rPr>
          <w:color w:val="000000" w:themeColor="text1"/>
          <w:rtl/>
        </w:rPr>
      </w:pPr>
    </w:p>
    <w:p w14:paraId="620A643D" w14:textId="77777777"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77777777" w:rsidR="005C785B" w:rsidRPr="00B77FE4" w:rsidRDefault="005C785B" w:rsidP="006D63C0">
      <w:pPr>
        <w:pStyle w:val="NormalText"/>
        <w:rPr>
          <w:color w:val="000000" w:themeColor="text1"/>
          <w:rtl/>
        </w:rPr>
      </w:pPr>
    </w:p>
    <w:p w14:paraId="5889982E" w14:textId="34C569EA" w:rsidR="00E119F9" w:rsidRPr="00B77FE4" w:rsidRDefault="00E119F9" w:rsidP="006D63C0">
      <w:pPr>
        <w:pStyle w:val="Heading1"/>
        <w:ind w:left="0" w:firstLine="0"/>
        <w:rPr>
          <w:color w:val="000000" w:themeColor="text1"/>
          <w:rtl/>
        </w:rPr>
      </w:pPr>
      <w:r w:rsidRPr="00B77FE4">
        <w:rPr>
          <w:color w:val="000000" w:themeColor="text1"/>
          <w:rtl/>
        </w:rPr>
        <w:t xml:space="preserve">   </w:t>
      </w:r>
      <w:bookmarkStart w:id="30" w:name="_Toc480926133"/>
      <w:bookmarkStart w:id="31" w:name="_Toc480965173"/>
      <w:bookmarkStart w:id="32"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30"/>
      <w:bookmarkEnd w:id="31"/>
      <w:bookmarkEnd w:id="32"/>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0048A3C7" w14:textId="77777777" w:rsidR="00E119F9" w:rsidRPr="00B77FE4" w:rsidRDefault="00E119F9" w:rsidP="006D63C0">
      <w:pPr>
        <w:pStyle w:val="NormalText"/>
        <w:rPr>
          <w:rFonts w:eastAsia="Times New Roman"/>
          <w:color w:val="000000" w:themeColor="text1"/>
          <w:rtl/>
        </w:rPr>
      </w:pPr>
    </w:p>
    <w:p w14:paraId="7DBFC336" w14:textId="77777777" w:rsidR="00712E65" w:rsidRPr="00B77FE4" w:rsidRDefault="00712E65" w:rsidP="006D63C0">
      <w:pPr>
        <w:pStyle w:val="NormalText"/>
        <w:rPr>
          <w:rFonts w:eastAsia="Times New Roman"/>
          <w:color w:val="000000" w:themeColor="text1"/>
          <w:rtl/>
        </w:rPr>
      </w:pPr>
    </w:p>
    <w:p w14:paraId="40B0D81E" w14:textId="77777777" w:rsidR="00712E65" w:rsidRPr="00B77FE4" w:rsidRDefault="00712E65" w:rsidP="006D63C0">
      <w:pPr>
        <w:pStyle w:val="NormalText"/>
        <w:rPr>
          <w:rFonts w:eastAsia="Times New Roman"/>
          <w:color w:val="000000" w:themeColor="text1"/>
          <w:rtl/>
        </w:rPr>
      </w:pPr>
    </w:p>
    <w:p w14:paraId="5B5FD588" w14:textId="77777777" w:rsidR="00712E65" w:rsidRPr="00B77FE4" w:rsidRDefault="00712E65" w:rsidP="006D63C0">
      <w:pPr>
        <w:pStyle w:val="NormalText"/>
        <w:rPr>
          <w:rFonts w:eastAsia="Times New Roman"/>
          <w:color w:val="000000" w:themeColor="text1"/>
          <w:rtl/>
        </w:rPr>
      </w:pPr>
    </w:p>
    <w:p w14:paraId="068FAC0F" w14:textId="77777777" w:rsidR="00712E65" w:rsidRPr="00B77FE4" w:rsidRDefault="00712E65" w:rsidP="006D63C0">
      <w:pPr>
        <w:pStyle w:val="NormalText"/>
        <w:rPr>
          <w:rFonts w:eastAsia="Times New Roman"/>
          <w:color w:val="000000" w:themeColor="text1"/>
          <w:rtl/>
        </w:rPr>
      </w:pPr>
    </w:p>
    <w:p w14:paraId="50C87345" w14:textId="77777777" w:rsidR="00712E65" w:rsidRPr="00B77FE4" w:rsidRDefault="00712E65" w:rsidP="006D63C0">
      <w:pPr>
        <w:pStyle w:val="NormalText"/>
        <w:rPr>
          <w:rFonts w:eastAsia="Times New Roman"/>
          <w:color w:val="000000" w:themeColor="text1"/>
          <w:rtl/>
        </w:rPr>
      </w:pPr>
    </w:p>
    <w:p w14:paraId="34FB0445" w14:textId="77777777" w:rsidR="00712E65" w:rsidRPr="00B77FE4" w:rsidRDefault="00712E65" w:rsidP="006D63C0">
      <w:pPr>
        <w:pStyle w:val="NormalText"/>
        <w:rPr>
          <w:rFonts w:eastAsia="Times New Roman"/>
          <w:color w:val="000000" w:themeColor="text1"/>
          <w:rtl/>
        </w:rPr>
      </w:pPr>
    </w:p>
    <w:p w14:paraId="1CDF9B9E" w14:textId="77777777" w:rsidR="00E119F9" w:rsidRPr="00B77FE4" w:rsidRDefault="00E119F9" w:rsidP="006D63C0">
      <w:pPr>
        <w:pStyle w:val="Heading2"/>
        <w:ind w:left="0" w:firstLine="0"/>
        <w:rPr>
          <w:color w:val="000000" w:themeColor="text1"/>
          <w:rtl/>
          <w:lang w:val="en-GB"/>
        </w:rPr>
      </w:pPr>
      <w:r w:rsidRPr="00B77FE4">
        <w:rPr>
          <w:color w:val="000000" w:themeColor="text1"/>
          <w:rtl/>
        </w:rPr>
        <w:t xml:space="preserve">  </w:t>
      </w:r>
      <w:bookmarkStart w:id="33" w:name="_Toc480926134"/>
      <w:bookmarkStart w:id="34" w:name="_Toc480965174"/>
      <w:bookmarkStart w:id="35" w:name="_Toc480980079"/>
      <w:r w:rsidRPr="00B77FE4">
        <w:rPr>
          <w:color w:val="000000" w:themeColor="text1"/>
          <w:rtl/>
        </w:rPr>
        <w:t>المقدمـة</w:t>
      </w:r>
      <w:bookmarkEnd w:id="33"/>
      <w:bookmarkEnd w:id="34"/>
      <w:bookmarkEnd w:id="35"/>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4961B9FD" w14:textId="77777777" w:rsidR="00E119F9" w:rsidRPr="00B77FE4" w:rsidRDefault="00E119F9" w:rsidP="006D63C0">
      <w:pPr>
        <w:pStyle w:val="NormalText"/>
        <w:rPr>
          <w:color w:val="000000" w:themeColor="text1"/>
          <w:rtl/>
        </w:rPr>
      </w:pPr>
      <w:r w:rsidRPr="00B77FE4">
        <w:rPr>
          <w:color w:val="000000" w:themeColor="text1"/>
          <w:rtl/>
        </w:rPr>
        <w:t>في هذا البند يتم وصف مرحلة التصميم بشكل مختصر أي يتم توضيح ما سيتم القيام به في هذه المرحلة.</w:t>
      </w:r>
    </w:p>
    <w:p w14:paraId="4529049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65175"/>
      <w:r w:rsidRPr="00B77FE4">
        <w:rPr>
          <w:color w:val="000000" w:themeColor="text1"/>
          <w:rtl/>
        </w:rPr>
        <w:t>التصميم المعماري</w:t>
      </w:r>
      <w:bookmarkEnd w:id="36"/>
      <w:r w:rsidRPr="00B77FE4">
        <w:rPr>
          <w:color w:val="000000" w:themeColor="text1"/>
          <w:rtl/>
          <w:lang w:val="en-GB"/>
        </w:rPr>
        <w:t xml:space="preserve"> </w:t>
      </w:r>
      <w:r w:rsidR="004F0C59" w:rsidRPr="00B77FE4">
        <w:rPr>
          <w:color w:val="000000" w:themeColor="text1"/>
          <w:lang w:val="en-GB"/>
        </w:rPr>
        <w:t xml:space="preserve"> </w:t>
      </w:r>
    </w:p>
    <w:p w14:paraId="51A1DAFD" w14:textId="765631DD" w:rsidR="00E119F9" w:rsidRPr="00B77FE4" w:rsidRDefault="00E119F9" w:rsidP="006D63C0">
      <w:pPr>
        <w:pStyle w:val="NormalText"/>
        <w:rPr>
          <w:color w:val="000000" w:themeColor="text1"/>
          <w:rtl/>
        </w:rPr>
      </w:pPr>
      <w:r w:rsidRPr="00B77FE4">
        <w:rPr>
          <w:color w:val="000000" w:themeColor="text1"/>
          <w:rtl/>
        </w:rPr>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7" w:name="_Toc480926135"/>
      <w:bookmarkStart w:id="38" w:name="_Toc480965176"/>
      <w:r w:rsidRPr="00B77FE4">
        <w:rPr>
          <w:color w:val="000000" w:themeColor="text1"/>
          <w:rtl/>
        </w:rPr>
        <w:t>تصميم البيانات</w:t>
      </w:r>
      <w:bookmarkEnd w:id="37"/>
      <w:bookmarkEnd w:id="38"/>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9" w:name="_Toc480926136"/>
      <w:bookmarkStart w:id="40" w:name="_Toc480965177"/>
      <w:r w:rsidRPr="00B77FE4">
        <w:rPr>
          <w:color w:val="000000" w:themeColor="text1"/>
          <w:rtl/>
        </w:rPr>
        <w:t>قاموس البيانات</w:t>
      </w:r>
      <w:bookmarkEnd w:id="39"/>
      <w:bookmarkEnd w:id="40"/>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41" w:name="_Toc480926137"/>
      <w:bookmarkStart w:id="42" w:name="_Toc480965178"/>
      <w:r w:rsidRPr="00B77FE4">
        <w:rPr>
          <w:color w:val="000000" w:themeColor="text1"/>
          <w:rtl/>
        </w:rPr>
        <w:t>تصميم الواجهات</w:t>
      </w:r>
      <w:bookmarkEnd w:id="41"/>
      <w:bookmarkEnd w:id="42"/>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lastRenderedPageBreak/>
        <w:t xml:space="preserve">يتم في هذا البند توضيح واجهات النظام التي سيتم تنفيذها في مرحلة التنفيذ والاختبار بشكل رسومي باستخدام احدى ادوات التصميم مثل موقع </w:t>
      </w:r>
      <w:r w:rsidRPr="00B77FE4">
        <w:rPr>
          <w:i/>
          <w:iCs/>
          <w:color w:val="000000" w:themeColor="text1"/>
        </w:rPr>
        <w:t>creatly</w:t>
      </w:r>
      <w:r w:rsidRPr="00B77FE4">
        <w:rPr>
          <w:color w:val="000000" w:themeColor="text1"/>
          <w:rtl/>
        </w:rPr>
        <w:t xml:space="preserve"> .</w:t>
      </w:r>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3" w:name="_Toc480926138"/>
      <w:bookmarkStart w:id="44" w:name="_Toc480965179"/>
      <w:r w:rsidR="002F581D" w:rsidRPr="00B77FE4">
        <w:rPr>
          <w:color w:val="000000" w:themeColor="text1"/>
          <w:rtl/>
        </w:rPr>
        <w:t>الموجز</w:t>
      </w:r>
      <w:bookmarkEnd w:id="43"/>
      <w:bookmarkEnd w:id="44"/>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5" w:name="_Toc480926139"/>
      <w:bookmarkStart w:id="46"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5"/>
      <w:bookmarkEnd w:id="46"/>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7" w:name="_Toc480926140"/>
      <w:bookmarkStart w:id="48" w:name="_Toc480965181"/>
      <w:r w:rsidRPr="00B77FE4">
        <w:rPr>
          <w:color w:val="000000" w:themeColor="text1"/>
          <w:rtl/>
        </w:rPr>
        <w:lastRenderedPageBreak/>
        <w:t>المقدمة</w:t>
      </w:r>
      <w:bookmarkEnd w:id="47"/>
      <w:bookmarkEnd w:id="48"/>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9" w:name="_Toc480926141"/>
      <w:bookmarkStart w:id="50" w:name="_Toc480965182"/>
      <w:r w:rsidRPr="00B77FE4">
        <w:rPr>
          <w:color w:val="000000" w:themeColor="text1"/>
          <w:rtl/>
        </w:rPr>
        <w:t>الأدوات ولغات البرمجة</w:t>
      </w:r>
      <w:bookmarkEnd w:id="49"/>
      <w:bookmarkEnd w:id="50"/>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LightShading"/>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1" w:name="_Toc480926142"/>
      <w:bookmarkStart w:id="52" w:name="_Toc480965183"/>
      <w:r w:rsidRPr="00B77FE4">
        <w:rPr>
          <w:color w:val="000000" w:themeColor="text1"/>
          <w:rtl/>
        </w:rPr>
        <w:t>واجهات النظام</w:t>
      </w:r>
      <w:bookmarkEnd w:id="51"/>
      <w:bookmarkEnd w:id="52"/>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3" w:name="_Toc480926143"/>
      <w:bookmarkStart w:id="54" w:name="_Toc480965184"/>
      <w:r w:rsidRPr="00B77FE4">
        <w:rPr>
          <w:color w:val="000000" w:themeColor="text1"/>
          <w:rtl/>
        </w:rPr>
        <w:t xml:space="preserve">طرق </w:t>
      </w:r>
      <w:bookmarkEnd w:id="53"/>
      <w:bookmarkEnd w:id="54"/>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lastRenderedPageBreak/>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5" w:name="_Toc480926144"/>
      <w:bookmarkStart w:id="56" w:name="_Toc480965185"/>
      <w:r w:rsidRPr="00B77FE4">
        <w:rPr>
          <w:color w:val="000000" w:themeColor="text1"/>
          <w:rtl/>
        </w:rPr>
        <w:t>اختبار الصندوق الابيض</w:t>
      </w:r>
      <w:bookmarkEnd w:id="55"/>
      <w:bookmarkEnd w:id="56"/>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t xml:space="preserve">  </w:t>
      </w:r>
      <w:bookmarkStart w:id="57" w:name="_Toc480926145"/>
      <w:bookmarkStart w:id="58" w:name="_Toc480965186"/>
      <w:r w:rsidRPr="00B77FE4">
        <w:rPr>
          <w:color w:val="000000" w:themeColor="text1"/>
          <w:rtl/>
        </w:rPr>
        <w:t>اختبار الصندوق الاسود</w:t>
      </w:r>
      <w:bookmarkEnd w:id="57"/>
      <w:bookmarkEnd w:id="58"/>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9" w:name="_Toc480926146"/>
      <w:bookmarkStart w:id="60" w:name="_Toc480965187"/>
      <w:r w:rsidR="002F581D" w:rsidRPr="00B77FE4">
        <w:rPr>
          <w:color w:val="000000" w:themeColor="text1"/>
          <w:rtl/>
        </w:rPr>
        <w:t>الموجز</w:t>
      </w:r>
      <w:bookmarkEnd w:id="59"/>
      <w:bookmarkEnd w:id="60"/>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61" w:name="_Toc480926147"/>
      <w:bookmarkStart w:id="62" w:name="_Toc480965188"/>
      <w:r w:rsidRPr="00B77FE4">
        <w:rPr>
          <w:color w:val="000000" w:themeColor="text1"/>
          <w:rtl/>
        </w:rPr>
        <w:t>الخاتمة</w:t>
      </w:r>
      <w:bookmarkEnd w:id="61"/>
      <w:bookmarkEnd w:id="62"/>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3" w:name="_Toc480926148"/>
      <w:bookmarkStart w:id="64" w:name="_Toc480965189"/>
      <w:r w:rsidRPr="00B77FE4">
        <w:rPr>
          <w:color w:val="000000" w:themeColor="text1"/>
          <w:rtl/>
        </w:rPr>
        <w:t>التوصيات</w:t>
      </w:r>
      <w:bookmarkEnd w:id="63"/>
      <w:bookmarkEnd w:id="64"/>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5" w:name="_Toc480926149"/>
      <w:bookmarkStart w:id="66" w:name="_Toc480965190"/>
      <w:r w:rsidRPr="00B77FE4">
        <w:rPr>
          <w:color w:val="000000" w:themeColor="text1"/>
          <w:rtl/>
        </w:rPr>
        <w:t>المراجع</w:t>
      </w:r>
      <w:bookmarkEnd w:id="65"/>
      <w:bookmarkEnd w:id="66"/>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7" w:name="_Toc480926150"/>
      <w:bookmarkStart w:id="68" w:name="_Toc480965191"/>
      <w:r w:rsidRPr="00B77FE4">
        <w:rPr>
          <w:color w:val="000000" w:themeColor="text1"/>
          <w:rtl/>
        </w:rPr>
        <w:t>الملاحق</w:t>
      </w:r>
      <w:bookmarkEnd w:id="67"/>
      <w:bookmarkEnd w:id="68"/>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77777777"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8088C" w14:textId="77777777" w:rsidR="00A35E74" w:rsidRDefault="00A35E74" w:rsidP="00F23B1A">
      <w:r>
        <w:separator/>
      </w:r>
    </w:p>
    <w:p w14:paraId="068CE769" w14:textId="77777777" w:rsidR="00A35E74" w:rsidRDefault="00A35E74" w:rsidP="00F23B1A"/>
    <w:p w14:paraId="6696670E" w14:textId="77777777" w:rsidR="00A35E74" w:rsidRDefault="00A35E74"/>
    <w:p w14:paraId="32FC81F7" w14:textId="77777777" w:rsidR="00A35E74" w:rsidRDefault="00A35E74"/>
    <w:p w14:paraId="1C12C091" w14:textId="77777777" w:rsidR="00A35E74" w:rsidRDefault="00A35E74" w:rsidP="00324973"/>
  </w:endnote>
  <w:endnote w:type="continuationSeparator" w:id="0">
    <w:p w14:paraId="3735EAC3" w14:textId="77777777" w:rsidR="00A35E74" w:rsidRDefault="00A35E74" w:rsidP="00F23B1A">
      <w:r>
        <w:continuationSeparator/>
      </w:r>
    </w:p>
    <w:p w14:paraId="2A7C00AD" w14:textId="77777777" w:rsidR="00A35E74" w:rsidRDefault="00A35E74" w:rsidP="00F23B1A"/>
    <w:p w14:paraId="7232AB69" w14:textId="77777777" w:rsidR="00A35E74" w:rsidRDefault="00A35E74"/>
    <w:p w14:paraId="1CE6CEB0" w14:textId="77777777" w:rsidR="00A35E74" w:rsidRDefault="00A35E74"/>
    <w:p w14:paraId="5D93ED02" w14:textId="77777777" w:rsidR="00A35E74" w:rsidRDefault="00A35E74"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2366A" w14:textId="77777777" w:rsidR="004F5EA6" w:rsidRDefault="004F5EA6">
    <w:pPr>
      <w:pStyle w:val="Footer"/>
      <w:rPr>
        <w:lang w:bidi="ar-L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4903D" w14:textId="77777777" w:rsidR="00A35E74" w:rsidRDefault="00A35E74" w:rsidP="00F23B1A">
      <w:r>
        <w:separator/>
      </w:r>
    </w:p>
    <w:p w14:paraId="3DBE5365" w14:textId="77777777" w:rsidR="00A35E74" w:rsidRDefault="00A35E74" w:rsidP="00F23B1A"/>
    <w:p w14:paraId="49921E5C" w14:textId="77777777" w:rsidR="00A35E74" w:rsidRDefault="00A35E74"/>
    <w:p w14:paraId="05A39301" w14:textId="77777777" w:rsidR="00A35E74" w:rsidRDefault="00A35E74"/>
    <w:p w14:paraId="6F4B5032" w14:textId="77777777" w:rsidR="00A35E74" w:rsidRDefault="00A35E74" w:rsidP="00324973"/>
  </w:footnote>
  <w:footnote w:type="continuationSeparator" w:id="0">
    <w:p w14:paraId="2894FC58" w14:textId="77777777" w:rsidR="00A35E74" w:rsidRDefault="00A35E74" w:rsidP="00F23B1A">
      <w:r>
        <w:continuationSeparator/>
      </w:r>
    </w:p>
    <w:p w14:paraId="76A1913C" w14:textId="77777777" w:rsidR="00A35E74" w:rsidRDefault="00A35E74" w:rsidP="00F23B1A"/>
    <w:p w14:paraId="2F4D9FC3" w14:textId="77777777" w:rsidR="00A35E74" w:rsidRDefault="00A35E74"/>
    <w:p w14:paraId="4FF6C425" w14:textId="77777777" w:rsidR="00A35E74" w:rsidRDefault="00A35E74"/>
    <w:p w14:paraId="48CFA425" w14:textId="77777777" w:rsidR="00A35E74" w:rsidRDefault="00A35E74" w:rsidP="003249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B1F21" w14:textId="77777777" w:rsidR="004F5EA6" w:rsidRPr="004E685E" w:rsidRDefault="004F5EA6" w:rsidP="00F23B1A">
    <w:pPr>
      <w:pStyle w:val="Header"/>
      <w:rPr>
        <w:lang w:bidi="ar-LY"/>
      </w:rPr>
    </w:pPr>
  </w:p>
  <w:p w14:paraId="69A5F427" w14:textId="77777777" w:rsidR="004F5EA6" w:rsidRPr="00564162" w:rsidRDefault="004F5EA6" w:rsidP="00F23B1A">
    <w:pPr>
      <w:pStyle w:val="Header"/>
    </w:pPr>
  </w:p>
  <w:p w14:paraId="1E945ABB" w14:textId="77777777" w:rsidR="004F5EA6" w:rsidRPr="001303BE" w:rsidRDefault="004F5EA6" w:rsidP="00F2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6A4"/>
    <w:multiLevelType w:val="multilevel"/>
    <w:tmpl w:val="96F4784E"/>
    <w:lvl w:ilvl="0">
      <w:start w:val="1"/>
      <w:numFmt w:val="decimal"/>
      <w:lvlText w:val="%1."/>
      <w:lvlJc w:val="left"/>
      <w:pPr>
        <w:ind w:left="0" w:hanging="360"/>
      </w:pPr>
      <w:rPr>
        <w:rFonts w:hint="default"/>
      </w:rPr>
    </w:lvl>
    <w:lvl w:ilvl="1">
      <w:start w:val="1"/>
      <w:numFmt w:val="decimal"/>
      <w:suff w:val="space"/>
      <w:lvlText w:val="%1 .%2."/>
      <w:lvlJc w:val="left"/>
      <w:pPr>
        <w:ind w:left="21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864" w:hanging="504"/>
      </w:pPr>
      <w:rPr>
        <w:rFonts w:hint="default"/>
      </w:rPr>
    </w:lvl>
    <w:lvl w:ilvl="3">
      <w:start w:val="1"/>
      <w:numFmt w:val="decimal"/>
      <w:lvlText w:val="%1 .%2 .%3 .%4."/>
      <w:lvlJc w:val="left"/>
      <w:pPr>
        <w:ind w:left="1368" w:hanging="648"/>
      </w:pPr>
      <w:rPr>
        <w:rFonts w:hint="default"/>
      </w:rPr>
    </w:lvl>
    <w:lvl w:ilvl="4">
      <w:start w:val="1"/>
      <w:numFmt w:val="decimal"/>
      <w:lvlText w:val="%1 .%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BC11172"/>
    <w:multiLevelType w:val="hybridMultilevel"/>
    <w:tmpl w:val="E89E8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A710EE3"/>
    <w:multiLevelType w:val="hybridMultilevel"/>
    <w:tmpl w:val="0F801F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5BC5"/>
    <w:multiLevelType w:val="hybridMultilevel"/>
    <w:tmpl w:val="534AD98A"/>
    <w:lvl w:ilvl="0" w:tplc="63A2B03A">
      <w:start w:val="1"/>
      <w:numFmt w:val="bullet"/>
      <w:lvlText w:val=""/>
      <w:lvlJc w:val="left"/>
      <w:pPr>
        <w:ind w:left="1211" w:hanging="360"/>
      </w:pPr>
      <w:rPr>
        <w:rFonts w:ascii="Symbol" w:hAnsi="Symbol"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05074"/>
    <w:multiLevelType w:val="hybridMultilevel"/>
    <w:tmpl w:val="70C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764B5"/>
    <w:multiLevelType w:val="hybridMultilevel"/>
    <w:tmpl w:val="A5148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5"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BC55E4"/>
    <w:multiLevelType w:val="hybridMultilevel"/>
    <w:tmpl w:val="8330605C"/>
    <w:lvl w:ilvl="0" w:tplc="04090005">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9F5841"/>
    <w:multiLevelType w:val="hybridMultilevel"/>
    <w:tmpl w:val="0AC8F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B1D18"/>
    <w:multiLevelType w:val="multilevel"/>
    <w:tmpl w:val="E8303A4C"/>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 .%2 .%3."/>
      <w:lvlJc w:val="left"/>
      <w:pPr>
        <w:ind w:left="504" w:hanging="504"/>
      </w:pPr>
      <w:rPr>
        <w:rFonts w:hint="default"/>
      </w:rPr>
    </w:lvl>
    <w:lvl w:ilvl="3">
      <w:start w:val="1"/>
      <w:numFmt w:val="decimal"/>
      <w:pStyle w:val="Heading4"/>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C9393F"/>
    <w:multiLevelType w:val="hybridMultilevel"/>
    <w:tmpl w:val="C2222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5560B"/>
    <w:multiLevelType w:val="hybridMultilevel"/>
    <w:tmpl w:val="FF4CA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
  </w:num>
  <w:num w:numId="2">
    <w:abstractNumId w:val="19"/>
  </w:num>
  <w:num w:numId="3">
    <w:abstractNumId w:val="22"/>
  </w:num>
  <w:num w:numId="4">
    <w:abstractNumId w:val="21"/>
  </w:num>
  <w:num w:numId="5">
    <w:abstractNumId w:val="6"/>
  </w:num>
  <w:num w:numId="6">
    <w:abstractNumId w:val="29"/>
  </w:num>
  <w:num w:numId="7">
    <w:abstractNumId w:val="20"/>
  </w:num>
  <w:num w:numId="8">
    <w:abstractNumId w:val="5"/>
  </w:num>
  <w:num w:numId="9">
    <w:abstractNumId w:val="15"/>
  </w:num>
  <w:num w:numId="10">
    <w:abstractNumId w:val="7"/>
  </w:num>
  <w:num w:numId="11">
    <w:abstractNumId w:val="23"/>
  </w:num>
  <w:num w:numId="12">
    <w:abstractNumId w:val="26"/>
  </w:num>
  <w:num w:numId="13">
    <w:abstractNumId w:val="14"/>
  </w:num>
  <w:num w:numId="14">
    <w:abstractNumId w:val="13"/>
  </w:num>
  <w:num w:numId="15">
    <w:abstractNumId w:val="0"/>
  </w:num>
  <w:num w:numId="16">
    <w:abstractNumId w:val="30"/>
  </w:num>
  <w:num w:numId="17">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2"/>
  </w:num>
  <w:num w:numId="20">
    <w:abstractNumId w:val="17"/>
  </w:num>
  <w:num w:numId="21">
    <w:abstractNumId w:val="8"/>
  </w:num>
  <w:num w:numId="22">
    <w:abstractNumId w:val="32"/>
  </w:num>
  <w:num w:numId="23">
    <w:abstractNumId w:val="25"/>
  </w:num>
  <w:num w:numId="24">
    <w:abstractNumId w:val="16"/>
  </w:num>
  <w:num w:numId="25">
    <w:abstractNumId w:val="33"/>
  </w:num>
  <w:num w:numId="26">
    <w:abstractNumId w:val="27"/>
  </w:num>
  <w:num w:numId="27">
    <w:abstractNumId w:val="9"/>
  </w:num>
  <w:num w:numId="28">
    <w:abstractNumId w:val="1"/>
  </w:num>
  <w:num w:numId="29">
    <w:abstractNumId w:val="28"/>
  </w:num>
  <w:num w:numId="30">
    <w:abstractNumId w:val="3"/>
  </w:num>
  <w:num w:numId="31">
    <w:abstractNumId w:val="11"/>
  </w:num>
  <w:num w:numId="32">
    <w:abstractNumId w:val="4"/>
  </w:num>
  <w:num w:numId="33">
    <w:abstractNumId w:val="24"/>
  </w:num>
  <w:num w:numId="34">
    <w:abstractNumId w:val="31"/>
  </w:num>
  <w:num w:numId="35">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EF"/>
    <w:rsid w:val="00002E08"/>
    <w:rsid w:val="000037E7"/>
    <w:rsid w:val="00004655"/>
    <w:rsid w:val="00005DD6"/>
    <w:rsid w:val="00006162"/>
    <w:rsid w:val="00006CE7"/>
    <w:rsid w:val="0000767E"/>
    <w:rsid w:val="00010385"/>
    <w:rsid w:val="00012305"/>
    <w:rsid w:val="00014F75"/>
    <w:rsid w:val="0001517F"/>
    <w:rsid w:val="00015328"/>
    <w:rsid w:val="000206A9"/>
    <w:rsid w:val="0002521F"/>
    <w:rsid w:val="00025725"/>
    <w:rsid w:val="00025C89"/>
    <w:rsid w:val="00027A16"/>
    <w:rsid w:val="00033069"/>
    <w:rsid w:val="00033A9C"/>
    <w:rsid w:val="000374E8"/>
    <w:rsid w:val="00045642"/>
    <w:rsid w:val="00047439"/>
    <w:rsid w:val="0005020E"/>
    <w:rsid w:val="00052C32"/>
    <w:rsid w:val="00055A33"/>
    <w:rsid w:val="00055C91"/>
    <w:rsid w:val="00064B1F"/>
    <w:rsid w:val="00064CF0"/>
    <w:rsid w:val="00067970"/>
    <w:rsid w:val="0007235D"/>
    <w:rsid w:val="00072B7D"/>
    <w:rsid w:val="00077968"/>
    <w:rsid w:val="00080EF3"/>
    <w:rsid w:val="00080F06"/>
    <w:rsid w:val="00081ACE"/>
    <w:rsid w:val="00083B8C"/>
    <w:rsid w:val="00083F43"/>
    <w:rsid w:val="00091450"/>
    <w:rsid w:val="000933C0"/>
    <w:rsid w:val="000949B4"/>
    <w:rsid w:val="000949C1"/>
    <w:rsid w:val="00094AD4"/>
    <w:rsid w:val="00096EBA"/>
    <w:rsid w:val="000A15E1"/>
    <w:rsid w:val="000A22F8"/>
    <w:rsid w:val="000A322B"/>
    <w:rsid w:val="000A33E4"/>
    <w:rsid w:val="000B0EBD"/>
    <w:rsid w:val="000B10D3"/>
    <w:rsid w:val="000B1FD8"/>
    <w:rsid w:val="000B2F69"/>
    <w:rsid w:val="000B3E20"/>
    <w:rsid w:val="000B4468"/>
    <w:rsid w:val="000B678F"/>
    <w:rsid w:val="000B7C8B"/>
    <w:rsid w:val="000C1321"/>
    <w:rsid w:val="000C243E"/>
    <w:rsid w:val="000C7029"/>
    <w:rsid w:val="000C728E"/>
    <w:rsid w:val="000C7FE2"/>
    <w:rsid w:val="000D0834"/>
    <w:rsid w:val="000D09B6"/>
    <w:rsid w:val="000D0B3D"/>
    <w:rsid w:val="000D0D31"/>
    <w:rsid w:val="000D1FEA"/>
    <w:rsid w:val="000D20B4"/>
    <w:rsid w:val="000D2A9B"/>
    <w:rsid w:val="000D5821"/>
    <w:rsid w:val="000E05E0"/>
    <w:rsid w:val="000E10B3"/>
    <w:rsid w:val="000E6DAD"/>
    <w:rsid w:val="000E6DDB"/>
    <w:rsid w:val="000E7F3A"/>
    <w:rsid w:val="000F24A3"/>
    <w:rsid w:val="000F49DC"/>
    <w:rsid w:val="00105C7C"/>
    <w:rsid w:val="001123F7"/>
    <w:rsid w:val="001217FF"/>
    <w:rsid w:val="00121C92"/>
    <w:rsid w:val="001262AE"/>
    <w:rsid w:val="001303BE"/>
    <w:rsid w:val="00130D4A"/>
    <w:rsid w:val="0013206C"/>
    <w:rsid w:val="001324E9"/>
    <w:rsid w:val="001334C6"/>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99E"/>
    <w:rsid w:val="00177028"/>
    <w:rsid w:val="00177FCF"/>
    <w:rsid w:val="0018027C"/>
    <w:rsid w:val="001818CC"/>
    <w:rsid w:val="00184B6C"/>
    <w:rsid w:val="00186DEB"/>
    <w:rsid w:val="001907AF"/>
    <w:rsid w:val="001909B6"/>
    <w:rsid w:val="0019383D"/>
    <w:rsid w:val="00197B3B"/>
    <w:rsid w:val="001A0BBE"/>
    <w:rsid w:val="001A0D65"/>
    <w:rsid w:val="001A39CD"/>
    <w:rsid w:val="001B237C"/>
    <w:rsid w:val="001B2AAF"/>
    <w:rsid w:val="001B4113"/>
    <w:rsid w:val="001C0879"/>
    <w:rsid w:val="001C09FB"/>
    <w:rsid w:val="001C244C"/>
    <w:rsid w:val="001C2AA7"/>
    <w:rsid w:val="001C7327"/>
    <w:rsid w:val="001E2CA5"/>
    <w:rsid w:val="001E4DF7"/>
    <w:rsid w:val="001E6A2B"/>
    <w:rsid w:val="001E6EA7"/>
    <w:rsid w:val="001E6EB8"/>
    <w:rsid w:val="001E747B"/>
    <w:rsid w:val="001F1186"/>
    <w:rsid w:val="001F2609"/>
    <w:rsid w:val="001F3DDC"/>
    <w:rsid w:val="001F3FB0"/>
    <w:rsid w:val="001F6CD7"/>
    <w:rsid w:val="00200971"/>
    <w:rsid w:val="002032AE"/>
    <w:rsid w:val="00203C36"/>
    <w:rsid w:val="00204BBE"/>
    <w:rsid w:val="00211918"/>
    <w:rsid w:val="002126E7"/>
    <w:rsid w:val="00213E37"/>
    <w:rsid w:val="00215382"/>
    <w:rsid w:val="00220AD2"/>
    <w:rsid w:val="00221740"/>
    <w:rsid w:val="002222D5"/>
    <w:rsid w:val="002254AF"/>
    <w:rsid w:val="00230982"/>
    <w:rsid w:val="002312F2"/>
    <w:rsid w:val="00232C33"/>
    <w:rsid w:val="00234C54"/>
    <w:rsid w:val="00235415"/>
    <w:rsid w:val="00241946"/>
    <w:rsid w:val="00241AFD"/>
    <w:rsid w:val="00242572"/>
    <w:rsid w:val="002518A0"/>
    <w:rsid w:val="00257D2D"/>
    <w:rsid w:val="002644D9"/>
    <w:rsid w:val="0026470A"/>
    <w:rsid w:val="00264FF1"/>
    <w:rsid w:val="00267841"/>
    <w:rsid w:val="002705B6"/>
    <w:rsid w:val="002777A9"/>
    <w:rsid w:val="002829D2"/>
    <w:rsid w:val="00283AEF"/>
    <w:rsid w:val="002858AB"/>
    <w:rsid w:val="00296275"/>
    <w:rsid w:val="002975FC"/>
    <w:rsid w:val="002A05AC"/>
    <w:rsid w:val="002A1A62"/>
    <w:rsid w:val="002A272E"/>
    <w:rsid w:val="002A3411"/>
    <w:rsid w:val="002A45D5"/>
    <w:rsid w:val="002A547E"/>
    <w:rsid w:val="002B0868"/>
    <w:rsid w:val="002B1053"/>
    <w:rsid w:val="002B296C"/>
    <w:rsid w:val="002B490F"/>
    <w:rsid w:val="002B5A24"/>
    <w:rsid w:val="002B68CB"/>
    <w:rsid w:val="002C1234"/>
    <w:rsid w:val="002C1AA0"/>
    <w:rsid w:val="002C5CB9"/>
    <w:rsid w:val="002C7626"/>
    <w:rsid w:val="002D7591"/>
    <w:rsid w:val="002D7ECE"/>
    <w:rsid w:val="002E0858"/>
    <w:rsid w:val="002E0887"/>
    <w:rsid w:val="002E0F5D"/>
    <w:rsid w:val="002E1D02"/>
    <w:rsid w:val="002E2E2C"/>
    <w:rsid w:val="002E474C"/>
    <w:rsid w:val="002F486D"/>
    <w:rsid w:val="002F581D"/>
    <w:rsid w:val="002F7699"/>
    <w:rsid w:val="002F7856"/>
    <w:rsid w:val="00300F26"/>
    <w:rsid w:val="0030157A"/>
    <w:rsid w:val="003030A7"/>
    <w:rsid w:val="00307B73"/>
    <w:rsid w:val="003115F6"/>
    <w:rsid w:val="003120FF"/>
    <w:rsid w:val="0031355F"/>
    <w:rsid w:val="0031622A"/>
    <w:rsid w:val="0031791F"/>
    <w:rsid w:val="00321578"/>
    <w:rsid w:val="00321A2D"/>
    <w:rsid w:val="00321C1D"/>
    <w:rsid w:val="0032262E"/>
    <w:rsid w:val="00324973"/>
    <w:rsid w:val="003261A6"/>
    <w:rsid w:val="00326533"/>
    <w:rsid w:val="00326EFA"/>
    <w:rsid w:val="003305AB"/>
    <w:rsid w:val="003308D3"/>
    <w:rsid w:val="0033414A"/>
    <w:rsid w:val="00334C77"/>
    <w:rsid w:val="003376A3"/>
    <w:rsid w:val="00343632"/>
    <w:rsid w:val="00346905"/>
    <w:rsid w:val="00351818"/>
    <w:rsid w:val="003579AB"/>
    <w:rsid w:val="003641E1"/>
    <w:rsid w:val="003644DA"/>
    <w:rsid w:val="00371BF9"/>
    <w:rsid w:val="003775F6"/>
    <w:rsid w:val="003845F7"/>
    <w:rsid w:val="00390741"/>
    <w:rsid w:val="003950F6"/>
    <w:rsid w:val="00395391"/>
    <w:rsid w:val="00395BA8"/>
    <w:rsid w:val="00397067"/>
    <w:rsid w:val="003A3F6A"/>
    <w:rsid w:val="003A48F0"/>
    <w:rsid w:val="003A7B3D"/>
    <w:rsid w:val="003B0E86"/>
    <w:rsid w:val="003B0F3F"/>
    <w:rsid w:val="003B2DB8"/>
    <w:rsid w:val="003B4562"/>
    <w:rsid w:val="003B7494"/>
    <w:rsid w:val="003B75A5"/>
    <w:rsid w:val="003B7C46"/>
    <w:rsid w:val="003C12A0"/>
    <w:rsid w:val="003C1396"/>
    <w:rsid w:val="003C2A7F"/>
    <w:rsid w:val="003C39A7"/>
    <w:rsid w:val="003D1E3E"/>
    <w:rsid w:val="003D1F9A"/>
    <w:rsid w:val="003D6027"/>
    <w:rsid w:val="003E2B18"/>
    <w:rsid w:val="003E445E"/>
    <w:rsid w:val="003E44C0"/>
    <w:rsid w:val="003E50C2"/>
    <w:rsid w:val="003F00ED"/>
    <w:rsid w:val="003F0781"/>
    <w:rsid w:val="003F63C6"/>
    <w:rsid w:val="00400C2C"/>
    <w:rsid w:val="00403DFF"/>
    <w:rsid w:val="00412009"/>
    <w:rsid w:val="0041483F"/>
    <w:rsid w:val="00416065"/>
    <w:rsid w:val="00416D8D"/>
    <w:rsid w:val="00417711"/>
    <w:rsid w:val="00417FFB"/>
    <w:rsid w:val="00420B76"/>
    <w:rsid w:val="00422A92"/>
    <w:rsid w:val="00422F44"/>
    <w:rsid w:val="00423982"/>
    <w:rsid w:val="00424910"/>
    <w:rsid w:val="00425A5E"/>
    <w:rsid w:val="00425FC2"/>
    <w:rsid w:val="00430CFF"/>
    <w:rsid w:val="00431AF4"/>
    <w:rsid w:val="00434635"/>
    <w:rsid w:val="004351B5"/>
    <w:rsid w:val="00435DAF"/>
    <w:rsid w:val="0043608B"/>
    <w:rsid w:val="00443E6F"/>
    <w:rsid w:val="004466C5"/>
    <w:rsid w:val="00452380"/>
    <w:rsid w:val="00455234"/>
    <w:rsid w:val="00455FC1"/>
    <w:rsid w:val="0046063A"/>
    <w:rsid w:val="0046293B"/>
    <w:rsid w:val="0046295F"/>
    <w:rsid w:val="00463ED8"/>
    <w:rsid w:val="00470585"/>
    <w:rsid w:val="0047455D"/>
    <w:rsid w:val="004745C9"/>
    <w:rsid w:val="00476309"/>
    <w:rsid w:val="00476858"/>
    <w:rsid w:val="004772C8"/>
    <w:rsid w:val="00480951"/>
    <w:rsid w:val="00482C1E"/>
    <w:rsid w:val="00485E03"/>
    <w:rsid w:val="00486E8B"/>
    <w:rsid w:val="004901FA"/>
    <w:rsid w:val="004921E9"/>
    <w:rsid w:val="00493036"/>
    <w:rsid w:val="004938C1"/>
    <w:rsid w:val="00494272"/>
    <w:rsid w:val="00496B54"/>
    <w:rsid w:val="004A0111"/>
    <w:rsid w:val="004A0F3B"/>
    <w:rsid w:val="004A4567"/>
    <w:rsid w:val="004A6886"/>
    <w:rsid w:val="004B0974"/>
    <w:rsid w:val="004B1570"/>
    <w:rsid w:val="004B4416"/>
    <w:rsid w:val="004B6C2C"/>
    <w:rsid w:val="004B7227"/>
    <w:rsid w:val="004B72A4"/>
    <w:rsid w:val="004C0A6D"/>
    <w:rsid w:val="004C1E25"/>
    <w:rsid w:val="004C32F1"/>
    <w:rsid w:val="004C4232"/>
    <w:rsid w:val="004C4D4A"/>
    <w:rsid w:val="004C69EC"/>
    <w:rsid w:val="004C7C97"/>
    <w:rsid w:val="004E0EAB"/>
    <w:rsid w:val="004E2DE7"/>
    <w:rsid w:val="004E4281"/>
    <w:rsid w:val="004E4669"/>
    <w:rsid w:val="004E4F03"/>
    <w:rsid w:val="004E4FD4"/>
    <w:rsid w:val="004E5671"/>
    <w:rsid w:val="004E5B2A"/>
    <w:rsid w:val="004E685E"/>
    <w:rsid w:val="004F0C59"/>
    <w:rsid w:val="004F2A6D"/>
    <w:rsid w:val="004F3263"/>
    <w:rsid w:val="004F44C8"/>
    <w:rsid w:val="004F5EA6"/>
    <w:rsid w:val="0050359B"/>
    <w:rsid w:val="00510916"/>
    <w:rsid w:val="00510C52"/>
    <w:rsid w:val="005251AD"/>
    <w:rsid w:val="0052760D"/>
    <w:rsid w:val="00530CB2"/>
    <w:rsid w:val="00532B65"/>
    <w:rsid w:val="005333C9"/>
    <w:rsid w:val="00534566"/>
    <w:rsid w:val="00534D25"/>
    <w:rsid w:val="00536A49"/>
    <w:rsid w:val="00537E5D"/>
    <w:rsid w:val="005417BC"/>
    <w:rsid w:val="0054429B"/>
    <w:rsid w:val="00546688"/>
    <w:rsid w:val="00554D03"/>
    <w:rsid w:val="00557E2F"/>
    <w:rsid w:val="00562317"/>
    <w:rsid w:val="005626B8"/>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FF3"/>
    <w:rsid w:val="005900CD"/>
    <w:rsid w:val="00590ED2"/>
    <w:rsid w:val="00590EFC"/>
    <w:rsid w:val="00594394"/>
    <w:rsid w:val="00594A2B"/>
    <w:rsid w:val="0059591E"/>
    <w:rsid w:val="005A0700"/>
    <w:rsid w:val="005A104B"/>
    <w:rsid w:val="005A1DF4"/>
    <w:rsid w:val="005A2E5B"/>
    <w:rsid w:val="005A4F74"/>
    <w:rsid w:val="005A7093"/>
    <w:rsid w:val="005B020E"/>
    <w:rsid w:val="005B0753"/>
    <w:rsid w:val="005B0D20"/>
    <w:rsid w:val="005B1D1E"/>
    <w:rsid w:val="005B32E9"/>
    <w:rsid w:val="005B4660"/>
    <w:rsid w:val="005B4E9B"/>
    <w:rsid w:val="005B5074"/>
    <w:rsid w:val="005B573D"/>
    <w:rsid w:val="005B6E98"/>
    <w:rsid w:val="005C138B"/>
    <w:rsid w:val="005C1DD6"/>
    <w:rsid w:val="005C2CCF"/>
    <w:rsid w:val="005C65A9"/>
    <w:rsid w:val="005C785B"/>
    <w:rsid w:val="005D0E52"/>
    <w:rsid w:val="005D2517"/>
    <w:rsid w:val="005E15C4"/>
    <w:rsid w:val="005E2D11"/>
    <w:rsid w:val="005F071A"/>
    <w:rsid w:val="005F0827"/>
    <w:rsid w:val="005F0971"/>
    <w:rsid w:val="005F215C"/>
    <w:rsid w:val="005F42E5"/>
    <w:rsid w:val="005F5939"/>
    <w:rsid w:val="005F6C5E"/>
    <w:rsid w:val="0060172E"/>
    <w:rsid w:val="00601DAB"/>
    <w:rsid w:val="0060298B"/>
    <w:rsid w:val="00602D54"/>
    <w:rsid w:val="006037FB"/>
    <w:rsid w:val="0060549D"/>
    <w:rsid w:val="00614434"/>
    <w:rsid w:val="00614E59"/>
    <w:rsid w:val="0061562D"/>
    <w:rsid w:val="00616F09"/>
    <w:rsid w:val="00617249"/>
    <w:rsid w:val="006208FC"/>
    <w:rsid w:val="006228D5"/>
    <w:rsid w:val="0062329B"/>
    <w:rsid w:val="00623DE7"/>
    <w:rsid w:val="006244B3"/>
    <w:rsid w:val="00624E36"/>
    <w:rsid w:val="0062502B"/>
    <w:rsid w:val="00626902"/>
    <w:rsid w:val="0063015C"/>
    <w:rsid w:val="00630AEF"/>
    <w:rsid w:val="00632101"/>
    <w:rsid w:val="00632BDC"/>
    <w:rsid w:val="0063309C"/>
    <w:rsid w:val="00636D08"/>
    <w:rsid w:val="00643F47"/>
    <w:rsid w:val="00647BB3"/>
    <w:rsid w:val="0065446A"/>
    <w:rsid w:val="00656E50"/>
    <w:rsid w:val="006575FE"/>
    <w:rsid w:val="00660A64"/>
    <w:rsid w:val="00661AFD"/>
    <w:rsid w:val="00661D5F"/>
    <w:rsid w:val="00664552"/>
    <w:rsid w:val="0067127A"/>
    <w:rsid w:val="00671C2A"/>
    <w:rsid w:val="0067237B"/>
    <w:rsid w:val="00673EE1"/>
    <w:rsid w:val="006779D4"/>
    <w:rsid w:val="00681F80"/>
    <w:rsid w:val="00683407"/>
    <w:rsid w:val="00683DEC"/>
    <w:rsid w:val="00684C27"/>
    <w:rsid w:val="00684C76"/>
    <w:rsid w:val="00685AFD"/>
    <w:rsid w:val="00687865"/>
    <w:rsid w:val="00687D96"/>
    <w:rsid w:val="00691157"/>
    <w:rsid w:val="00691CB5"/>
    <w:rsid w:val="0069393F"/>
    <w:rsid w:val="006A1919"/>
    <w:rsid w:val="006A3E35"/>
    <w:rsid w:val="006A4214"/>
    <w:rsid w:val="006A4FB5"/>
    <w:rsid w:val="006A7A7F"/>
    <w:rsid w:val="006B08FB"/>
    <w:rsid w:val="006B528F"/>
    <w:rsid w:val="006C1A81"/>
    <w:rsid w:val="006C3DAA"/>
    <w:rsid w:val="006D2190"/>
    <w:rsid w:val="006D31D5"/>
    <w:rsid w:val="006D3A40"/>
    <w:rsid w:val="006D3C32"/>
    <w:rsid w:val="006D63C0"/>
    <w:rsid w:val="006E0C80"/>
    <w:rsid w:val="006E117D"/>
    <w:rsid w:val="006E2767"/>
    <w:rsid w:val="006E2EDD"/>
    <w:rsid w:val="006E4E93"/>
    <w:rsid w:val="006F0A19"/>
    <w:rsid w:val="006F2533"/>
    <w:rsid w:val="006F3B39"/>
    <w:rsid w:val="006F4BE4"/>
    <w:rsid w:val="006F68BB"/>
    <w:rsid w:val="006F75B6"/>
    <w:rsid w:val="00700D82"/>
    <w:rsid w:val="00702E0C"/>
    <w:rsid w:val="0070528E"/>
    <w:rsid w:val="007054E6"/>
    <w:rsid w:val="007055F6"/>
    <w:rsid w:val="00706E8C"/>
    <w:rsid w:val="007101E3"/>
    <w:rsid w:val="0071110C"/>
    <w:rsid w:val="00712E65"/>
    <w:rsid w:val="0071440E"/>
    <w:rsid w:val="00714D9A"/>
    <w:rsid w:val="007157DA"/>
    <w:rsid w:val="0071768C"/>
    <w:rsid w:val="00720B57"/>
    <w:rsid w:val="00726429"/>
    <w:rsid w:val="007271EE"/>
    <w:rsid w:val="007274D4"/>
    <w:rsid w:val="00727C00"/>
    <w:rsid w:val="00731A52"/>
    <w:rsid w:val="00734116"/>
    <w:rsid w:val="0074133F"/>
    <w:rsid w:val="0074544E"/>
    <w:rsid w:val="00745536"/>
    <w:rsid w:val="00745567"/>
    <w:rsid w:val="00745BAD"/>
    <w:rsid w:val="00746385"/>
    <w:rsid w:val="00747684"/>
    <w:rsid w:val="007505F7"/>
    <w:rsid w:val="0075095B"/>
    <w:rsid w:val="00753018"/>
    <w:rsid w:val="007534F7"/>
    <w:rsid w:val="00754EF5"/>
    <w:rsid w:val="00755577"/>
    <w:rsid w:val="00760257"/>
    <w:rsid w:val="00760664"/>
    <w:rsid w:val="00762FC6"/>
    <w:rsid w:val="00764EAD"/>
    <w:rsid w:val="007650A9"/>
    <w:rsid w:val="00765223"/>
    <w:rsid w:val="00767B21"/>
    <w:rsid w:val="00771CCE"/>
    <w:rsid w:val="0077225B"/>
    <w:rsid w:val="00772A16"/>
    <w:rsid w:val="00773D59"/>
    <w:rsid w:val="00774E27"/>
    <w:rsid w:val="00776677"/>
    <w:rsid w:val="0077795D"/>
    <w:rsid w:val="00777E50"/>
    <w:rsid w:val="00780B65"/>
    <w:rsid w:val="0078156C"/>
    <w:rsid w:val="00781927"/>
    <w:rsid w:val="00783A62"/>
    <w:rsid w:val="00787D5B"/>
    <w:rsid w:val="00791634"/>
    <w:rsid w:val="00791AA3"/>
    <w:rsid w:val="00793C9D"/>
    <w:rsid w:val="00797D12"/>
    <w:rsid w:val="007A045B"/>
    <w:rsid w:val="007A2041"/>
    <w:rsid w:val="007A79E6"/>
    <w:rsid w:val="007B46DA"/>
    <w:rsid w:val="007B5801"/>
    <w:rsid w:val="007B58C0"/>
    <w:rsid w:val="007B7D20"/>
    <w:rsid w:val="007B7F60"/>
    <w:rsid w:val="007C08C2"/>
    <w:rsid w:val="007C1910"/>
    <w:rsid w:val="007C2F07"/>
    <w:rsid w:val="007C43BC"/>
    <w:rsid w:val="007C55A9"/>
    <w:rsid w:val="007C607B"/>
    <w:rsid w:val="007C7182"/>
    <w:rsid w:val="007D348E"/>
    <w:rsid w:val="007D3A09"/>
    <w:rsid w:val="007D5F8A"/>
    <w:rsid w:val="007D6BE8"/>
    <w:rsid w:val="007E5868"/>
    <w:rsid w:val="007F1E56"/>
    <w:rsid w:val="007F6E25"/>
    <w:rsid w:val="008013CE"/>
    <w:rsid w:val="00801689"/>
    <w:rsid w:val="00802CC5"/>
    <w:rsid w:val="0080379F"/>
    <w:rsid w:val="00805A63"/>
    <w:rsid w:val="00807224"/>
    <w:rsid w:val="008119B2"/>
    <w:rsid w:val="008157E7"/>
    <w:rsid w:val="00821008"/>
    <w:rsid w:val="008228CB"/>
    <w:rsid w:val="00822E52"/>
    <w:rsid w:val="00823FF5"/>
    <w:rsid w:val="00824860"/>
    <w:rsid w:val="00824965"/>
    <w:rsid w:val="008272B5"/>
    <w:rsid w:val="0082768A"/>
    <w:rsid w:val="00833168"/>
    <w:rsid w:val="00833333"/>
    <w:rsid w:val="00833FA0"/>
    <w:rsid w:val="008436C5"/>
    <w:rsid w:val="00843B9D"/>
    <w:rsid w:val="00844485"/>
    <w:rsid w:val="00844F1A"/>
    <w:rsid w:val="008474A5"/>
    <w:rsid w:val="00847C75"/>
    <w:rsid w:val="008502C3"/>
    <w:rsid w:val="008503D6"/>
    <w:rsid w:val="00852365"/>
    <w:rsid w:val="00855289"/>
    <w:rsid w:val="00856598"/>
    <w:rsid w:val="008573DC"/>
    <w:rsid w:val="00857D11"/>
    <w:rsid w:val="0086278F"/>
    <w:rsid w:val="008636F7"/>
    <w:rsid w:val="008637EB"/>
    <w:rsid w:val="008653D7"/>
    <w:rsid w:val="00870E95"/>
    <w:rsid w:val="00873655"/>
    <w:rsid w:val="00875E79"/>
    <w:rsid w:val="008812B2"/>
    <w:rsid w:val="00891E8D"/>
    <w:rsid w:val="008946F9"/>
    <w:rsid w:val="00896579"/>
    <w:rsid w:val="008A59A5"/>
    <w:rsid w:val="008A69B5"/>
    <w:rsid w:val="008A7367"/>
    <w:rsid w:val="008A7C24"/>
    <w:rsid w:val="008A7D76"/>
    <w:rsid w:val="008B0295"/>
    <w:rsid w:val="008B04D4"/>
    <w:rsid w:val="008B1135"/>
    <w:rsid w:val="008B1289"/>
    <w:rsid w:val="008B1A68"/>
    <w:rsid w:val="008B3DEF"/>
    <w:rsid w:val="008B4509"/>
    <w:rsid w:val="008B6F54"/>
    <w:rsid w:val="008C49E0"/>
    <w:rsid w:val="008C62A5"/>
    <w:rsid w:val="008C71D9"/>
    <w:rsid w:val="008C7FDA"/>
    <w:rsid w:val="008D2CB7"/>
    <w:rsid w:val="008D493F"/>
    <w:rsid w:val="008D4F27"/>
    <w:rsid w:val="008D5123"/>
    <w:rsid w:val="008D73D6"/>
    <w:rsid w:val="008D792C"/>
    <w:rsid w:val="008E063A"/>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74F8"/>
    <w:rsid w:val="00917538"/>
    <w:rsid w:val="00923A51"/>
    <w:rsid w:val="0092448E"/>
    <w:rsid w:val="0092509F"/>
    <w:rsid w:val="00925828"/>
    <w:rsid w:val="009343C1"/>
    <w:rsid w:val="00935761"/>
    <w:rsid w:val="00942510"/>
    <w:rsid w:val="00943323"/>
    <w:rsid w:val="00945568"/>
    <w:rsid w:val="00945E4D"/>
    <w:rsid w:val="00946E47"/>
    <w:rsid w:val="00950EDD"/>
    <w:rsid w:val="00955D01"/>
    <w:rsid w:val="009560EE"/>
    <w:rsid w:val="009620F2"/>
    <w:rsid w:val="0096330F"/>
    <w:rsid w:val="0096655B"/>
    <w:rsid w:val="00967CEC"/>
    <w:rsid w:val="0097009E"/>
    <w:rsid w:val="00971653"/>
    <w:rsid w:val="00972D24"/>
    <w:rsid w:val="00973A49"/>
    <w:rsid w:val="00973A97"/>
    <w:rsid w:val="0097442C"/>
    <w:rsid w:val="009745EF"/>
    <w:rsid w:val="00974FC7"/>
    <w:rsid w:val="00975A2B"/>
    <w:rsid w:val="009777DB"/>
    <w:rsid w:val="00980162"/>
    <w:rsid w:val="0098224A"/>
    <w:rsid w:val="00982742"/>
    <w:rsid w:val="00987D1A"/>
    <w:rsid w:val="00990E58"/>
    <w:rsid w:val="00992D8B"/>
    <w:rsid w:val="009A0A9B"/>
    <w:rsid w:val="009A73FA"/>
    <w:rsid w:val="009B0830"/>
    <w:rsid w:val="009B5A52"/>
    <w:rsid w:val="009B728A"/>
    <w:rsid w:val="009C1B1E"/>
    <w:rsid w:val="009C2E77"/>
    <w:rsid w:val="009C3411"/>
    <w:rsid w:val="009C3B3A"/>
    <w:rsid w:val="009C6568"/>
    <w:rsid w:val="009C6ED7"/>
    <w:rsid w:val="009D1D68"/>
    <w:rsid w:val="009D5C7A"/>
    <w:rsid w:val="009E1891"/>
    <w:rsid w:val="009E53BF"/>
    <w:rsid w:val="009E655B"/>
    <w:rsid w:val="009E679B"/>
    <w:rsid w:val="009E70E2"/>
    <w:rsid w:val="009E7586"/>
    <w:rsid w:val="009E7E1F"/>
    <w:rsid w:val="009F7663"/>
    <w:rsid w:val="00A002E5"/>
    <w:rsid w:val="00A017B4"/>
    <w:rsid w:val="00A0307A"/>
    <w:rsid w:val="00A03C93"/>
    <w:rsid w:val="00A054A5"/>
    <w:rsid w:val="00A05924"/>
    <w:rsid w:val="00A1058B"/>
    <w:rsid w:val="00A15150"/>
    <w:rsid w:val="00A17C84"/>
    <w:rsid w:val="00A2003D"/>
    <w:rsid w:val="00A25490"/>
    <w:rsid w:val="00A30B1C"/>
    <w:rsid w:val="00A33E3F"/>
    <w:rsid w:val="00A343EA"/>
    <w:rsid w:val="00A34B7C"/>
    <w:rsid w:val="00A34CDD"/>
    <w:rsid w:val="00A35904"/>
    <w:rsid w:val="00A35E74"/>
    <w:rsid w:val="00A37CE8"/>
    <w:rsid w:val="00A41FA8"/>
    <w:rsid w:val="00A436E4"/>
    <w:rsid w:val="00A453AD"/>
    <w:rsid w:val="00A462D0"/>
    <w:rsid w:val="00A46FA9"/>
    <w:rsid w:val="00A477FF"/>
    <w:rsid w:val="00A522BA"/>
    <w:rsid w:val="00A57FFD"/>
    <w:rsid w:val="00A6148D"/>
    <w:rsid w:val="00A6794B"/>
    <w:rsid w:val="00A830C8"/>
    <w:rsid w:val="00A834F1"/>
    <w:rsid w:val="00A8408E"/>
    <w:rsid w:val="00A8793B"/>
    <w:rsid w:val="00A87E0C"/>
    <w:rsid w:val="00A90A56"/>
    <w:rsid w:val="00A96A66"/>
    <w:rsid w:val="00AA1C48"/>
    <w:rsid w:val="00AA3E4F"/>
    <w:rsid w:val="00AA5190"/>
    <w:rsid w:val="00AB3611"/>
    <w:rsid w:val="00AC278F"/>
    <w:rsid w:val="00AC7499"/>
    <w:rsid w:val="00AC7E60"/>
    <w:rsid w:val="00AD0526"/>
    <w:rsid w:val="00AD2FFA"/>
    <w:rsid w:val="00AD7447"/>
    <w:rsid w:val="00AE1FE0"/>
    <w:rsid w:val="00AE3D6A"/>
    <w:rsid w:val="00AE5205"/>
    <w:rsid w:val="00AE5A01"/>
    <w:rsid w:val="00AE77C2"/>
    <w:rsid w:val="00AF3CDF"/>
    <w:rsid w:val="00AF4A72"/>
    <w:rsid w:val="00AF5C15"/>
    <w:rsid w:val="00AF7DD3"/>
    <w:rsid w:val="00B01D14"/>
    <w:rsid w:val="00B152C4"/>
    <w:rsid w:val="00B160AB"/>
    <w:rsid w:val="00B161B3"/>
    <w:rsid w:val="00B17589"/>
    <w:rsid w:val="00B21CE1"/>
    <w:rsid w:val="00B229C7"/>
    <w:rsid w:val="00B22F89"/>
    <w:rsid w:val="00B2537B"/>
    <w:rsid w:val="00B26DCC"/>
    <w:rsid w:val="00B27C2F"/>
    <w:rsid w:val="00B300EF"/>
    <w:rsid w:val="00B316F6"/>
    <w:rsid w:val="00B3180E"/>
    <w:rsid w:val="00B335B2"/>
    <w:rsid w:val="00B34AE0"/>
    <w:rsid w:val="00B372FE"/>
    <w:rsid w:val="00B378A7"/>
    <w:rsid w:val="00B439DE"/>
    <w:rsid w:val="00B449BA"/>
    <w:rsid w:val="00B44D9B"/>
    <w:rsid w:val="00B452EC"/>
    <w:rsid w:val="00B46DDD"/>
    <w:rsid w:val="00B509EE"/>
    <w:rsid w:val="00B549CC"/>
    <w:rsid w:val="00B5594B"/>
    <w:rsid w:val="00B60AF4"/>
    <w:rsid w:val="00B61EFC"/>
    <w:rsid w:val="00B62105"/>
    <w:rsid w:val="00B63C41"/>
    <w:rsid w:val="00B63D6E"/>
    <w:rsid w:val="00B65483"/>
    <w:rsid w:val="00B67C70"/>
    <w:rsid w:val="00B67CCD"/>
    <w:rsid w:val="00B731CA"/>
    <w:rsid w:val="00B75C70"/>
    <w:rsid w:val="00B77FE4"/>
    <w:rsid w:val="00B8082B"/>
    <w:rsid w:val="00B80BD7"/>
    <w:rsid w:val="00B80E9C"/>
    <w:rsid w:val="00B818A9"/>
    <w:rsid w:val="00B81EED"/>
    <w:rsid w:val="00B83505"/>
    <w:rsid w:val="00B84D8F"/>
    <w:rsid w:val="00B84E2B"/>
    <w:rsid w:val="00B86015"/>
    <w:rsid w:val="00B86533"/>
    <w:rsid w:val="00BA0105"/>
    <w:rsid w:val="00BA34A2"/>
    <w:rsid w:val="00BA4025"/>
    <w:rsid w:val="00BA670C"/>
    <w:rsid w:val="00BB50A0"/>
    <w:rsid w:val="00BB5144"/>
    <w:rsid w:val="00BC06CD"/>
    <w:rsid w:val="00BC0FFF"/>
    <w:rsid w:val="00BC182A"/>
    <w:rsid w:val="00BC3D68"/>
    <w:rsid w:val="00BC5319"/>
    <w:rsid w:val="00BC6D26"/>
    <w:rsid w:val="00BC7A92"/>
    <w:rsid w:val="00BD2F14"/>
    <w:rsid w:val="00BD4582"/>
    <w:rsid w:val="00BD602E"/>
    <w:rsid w:val="00BD690A"/>
    <w:rsid w:val="00BE575D"/>
    <w:rsid w:val="00BE7426"/>
    <w:rsid w:val="00BF1173"/>
    <w:rsid w:val="00BF1AC8"/>
    <w:rsid w:val="00BF2288"/>
    <w:rsid w:val="00BF245C"/>
    <w:rsid w:val="00BF3BB3"/>
    <w:rsid w:val="00BF439F"/>
    <w:rsid w:val="00BF47B7"/>
    <w:rsid w:val="00C02ABF"/>
    <w:rsid w:val="00C04258"/>
    <w:rsid w:val="00C042AF"/>
    <w:rsid w:val="00C048E8"/>
    <w:rsid w:val="00C07000"/>
    <w:rsid w:val="00C10756"/>
    <w:rsid w:val="00C11841"/>
    <w:rsid w:val="00C11ECF"/>
    <w:rsid w:val="00C120C5"/>
    <w:rsid w:val="00C13EE7"/>
    <w:rsid w:val="00C24AA1"/>
    <w:rsid w:val="00C24E8B"/>
    <w:rsid w:val="00C314DC"/>
    <w:rsid w:val="00C3388E"/>
    <w:rsid w:val="00C3671C"/>
    <w:rsid w:val="00C36BA9"/>
    <w:rsid w:val="00C4000E"/>
    <w:rsid w:val="00C40263"/>
    <w:rsid w:val="00C46D6E"/>
    <w:rsid w:val="00C4769D"/>
    <w:rsid w:val="00C527C6"/>
    <w:rsid w:val="00C53EDA"/>
    <w:rsid w:val="00C55732"/>
    <w:rsid w:val="00C6226B"/>
    <w:rsid w:val="00C65654"/>
    <w:rsid w:val="00C66E6C"/>
    <w:rsid w:val="00C6738D"/>
    <w:rsid w:val="00C712B9"/>
    <w:rsid w:val="00C72BA9"/>
    <w:rsid w:val="00C74FEA"/>
    <w:rsid w:val="00C75C09"/>
    <w:rsid w:val="00C77439"/>
    <w:rsid w:val="00C77E7D"/>
    <w:rsid w:val="00C80992"/>
    <w:rsid w:val="00C83D29"/>
    <w:rsid w:val="00C869EA"/>
    <w:rsid w:val="00C86F42"/>
    <w:rsid w:val="00C932FD"/>
    <w:rsid w:val="00C94DC8"/>
    <w:rsid w:val="00CA330E"/>
    <w:rsid w:val="00CA392D"/>
    <w:rsid w:val="00CA4DB4"/>
    <w:rsid w:val="00CA559B"/>
    <w:rsid w:val="00CA5B29"/>
    <w:rsid w:val="00CA5D87"/>
    <w:rsid w:val="00CA62CB"/>
    <w:rsid w:val="00CB1452"/>
    <w:rsid w:val="00CB1BCA"/>
    <w:rsid w:val="00CB36CA"/>
    <w:rsid w:val="00CC1F57"/>
    <w:rsid w:val="00CC280C"/>
    <w:rsid w:val="00CC483E"/>
    <w:rsid w:val="00CC4B00"/>
    <w:rsid w:val="00CC731A"/>
    <w:rsid w:val="00CC762E"/>
    <w:rsid w:val="00CD0765"/>
    <w:rsid w:val="00CD0A56"/>
    <w:rsid w:val="00CD0EF5"/>
    <w:rsid w:val="00CD6185"/>
    <w:rsid w:val="00CD78C3"/>
    <w:rsid w:val="00CE169C"/>
    <w:rsid w:val="00CE2CE1"/>
    <w:rsid w:val="00CE2EB2"/>
    <w:rsid w:val="00CE4296"/>
    <w:rsid w:val="00CE5BE2"/>
    <w:rsid w:val="00CE6FC6"/>
    <w:rsid w:val="00CF0B03"/>
    <w:rsid w:val="00CF1216"/>
    <w:rsid w:val="00CF13EF"/>
    <w:rsid w:val="00CF2DA3"/>
    <w:rsid w:val="00CF3781"/>
    <w:rsid w:val="00CF3A7D"/>
    <w:rsid w:val="00CF501A"/>
    <w:rsid w:val="00D0012C"/>
    <w:rsid w:val="00D00341"/>
    <w:rsid w:val="00D00511"/>
    <w:rsid w:val="00D051E4"/>
    <w:rsid w:val="00D11A35"/>
    <w:rsid w:val="00D138CC"/>
    <w:rsid w:val="00D1527B"/>
    <w:rsid w:val="00D16B44"/>
    <w:rsid w:val="00D17AB8"/>
    <w:rsid w:val="00D17FC2"/>
    <w:rsid w:val="00D218FA"/>
    <w:rsid w:val="00D22D46"/>
    <w:rsid w:val="00D23659"/>
    <w:rsid w:val="00D242A1"/>
    <w:rsid w:val="00D261C1"/>
    <w:rsid w:val="00D27314"/>
    <w:rsid w:val="00D27578"/>
    <w:rsid w:val="00D33B95"/>
    <w:rsid w:val="00D346F2"/>
    <w:rsid w:val="00D406B4"/>
    <w:rsid w:val="00D40870"/>
    <w:rsid w:val="00D41945"/>
    <w:rsid w:val="00D41CB7"/>
    <w:rsid w:val="00D42102"/>
    <w:rsid w:val="00D42C0B"/>
    <w:rsid w:val="00D449AC"/>
    <w:rsid w:val="00D45E9B"/>
    <w:rsid w:val="00D46129"/>
    <w:rsid w:val="00D46F5F"/>
    <w:rsid w:val="00D53D9D"/>
    <w:rsid w:val="00D60489"/>
    <w:rsid w:val="00D61C66"/>
    <w:rsid w:val="00D64333"/>
    <w:rsid w:val="00D678D2"/>
    <w:rsid w:val="00D719A2"/>
    <w:rsid w:val="00D71FD5"/>
    <w:rsid w:val="00D757DC"/>
    <w:rsid w:val="00D815D6"/>
    <w:rsid w:val="00D822BF"/>
    <w:rsid w:val="00D82BE0"/>
    <w:rsid w:val="00D87100"/>
    <w:rsid w:val="00D90A96"/>
    <w:rsid w:val="00D92029"/>
    <w:rsid w:val="00DA050A"/>
    <w:rsid w:val="00DA5AA2"/>
    <w:rsid w:val="00DB73EB"/>
    <w:rsid w:val="00DB7F6E"/>
    <w:rsid w:val="00DC3F58"/>
    <w:rsid w:val="00DC43DA"/>
    <w:rsid w:val="00DC47E8"/>
    <w:rsid w:val="00DC645D"/>
    <w:rsid w:val="00DC6DA3"/>
    <w:rsid w:val="00DD0F6C"/>
    <w:rsid w:val="00DD1438"/>
    <w:rsid w:val="00DD1474"/>
    <w:rsid w:val="00DD25B7"/>
    <w:rsid w:val="00DD43B9"/>
    <w:rsid w:val="00DE533B"/>
    <w:rsid w:val="00DE5587"/>
    <w:rsid w:val="00DF37A6"/>
    <w:rsid w:val="00DF3CA5"/>
    <w:rsid w:val="00DF4D6F"/>
    <w:rsid w:val="00DF4E0A"/>
    <w:rsid w:val="00DF50B5"/>
    <w:rsid w:val="00E0010A"/>
    <w:rsid w:val="00E03473"/>
    <w:rsid w:val="00E03BA3"/>
    <w:rsid w:val="00E0549E"/>
    <w:rsid w:val="00E05F8A"/>
    <w:rsid w:val="00E06944"/>
    <w:rsid w:val="00E07C3C"/>
    <w:rsid w:val="00E119F9"/>
    <w:rsid w:val="00E16EDF"/>
    <w:rsid w:val="00E2039F"/>
    <w:rsid w:val="00E2356A"/>
    <w:rsid w:val="00E26524"/>
    <w:rsid w:val="00E266D3"/>
    <w:rsid w:val="00E35690"/>
    <w:rsid w:val="00E405D0"/>
    <w:rsid w:val="00E41F94"/>
    <w:rsid w:val="00E46F51"/>
    <w:rsid w:val="00E47692"/>
    <w:rsid w:val="00E51301"/>
    <w:rsid w:val="00E51CD7"/>
    <w:rsid w:val="00E5503D"/>
    <w:rsid w:val="00E56456"/>
    <w:rsid w:val="00E57FBE"/>
    <w:rsid w:val="00E61D48"/>
    <w:rsid w:val="00E660C2"/>
    <w:rsid w:val="00E67FB9"/>
    <w:rsid w:val="00E706A0"/>
    <w:rsid w:val="00E74AF4"/>
    <w:rsid w:val="00E86A99"/>
    <w:rsid w:val="00E872E7"/>
    <w:rsid w:val="00E87A3F"/>
    <w:rsid w:val="00E9025A"/>
    <w:rsid w:val="00E90578"/>
    <w:rsid w:val="00E91904"/>
    <w:rsid w:val="00E91F8D"/>
    <w:rsid w:val="00E93451"/>
    <w:rsid w:val="00E944E5"/>
    <w:rsid w:val="00E94900"/>
    <w:rsid w:val="00EA089F"/>
    <w:rsid w:val="00EA2BC9"/>
    <w:rsid w:val="00EA3468"/>
    <w:rsid w:val="00EA5725"/>
    <w:rsid w:val="00EA6E2A"/>
    <w:rsid w:val="00EB2623"/>
    <w:rsid w:val="00EB5380"/>
    <w:rsid w:val="00EB6FB1"/>
    <w:rsid w:val="00EB6FBB"/>
    <w:rsid w:val="00EB771A"/>
    <w:rsid w:val="00EC09D7"/>
    <w:rsid w:val="00EC15E6"/>
    <w:rsid w:val="00EC3F2B"/>
    <w:rsid w:val="00EC47C6"/>
    <w:rsid w:val="00ED0264"/>
    <w:rsid w:val="00ED0466"/>
    <w:rsid w:val="00ED1FB3"/>
    <w:rsid w:val="00ED6466"/>
    <w:rsid w:val="00EE19D5"/>
    <w:rsid w:val="00EE25B3"/>
    <w:rsid w:val="00EE2B25"/>
    <w:rsid w:val="00EE2BF0"/>
    <w:rsid w:val="00EE4F9E"/>
    <w:rsid w:val="00EE71EB"/>
    <w:rsid w:val="00EF1128"/>
    <w:rsid w:val="00EF24CB"/>
    <w:rsid w:val="00EF264E"/>
    <w:rsid w:val="00EF3573"/>
    <w:rsid w:val="00EF5903"/>
    <w:rsid w:val="00EF76F5"/>
    <w:rsid w:val="00F018C2"/>
    <w:rsid w:val="00F07C9D"/>
    <w:rsid w:val="00F100D1"/>
    <w:rsid w:val="00F10D70"/>
    <w:rsid w:val="00F12EF1"/>
    <w:rsid w:val="00F130A2"/>
    <w:rsid w:val="00F1426D"/>
    <w:rsid w:val="00F14BC9"/>
    <w:rsid w:val="00F1627E"/>
    <w:rsid w:val="00F239D6"/>
    <w:rsid w:val="00F23B1A"/>
    <w:rsid w:val="00F240F4"/>
    <w:rsid w:val="00F25EEB"/>
    <w:rsid w:val="00F270DC"/>
    <w:rsid w:val="00F3021D"/>
    <w:rsid w:val="00F30F77"/>
    <w:rsid w:val="00F32316"/>
    <w:rsid w:val="00F3519F"/>
    <w:rsid w:val="00F44EAD"/>
    <w:rsid w:val="00F45E1B"/>
    <w:rsid w:val="00F468A7"/>
    <w:rsid w:val="00F4799E"/>
    <w:rsid w:val="00F47DF0"/>
    <w:rsid w:val="00F50F82"/>
    <w:rsid w:val="00F52407"/>
    <w:rsid w:val="00F52A45"/>
    <w:rsid w:val="00F5599C"/>
    <w:rsid w:val="00F568F0"/>
    <w:rsid w:val="00F57075"/>
    <w:rsid w:val="00F62642"/>
    <w:rsid w:val="00F669D8"/>
    <w:rsid w:val="00F66D15"/>
    <w:rsid w:val="00F700C4"/>
    <w:rsid w:val="00F70C38"/>
    <w:rsid w:val="00F73D31"/>
    <w:rsid w:val="00F75273"/>
    <w:rsid w:val="00F75A20"/>
    <w:rsid w:val="00F76E3A"/>
    <w:rsid w:val="00F833A1"/>
    <w:rsid w:val="00F84922"/>
    <w:rsid w:val="00F85CD4"/>
    <w:rsid w:val="00F85F33"/>
    <w:rsid w:val="00F86093"/>
    <w:rsid w:val="00F90BBA"/>
    <w:rsid w:val="00F93138"/>
    <w:rsid w:val="00F9319D"/>
    <w:rsid w:val="00F94DD6"/>
    <w:rsid w:val="00F9712C"/>
    <w:rsid w:val="00F9735F"/>
    <w:rsid w:val="00FA04E6"/>
    <w:rsid w:val="00FA06B7"/>
    <w:rsid w:val="00FA14CF"/>
    <w:rsid w:val="00FA3D95"/>
    <w:rsid w:val="00FA5328"/>
    <w:rsid w:val="00FB0592"/>
    <w:rsid w:val="00FB0E3C"/>
    <w:rsid w:val="00FB6AEB"/>
    <w:rsid w:val="00FC23BF"/>
    <w:rsid w:val="00FC36BD"/>
    <w:rsid w:val="00FC5A6F"/>
    <w:rsid w:val="00FC6270"/>
    <w:rsid w:val="00FC6D79"/>
    <w:rsid w:val="00FC7E2B"/>
    <w:rsid w:val="00FD67AB"/>
    <w:rsid w:val="00FE0635"/>
    <w:rsid w:val="00FE0D78"/>
    <w:rsid w:val="00FE2038"/>
    <w:rsid w:val="00FE654F"/>
    <w:rsid w:val="00FE7670"/>
    <w:rsid w:val="00FF0A2B"/>
    <w:rsid w:val="00FF0FE6"/>
    <w:rsid w:val="00FF126B"/>
    <w:rsid w:val="00FF1744"/>
    <w:rsid w:val="00FF2088"/>
    <w:rsid w:val="00FF3678"/>
    <w:rsid w:val="00FF4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8F60B51A-399D-4887-89BC-07171857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3F43"/>
    <w:pPr>
      <w:bidi/>
      <w:spacing w:line="360" w:lineRule="auto"/>
      <w:jc w:val="both"/>
    </w:pPr>
    <w:rPr>
      <w:rFonts w:ascii="Arabic Typesetting" w:hAnsi="Arabic Typesetting" w:cs="Arabic Typesetting"/>
      <w:sz w:val="28"/>
      <w:szCs w:val="28"/>
    </w:rPr>
  </w:style>
  <w:style w:type="paragraph" w:styleId="Heading1">
    <w:name w:val="heading 1"/>
    <w:basedOn w:val="ListParagraph"/>
    <w:next w:val="Normal"/>
    <w:link w:val="Heading1Char"/>
    <w:uiPriority w:val="9"/>
    <w:qFormat/>
    <w:rsid w:val="00684C76"/>
    <w:pPr>
      <w:numPr>
        <w:numId w:val="16"/>
      </w:numPr>
      <w:jc w:val="center"/>
      <w:outlineLvl w:val="0"/>
    </w:pPr>
    <w:rPr>
      <w:rFonts w:ascii="Simplified Arabic" w:hAnsi="Simplified Arabic" w:cs="Simplified Arabic"/>
      <w:b/>
      <w:bCs/>
      <w:sz w:val="36"/>
      <w:szCs w:val="36"/>
    </w:rPr>
  </w:style>
  <w:style w:type="paragraph" w:styleId="Heading2">
    <w:name w:val="heading 2"/>
    <w:basedOn w:val="ListParagraph"/>
    <w:next w:val="Normal"/>
    <w:link w:val="Heading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Heading3">
    <w:name w:val="heading 3"/>
    <w:basedOn w:val="ListParagraph"/>
    <w:next w:val="Normal"/>
    <w:link w:val="Heading3Char"/>
    <w:uiPriority w:val="9"/>
    <w:unhideWhenUsed/>
    <w:qFormat/>
    <w:rsid w:val="0017474D"/>
    <w:pPr>
      <w:numPr>
        <w:ilvl w:val="2"/>
        <w:numId w:val="16"/>
      </w:numPr>
      <w:outlineLvl w:val="2"/>
    </w:pPr>
    <w:rPr>
      <w:rFonts w:ascii="Simplified Arabic" w:hAnsi="Simplified Arabic" w:cs="Simplified Arabic"/>
      <w:b/>
      <w:bCs/>
    </w:rPr>
  </w:style>
  <w:style w:type="paragraph" w:styleId="Heading4">
    <w:name w:val="heading 4"/>
    <w:basedOn w:val="ListParagraph"/>
    <w:next w:val="Normal"/>
    <w:link w:val="Heading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Heading5">
    <w:name w:val="heading 5"/>
    <w:basedOn w:val="Normal"/>
    <w:next w:val="Normal"/>
    <w:link w:val="Heading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0F49DC"/>
    <w:rPr>
      <w:b/>
      <w:bCs/>
      <w:smallCaps/>
      <w:spacing w:val="5"/>
      <w:szCs w:val="72"/>
    </w:rPr>
  </w:style>
  <w:style w:type="paragraph" w:styleId="Subtitle">
    <w:name w:val="Subtitle"/>
    <w:basedOn w:val="NoSpacing"/>
    <w:next w:val="Normal"/>
    <w:link w:val="SubtitleChar"/>
    <w:uiPriority w:val="11"/>
    <w:qFormat/>
    <w:rsid w:val="00324973"/>
  </w:style>
  <w:style w:type="character" w:customStyle="1" w:styleId="SubtitleChar">
    <w:name w:val="Subtitle Char"/>
    <w:basedOn w:val="DefaultParagraphFont"/>
    <w:link w:val="Subtitle"/>
    <w:uiPriority w:val="11"/>
    <w:rsid w:val="00324973"/>
    <w:rPr>
      <w:rFonts w:ascii="Simplified Arabic" w:hAnsi="Simplified Arabic" w:cs="Simplified Arabic"/>
      <w:sz w:val="36"/>
      <w:szCs w:val="36"/>
    </w:rPr>
  </w:style>
  <w:style w:type="character" w:styleId="IntenseEmphasis">
    <w:name w:val="Intense Emphasis"/>
    <w:basedOn w:val="DefaultParagraphFont"/>
    <w:uiPriority w:val="21"/>
    <w:qFormat/>
    <w:rsid w:val="0031355F"/>
    <w:rPr>
      <w:rFonts w:ascii="Hacen Liner XL" w:hAnsi="Hacen Liner XL" w:cs="Hacen Liner XL"/>
      <w:i/>
      <w:iCs/>
      <w:color w:val="000000" w:themeColor="text1"/>
      <w:sz w:val="32"/>
      <w:szCs w:val="32"/>
    </w:rPr>
  </w:style>
  <w:style w:type="character" w:customStyle="1" w:styleId="Heading1Char">
    <w:name w:val="Heading 1 Char"/>
    <w:basedOn w:val="DefaultParagraphFont"/>
    <w:link w:val="Heading1"/>
    <w:uiPriority w:val="9"/>
    <w:rsid w:val="00684C76"/>
    <w:rPr>
      <w:rFonts w:ascii="Simplified Arabic" w:hAnsi="Simplified Arabic" w:cs="Simplified Arabic"/>
      <w:b/>
      <w:bCs/>
      <w:sz w:val="36"/>
      <w:szCs w:val="36"/>
    </w:rPr>
  </w:style>
  <w:style w:type="character" w:customStyle="1" w:styleId="Heading2Char">
    <w:name w:val="Heading 2 Char"/>
    <w:basedOn w:val="DefaultParagraphFont"/>
    <w:link w:val="Heading2"/>
    <w:uiPriority w:val="9"/>
    <w:rsid w:val="00CE2CE1"/>
    <w:rPr>
      <w:rFonts w:ascii="Simplified Arabic" w:hAnsi="Simplified Arabic" w:cs="Simplified Arabic"/>
      <w:b/>
      <w:bCs/>
      <w:sz w:val="32"/>
      <w:szCs w:val="32"/>
    </w:rPr>
  </w:style>
  <w:style w:type="paragraph" w:styleId="TOC1">
    <w:name w:val="toc 1"/>
    <w:basedOn w:val="Normal"/>
    <w:next w:val="Normal"/>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TOC2">
    <w:name w:val="toc 2"/>
    <w:basedOn w:val="Normal"/>
    <w:next w:val="Normal"/>
    <w:autoRedefine/>
    <w:uiPriority w:val="39"/>
    <w:unhideWhenUsed/>
    <w:qFormat/>
    <w:rsid w:val="006F68BB"/>
    <w:pPr>
      <w:spacing w:after="100"/>
      <w:ind w:left="220"/>
    </w:pPr>
  </w:style>
  <w:style w:type="character" w:styleId="Hyperlink">
    <w:name w:val="Hyperlink"/>
    <w:basedOn w:val="DefaultParagraphFont"/>
    <w:uiPriority w:val="99"/>
    <w:unhideWhenUsed/>
    <w:rsid w:val="006F68BB"/>
    <w:rPr>
      <w:color w:val="0000FF" w:themeColor="hyperlink"/>
      <w:u w:val="single"/>
    </w:rPr>
  </w:style>
  <w:style w:type="paragraph" w:styleId="Header">
    <w:name w:val="header"/>
    <w:basedOn w:val="Normal"/>
    <w:link w:val="HeaderChar"/>
    <w:uiPriority w:val="99"/>
    <w:unhideWhenUsed/>
    <w:rsid w:val="006F68BB"/>
    <w:pPr>
      <w:tabs>
        <w:tab w:val="center" w:pos="4153"/>
        <w:tab w:val="right" w:pos="8306"/>
      </w:tabs>
      <w:spacing w:after="0" w:line="240" w:lineRule="auto"/>
    </w:pPr>
  </w:style>
  <w:style w:type="character" w:customStyle="1" w:styleId="HeaderChar">
    <w:name w:val="Header Char"/>
    <w:basedOn w:val="DefaultParagraphFont"/>
    <w:link w:val="Header"/>
    <w:uiPriority w:val="99"/>
    <w:rsid w:val="006F68BB"/>
  </w:style>
  <w:style w:type="paragraph" w:styleId="Footer">
    <w:name w:val="footer"/>
    <w:basedOn w:val="Normal"/>
    <w:link w:val="FooterChar"/>
    <w:uiPriority w:val="99"/>
    <w:unhideWhenUsed/>
    <w:rsid w:val="006F68BB"/>
    <w:pPr>
      <w:tabs>
        <w:tab w:val="center" w:pos="4153"/>
        <w:tab w:val="right" w:pos="8306"/>
      </w:tabs>
      <w:spacing w:after="0" w:line="240" w:lineRule="auto"/>
    </w:pPr>
  </w:style>
  <w:style w:type="character" w:customStyle="1" w:styleId="FooterChar">
    <w:name w:val="Footer Char"/>
    <w:basedOn w:val="DefaultParagraphFont"/>
    <w:link w:val="Footer"/>
    <w:uiPriority w:val="99"/>
    <w:rsid w:val="006F68BB"/>
  </w:style>
  <w:style w:type="paragraph" w:styleId="BalloonText">
    <w:name w:val="Balloon Text"/>
    <w:basedOn w:val="Normal"/>
    <w:link w:val="BalloonTextChar"/>
    <w:uiPriority w:val="99"/>
    <w:semiHidden/>
    <w:unhideWhenUsed/>
    <w:rsid w:val="006F68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8BB"/>
    <w:rPr>
      <w:rFonts w:ascii="Tahoma" w:hAnsi="Tahoma" w:cs="Tahoma"/>
      <w:sz w:val="16"/>
      <w:szCs w:val="16"/>
    </w:rPr>
  </w:style>
  <w:style w:type="paragraph" w:styleId="ListParagraph">
    <w:name w:val="List Paragraph"/>
    <w:basedOn w:val="Normal"/>
    <w:uiPriority w:val="34"/>
    <w:qFormat/>
    <w:rsid w:val="00D346F2"/>
    <w:pPr>
      <w:ind w:left="720"/>
      <w:contextualSpacing/>
    </w:pPr>
  </w:style>
  <w:style w:type="paragraph" w:styleId="Title">
    <w:name w:val="Title"/>
    <w:basedOn w:val="Normal"/>
    <w:next w:val="Normal"/>
    <w:link w:val="TitleChar"/>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TitleChar">
    <w:name w:val="Title Char"/>
    <w:basedOn w:val="DefaultParagraphFont"/>
    <w:link w:val="Title"/>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Normal"/>
    <w:link w:val="NormalTextChar"/>
    <w:qFormat/>
    <w:rsid w:val="0065446A"/>
    <w:rPr>
      <w:rFonts w:ascii="Simplified Arabic" w:hAnsi="Simplified Arabic" w:cs="Simplified Arabic"/>
      <w:sz w:val="32"/>
      <w:lang w:bidi="ar-LY"/>
    </w:rPr>
  </w:style>
  <w:style w:type="table" w:styleId="TableGrid">
    <w:name w:val="Table Grid"/>
    <w:basedOn w:val="TableNormal"/>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DefaultParagraphFont"/>
    <w:link w:val="NormalText"/>
    <w:rsid w:val="0065446A"/>
    <w:rPr>
      <w:rFonts w:ascii="Simplified Arabic" w:hAnsi="Simplified Arabic" w:cs="Simplified Arabic"/>
      <w:sz w:val="32"/>
      <w:szCs w:val="28"/>
      <w:lang w:bidi="ar-LY"/>
    </w:rPr>
  </w:style>
  <w:style w:type="character" w:customStyle="1" w:styleId="Heading3Char">
    <w:name w:val="Heading 3 Char"/>
    <w:basedOn w:val="DefaultParagraphFont"/>
    <w:link w:val="Heading3"/>
    <w:uiPriority w:val="9"/>
    <w:rsid w:val="0017474D"/>
    <w:rPr>
      <w:rFonts w:ascii="Simplified Arabic" w:hAnsi="Simplified Arabic" w:cs="Simplified Arabic"/>
      <w:b/>
      <w:bCs/>
      <w:sz w:val="28"/>
      <w:szCs w:val="28"/>
    </w:rPr>
  </w:style>
  <w:style w:type="paragraph" w:styleId="Caption">
    <w:name w:val="caption"/>
    <w:basedOn w:val="Normal"/>
    <w:next w:val="Normal"/>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Typewriter">
    <w:name w:val="HTML Typewriter"/>
    <w:basedOn w:val="DefaultParagraphFont"/>
    <w:uiPriority w:val="99"/>
    <w:semiHidden/>
    <w:unhideWhenUsed/>
    <w:rsid w:val="00D22D46"/>
    <w:rPr>
      <w:rFonts w:ascii="Courier New" w:eastAsia="Times New Roman" w:hAnsi="Courier New" w:cs="Courier New"/>
      <w:sz w:val="20"/>
      <w:szCs w:val="20"/>
    </w:rPr>
  </w:style>
  <w:style w:type="paragraph" w:styleId="NoSpacing">
    <w:name w:val="No Spacing"/>
    <w:basedOn w:val="Normal"/>
    <w:link w:val="NoSpacingChar"/>
    <w:uiPriority w:val="1"/>
    <w:qFormat/>
    <w:rsid w:val="00324973"/>
    <w:pPr>
      <w:spacing w:line="276" w:lineRule="auto"/>
      <w:jc w:val="center"/>
    </w:pPr>
    <w:rPr>
      <w:rFonts w:ascii="Simplified Arabic" w:hAnsi="Simplified Arabic" w:cs="Simplified Arabic"/>
      <w:sz w:val="36"/>
      <w:szCs w:val="36"/>
    </w:rPr>
  </w:style>
  <w:style w:type="character" w:customStyle="1" w:styleId="NoSpacingChar">
    <w:name w:val="No Spacing Char"/>
    <w:basedOn w:val="DefaultParagraphFont"/>
    <w:link w:val="NoSpacing"/>
    <w:uiPriority w:val="1"/>
    <w:rsid w:val="00324973"/>
    <w:rPr>
      <w:rFonts w:ascii="Simplified Arabic" w:hAnsi="Simplified Arabic" w:cs="Simplified Arabic"/>
      <w:sz w:val="36"/>
      <w:szCs w:val="36"/>
    </w:rPr>
  </w:style>
  <w:style w:type="paragraph" w:styleId="TOCHeading">
    <w:name w:val="TOC Heading"/>
    <w:basedOn w:val="Heading1"/>
    <w:next w:val="Normal"/>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TOC3">
    <w:name w:val="toc 3"/>
    <w:basedOn w:val="Normal"/>
    <w:next w:val="Normal"/>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Caption"/>
    <w:link w:val="Table-FigureChar"/>
    <w:qFormat/>
    <w:rsid w:val="00B80E9C"/>
  </w:style>
  <w:style w:type="character" w:customStyle="1" w:styleId="Table-FigureChar">
    <w:name w:val="Table-Figure Char"/>
    <w:basedOn w:val="DefaultParagraphFont"/>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Heading4Char">
    <w:name w:val="Heading 4 Char"/>
    <w:basedOn w:val="DefaultParagraphFont"/>
    <w:link w:val="Heading4"/>
    <w:uiPriority w:val="9"/>
    <w:rsid w:val="0017474D"/>
    <w:rPr>
      <w:rFonts w:ascii="Simplified Arabic" w:hAnsi="Simplified Arabic" w:cs="Simplified Arabic"/>
      <w:b/>
      <w:bCs/>
      <w:sz w:val="24"/>
      <w:szCs w:val="24"/>
    </w:rPr>
  </w:style>
  <w:style w:type="character" w:customStyle="1" w:styleId="Heading5Char">
    <w:name w:val="Heading 5 Char"/>
    <w:basedOn w:val="DefaultParagraphFont"/>
    <w:link w:val="Heading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14CF"/>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1E6A2B"/>
    <w:pPr>
      <w:spacing w:after="100"/>
      <w:ind w:left="660"/>
    </w:pPr>
  </w:style>
  <w:style w:type="paragraph" w:styleId="NormalWeb">
    <w:name w:val="Normal (Web)"/>
    <w:basedOn w:val="Normal"/>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MediumList1-Accent6">
    <w:name w:val="Medium List 1 Accent 6"/>
    <w:basedOn w:val="TableNormal"/>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ghtList-Accent6">
    <w:name w:val="Light List Accent 6"/>
    <w:basedOn w:val="TableNormal"/>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1-Accent6">
    <w:name w:val="Medium Grid 1 Accent 6"/>
    <w:basedOn w:val="TableNormal"/>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DefaultParagraphFont"/>
    <w:link w:val="names"/>
    <w:rsid w:val="00324973"/>
    <w:rPr>
      <w:rFonts w:ascii="Simplified Arabic" w:hAnsi="Simplified Arabic" w:cs="Simplified Arabic"/>
      <w:sz w:val="36"/>
      <w:szCs w:val="32"/>
      <w:lang w:bidi="ar-LY"/>
    </w:rPr>
  </w:style>
  <w:style w:type="table" w:styleId="LightShading">
    <w:name w:val="Light Shading"/>
    <w:basedOn w:val="TableNormal"/>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F3519F"/>
  </w:style>
  <w:style w:type="table" w:styleId="LightGrid">
    <w:name w:val="Light Grid"/>
    <w:basedOn w:val="TableNormal"/>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basedOn w:val="DefaultParagraphFont"/>
    <w:uiPriority w:val="20"/>
    <w:qFormat/>
    <w:rsid w:val="00B80BD7"/>
    <w:rPr>
      <w:i/>
      <w:iCs/>
    </w:rPr>
  </w:style>
  <w:style w:type="paragraph" w:styleId="BodyText">
    <w:name w:val="Body Text"/>
    <w:basedOn w:val="Normal"/>
    <w:link w:val="BodyTextChar"/>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BodyTextChar">
    <w:name w:val="Body Text Char"/>
    <w:basedOn w:val="DefaultParagraphFont"/>
    <w:link w:val="BodyText"/>
    <w:rsid w:val="0026470A"/>
    <w:rPr>
      <w:rFonts w:ascii="Times New Roman" w:eastAsia="Times New Roman" w:hAnsi="Times New Roman" w:cs="Times New Roman"/>
      <w:sz w:val="32"/>
      <w:szCs w:val="32"/>
      <w:lang w:eastAsia="ar-SA"/>
    </w:rPr>
  </w:style>
  <w:style w:type="paragraph" w:styleId="Index1">
    <w:name w:val="index 1"/>
    <w:basedOn w:val="Normal"/>
    <w:next w:val="Normal"/>
    <w:autoRedefine/>
    <w:uiPriority w:val="99"/>
    <w:semiHidden/>
    <w:unhideWhenUsed/>
    <w:rsid w:val="005C785B"/>
    <w:pPr>
      <w:spacing w:after="0" w:line="240" w:lineRule="auto"/>
      <w:ind w:left="280" w:hanging="280"/>
    </w:pPr>
  </w:style>
  <w:style w:type="paragraph" w:styleId="TableofFigures">
    <w:name w:val="table of figures"/>
    <w:basedOn w:val="Normal"/>
    <w:next w:val="Normal"/>
    <w:link w:val="TableofFiguresChar"/>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TableofFigures"/>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TableNormal"/>
    <w:next w:val="LightShading"/>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bleofFiguresChar">
    <w:name w:val="Table of Figures Char"/>
    <w:basedOn w:val="DefaultParagraphFont"/>
    <w:link w:val="TableofFigures"/>
    <w:uiPriority w:val="99"/>
    <w:rsid w:val="00F70C38"/>
    <w:rPr>
      <w:rFonts w:ascii="Arabic Typesetting" w:hAnsi="Arabic Typesetting" w:cs="Arabic Typesetting"/>
      <w:sz w:val="28"/>
      <w:szCs w:val="28"/>
    </w:rPr>
  </w:style>
  <w:style w:type="character" w:customStyle="1" w:styleId="ListofTablesChar">
    <w:name w:val="List of Tables Char"/>
    <w:basedOn w:val="TableofFiguresChar"/>
    <w:link w:val="ListofTables"/>
    <w:rsid w:val="00F70C38"/>
    <w:rPr>
      <w:rFonts w:ascii="Simplified Arabic" w:hAnsi="Simplified Arabic" w:cs="Simplified Arabic"/>
      <w:sz w:val="28"/>
      <w:szCs w:val="28"/>
    </w:rPr>
  </w:style>
  <w:style w:type="paragraph" w:customStyle="1" w:styleId="Subtitlebold">
    <w:name w:val="Subtitlebold"/>
    <w:basedOn w:val="Normal"/>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DefaultParagraphFont"/>
    <w:link w:val="Subtitlebold"/>
    <w:rsid w:val="00324973"/>
    <w:rPr>
      <w:rFonts w:ascii="Simplified Arabic" w:hAnsi="Simplified Arabic" w:cs="Simplified Arabic"/>
      <w:b/>
      <w:bCs/>
      <w:sz w:val="36"/>
      <w:szCs w:val="36"/>
    </w:rPr>
  </w:style>
  <w:style w:type="table" w:styleId="GridTable1Light">
    <w:name w:val="Grid Table 1 Light"/>
    <w:basedOn w:val="TableNormal"/>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476309"/>
    <w:rPr>
      <w:b/>
      <w:bCs/>
    </w:rPr>
  </w:style>
  <w:style w:type="character" w:styleId="IntenseReference">
    <w:name w:val="Intense Reference"/>
    <w:basedOn w:val="DefaultParagraphFont"/>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0DAF6-8E3C-4053-8E11-114C5B996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My-EBookTemplate.dotx</Template>
  <TotalTime>1</TotalTime>
  <Pages>67</Pages>
  <Words>5664</Words>
  <Characters>32290</Characters>
  <Application>Microsoft Office Word</Application>
  <DocSecurity>0</DocSecurity>
  <Lines>269</Lines>
  <Paragraphs>75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37879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nasert4455@gmail.com</cp:lastModifiedBy>
  <cp:revision>2</cp:revision>
  <cp:lastPrinted>2018-08-08T22:14:00Z</cp:lastPrinted>
  <dcterms:created xsi:type="dcterms:W3CDTF">2018-10-07T00:01:00Z</dcterms:created>
  <dcterms:modified xsi:type="dcterms:W3CDTF">2018-10-07T00:01:00Z</dcterms:modified>
</cp:coreProperties>
</file>